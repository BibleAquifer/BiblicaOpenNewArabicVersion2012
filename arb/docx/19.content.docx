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المزامير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طُوبَى لِلإِنْسَانِ الَّذِي لَا يَتْبَعُ مَشُورَةَ الأَشْرَارِ، ولَا يَقِفُ فِي طَرِيقِ الْخَاطِئِينَ، وَلَا يُجَالِسُ الْمُسْتَهْزِئِينَ.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بَلْ فِي شَرِيعَةِ الرَّبِّ بَهْجَتُهُ، يَتَأَمَّلُ فِيهَا نَهَاراً وَلَيْلاً.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فَيَكُونُ كَشَجَرَةٍ مَغْرُوسَةٍ عِنْدَ مَجَارِي الْمِيَاهِ، تُعْطِي ثَمَرَهَا فِي حِينِهِ، وَوَرَقُهَا لَا يَذْبُلُ، وَكُلُّ مَا يَصْنَعُهُ يُفْلِحُ.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لَيْسَ كَذَلِكَ حَالُ الأَشْرَارِ، بَلْ إنَّهُمْ مِثْلُ التِّبْنِ الَّذِي تُبَدِّدُهُ الرِّيحُ.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لِذَلِكَ لَا تَقُومُ لَهُمْ قَائِمَةٌ فِي يَوْمِ الْقَضَاءِ، وَلَا يَكُونُ لِلْخُطَاةِ مَكَانٌ بَيْنَ جَمَاعَةِ الأَبْرَارِ،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لأَنَّ الرَّبَّ يَحْفَظُ طَرِيقَ الأَبْرَارِ، أَمَّا طَرِيقُ الأَشْرَارِ فَمَصِيرُهَا الهَلاكُ.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لِمَاذَا ضَجَّتِ الأُمَمُ؟ وَلِمَاذَا تَتَآمَرُ الشُّعُوبُ بَاطِلاً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اجْتَمَعَ مُلُوكُ الأَرْضِ وَرُؤَسَاؤُهَا، وَتَحَالَفُوا لِيُقَاوِمُوا الرَّبَّ وَمَسِيحَهُ،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«لِنُحَطِّمْ عَنَّا قُيُودَهُمَا، وَنَتَحَرَّرْ مِنْ نِيرِ عُبُودِيَّتِهِمَا».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لَكِنَّ الْجَالِسَ عَلَى عَرْشِهِ فِي السَّمَاوَاتِ يَضْحَكُ. الرَّبُّ يَسْتَهْزِئُ 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عِنْدَئِذٍ يُنْذِرُهُمْ فِي حُمُوِّ غَضَبِهِ، وَيُرَوِّعُهُمْ بِشِدَّةِ سَخَطِهِ،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قَائِلاً: «أَمَّا أَنَا فَقَدْ مَسَحْتُ مَلِكِي، وَأَجْلَسْتُهُ عَلَى صِهْيَوْنَ، جَبَلِي الْمُقَدَّسِ».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وَهَا أَنَا أُعْلِنُ مَا قَضَى بِهِ الرَّبُّ: قَالَ لِيَ الرَّبُّ: «أَنْتَ ابْنِي، أَنَا اليَوْمَ وَلَدْتُكَ.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اطْلُبْ مِنِّي فَأُعْطِيَكَ الأُمَمَ مِيرَاثاً، وَأَقَاصِيَ الأَرْضِ مُلْكاً 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فَتُكَسِّرَهُمْ بِقَضِيبٍ مِنْ حَدِيدٍ، وَتُحَطِّمَهُمْ كَآنِيَةِ الْفَخَّارِ».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وَالآنَ تَعَقَّلُوا أَيُّهَا الْمُلُوكُ، وَاحْذَرُوا يَا حُكَّامَ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اعْبُدُوا الرَّبَّ بِخَوْفٍ، وَابْتَهِجُوا بِرِعْدَةٍ.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قَبِّلُوا الابْنَ لِئَلّا يَغْضَبَ، فَتَهْلِكُوا فِي الطَّرِيقِ، لِئَلّا يَتَوَهَّجَ غَضَبُهُ سَرِيعاً. طُوبَى لِجَمِيعِ الْمُتَّكِلِينَ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 بِمُنَاسَبَةِ فِرَارِهِ مِنِ ابْنِهِ أَبْشَالُومَ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رَبُّ مَا أَكْثَرَ خُصُومِي! كَثِيرُونَ يَقُومُونَ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كَثِيرُونَ يَقُولُونَ عَنِّي: لَا خَلاصَ لَهُ بِإِلَهِهِ.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وَلَكِنَّكَ أَنْتَ يَا رَبُّ تُرْسِي. إِنَّكَ مَجْدِي وَرَافِعُ رَأْسِي.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بِمِلْءِ صَوْتِي أَدْعُو إِلَى الرَّبِّ فَيُجِيبُنِي مِنْ جَبَلِهِ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رَقَدْتُ فَنِمْتُ، ثُمَّ اسْتَيْقَظْتُ مِنْ غَيْرِ أَنْ يُصِيبَنِي شَرٌّ، لأَنَّ الرَّبَّ يَسْنِدُنِي.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لَنْ أَخْشَى عَشَرَاتِ الأُلُوفِ مِنَ البَشَرِ الْمُلْتَفِّينَ حَوْلِي، الْمُحْتَشِدِينَ لِمُحَارَبَتِي.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قُمْ يَا رَبُّ. خَلِّصْنِي يَا إِلَهِي! فَإِنَّكَ قَدْ ضَرَبْتَ جَمِيعَ أَعْدَائِي عَلَى فُكُوكِهِمْ، فَهَشَّمْتَ أَسْنَانَ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أَنْتَ وَحْدَكَ الْمُخَلِّصُ يَا رَبُّ. فَلْتَفِضْ بَرَكَتُكَ عَلَى شَعْبِكَ.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اسْتَجِبْ لِي عِنْدَمَا أَدْعُوكَ يَا إِلَهَ بِرِّي، فَقَدْ أَفْرَجْتَ لِي دَوْماً فِي الضِّيقِ، فَأَنْعِمْ عَلَيَّ وَأَصْغِ إِلَى صَلاتِي.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مَتَى يَا بَنِي الْبَشَرِ تُحَوِّلُونَ مَجْدِي عَاراً؟ وَإِلَى مَتَى تُحِبُّونَ الأُمُورَ البَاطِلَةَ، وَتَسْعَوْنَ وَرَاءَ الأَكَاذِيبِ؟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اعْلَمُوا أَنَّ الرَّبَّ قَدْ مَيَّزَ لِنَفْسِهِ تَقِيَّهُ؛ الرَّبُّ يَسْمَعُ عِنْدَمَا أَدْعُوهُ.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ارْتَعِدُوا وَلَا تُخْطِئُوا. فَكِّرُوا فِي قُلُوبِكُمْ عَلَى مَضَاجِعِكُمْ مُلْتَزِمِين الصَّمْتَ.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قَدِّمُوا ذَبَائِحَ الْبِرِّ، وَاتَّكِلُوا عَلَى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مَا أَكْثَرَ الْمُتَسَائِلِينَ: «مَنْ يُرِينَا خَيْراً؟» أَشْرِقْ عَلَيْنَا أَيُّهَا الرَّبُّ بِنُورِ وَجْهِكَ.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غَرَسْتَ فِي قَلْبِي فَرَحاً أَعْظَمَ مِنْ فَرَحِ مَنِ امْتَلَأَتْ بُيُوتُهُمْ وَأَجْرَانُهُمْ بِالْحِنْطَةِ وَالْخَمْرِ الْجَدِيدَةِ.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بِسَلامٍ أَضْطَجِعُ وَأَنَامُ، لأَنَّكَ أَنْتَ وَحْدَكَ يَا رَبُّ تُنْعِمُ عَلَيَّ بِالطُّمَأْنِينَةِ وَالسَّلامِ.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آلاتِ النَّفْخِ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رَبُّ أَصْغِ إِلَى كَلامِي وَأَنْصِتْ إِلَى تَنَهُّدِي،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اسْمَعْ إِلَى نِدَاءِ اسْتِغَاثَتِي يَا مَلِكِي وَإِلَهِي، فَإِنِّي إِلَيْكَ أُصَلِّي.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بَوَاكِيرِ الصَّبَاحِ تُصْغِي إِلَى صَوْتِي يَا رَبُّ، وَفِي الصَّبَاحِ أَتَوَجَّهُ إِلَيْكَ مُنْتَظِراً إِيَّاكَ.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فَإِنَّكَ إِلَهٌ لَا يُسَرُّ بِالشَّرِّ. وَلَيْسَ لِلشِّرِّيرِ أَنْ يُقِيمَ فِي حَضْرَتِك.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لَا يَمْثُلُ الْمُتَغَطْرِسُونَ أَمَامَكَ، فَإِنَّكَ تُبْغِضُ جَمِيعَ فَاعِلِي الإِثْمِ،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وَتُهْلِكُ النَّاطِقِينَ بِالْكَذِبِ، لأَنَّكَ تَمْقُتُ سَافِكَ الدِّمَاءِ وَالْمَاكِرَ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أَمَّا أَنَا فَبِفَضْلِ رَحْمَتِكَ الْعَظِيمَةِ أَدْخُلُ بَيْتَكَ. أَسْجُدُ فِي خُشُوعٍ وَرِعْدَةٍ فِي هَيْكَلِكَ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يَا رَبُّ أَرْشِدْنِي لِعَمَلِ بِرِّكَ عِنْدَ مُوَاجَهَةِ أَعْدَائِي لِي، وَسَهِّلْ أَمَامِي طَرِيقَكَ.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إذْ لَيْسَ فِي أَفْوَاهِهِمْ صِدْقٌ وَدَاخِلُهُمْ مَفَاسِدُ، حَنَاجِرُهُمْ قُبُورٌ مَفْتُوحَةٌ وَأَلْسِنَتُهُمْ أَدَوَاتٌ لِلْمَكْرِ.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احْكُمْ عَلَيْهِمِ اللهُمَّ، وَلْتَكُنْ مُؤَامَرَاتُهُمْ فَخّاً لَهُمْ يَسْقُطُونَ فِيهِ. طَوِّحْ بِهِمْ لِكَثْرَةِ مَعَاصِيهِمْ فَإِنَّهُمْ قَدْ تَمَرَّدُوا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وَيَبْتَهِجُ جَمِيعُ الْمُتَّكِلِينَ عَلَيْكَ. إِلَى الأَبَدِ يَتَرَنَّمُونَ، لأَنَّكَ تُظَلِّلُهُمْ بِحِمَايَتِكَ، فَيَفْرَحُ بِكَ الَّذِينَ يُحِبُّونَ اسْمَكَ.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لأَنَّكَ أَنْتَ يَا رَبُّ تُبَارِكُ الْبَارَّ وَتُطَوِّقُهُ بِتُرْسِ رِضَاكَ.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 (الدَّرَجَةُ الثَّامِنَةُ).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لَا تُوَبِّخْنِي فِي إبَّانِ غَضَبِكَ، وَلَا تُؤَدِّبْنِي فِي احْتِدَامِ سَخَطِكَ.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ارْحَمْنِي يَا رَبُّ لأَنِّي ضَعِيفٌ. اشْفِنِي يَا رَبُّ لأَنَّ عِظَامِي رَاجِفَةٌ،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وَنَفْسِي مُرْتَعِدَةٌ جِدّاً. وَأَنْتَ يَا رَبُّ فَإِلَى مَتَى (تَنْتَظِرُ)؟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ارْجِعْ يَا رَبُّ وَحَرِّرْ نَفْسِي، أَنْقِذْنِي بِفَضْلِ رَحْمَتِكَ.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إِذْ لَيْسَ فِي عَالَمِ الْمَوْتِ مَنْ يَذْكُرُكَ، أَوْ فِي مَقَرِّ الأَمْوَاتِ مَنْ يُسَبِّحُكَ.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لَقَدْ أَرْهَقَنِي تَنَهُّدِي، فَأُغْرِقُ سَرِيرِي فِي كُلِّ لَيْلَةٍ بِدُمُوعِي وَأُبَلِّلُ بِها فِرَاشِي.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وَهَنَتْ عَيْنَايَ مِنْ فَرْطِ الْغَمِّ، وَكَلَّتَا بِسَبَبِ جَمِيعِ خُصُومِي.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ابْتَعِدُوا عَنِّي يَا جَمِيعَ فَاعِلِي الإِثْمِ، لأَنَّ الرَّبَّ قَدْ سَمِعَ صَوْتَ بُكَائِي.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سَمِعَ الرَّبُّ تَضَرُّعِي. الرَّبُّ يَتَقَبَّلُ صَلاتِي.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لِيَخْزَ جَمِيعُ أَعْدَائِي وَيَرْتَاعُوا جِدّاً، وَلْيَتَرَاجَعُوا إِذْ لَحِقَ بِهِمِ الْعَارُ فَجْأَةً.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قَصِيدَةُ حُزْنٍ نَظَمَهَا دَاوُدُ وَرَنَّمَهَا لِلرَّبِّ رَدّاً لِلتُّهْمَةِ الَّتِي رَمَاهُ بِها كُوشُ الْبَنْيَامِينِيُّ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أَيُّهَا الرَّبُّ إِلَهِي، إِلَيْكَ الْتَجَأْتُ، فَأَنْقِذْنِي وَنَجِّنِي مِنْ جَمِيعِ مُطَارِدِيَّ،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لِئَلّا يَفْتَرِسَ الْعَدُوُّ نَفْسِي كَالأَسَدِ، وَلَيْسَ مَنْ يُنْقِذُنِي.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أَيُّهَا الرَّبُّ إِلَهِي، إِنْ كُنْتُ قَدِ اقْتَرَفْتُ هَذِهِ الإِسَاءَةَ، وَكَانَتْ يَدَايَ قَدِ ارْتَكَبَتَا هَذَا الإِثْمَ،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إِنْ كُنْتُ قَدْ أَسَأْتُ لِمَنْ أَحْسَنَ إِلَيَّ وَسَلَبْتُ عَدُوِّي مِنْ غَيْرِ سَبَبٍ،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إِذَنْ فَلْيُطَارِدِ الْعَدُوُّ نَفْسِي ويَنْزِعْهَا مِنِّي، وَلْيَدُسْ فِي الأَرْضِ حَيَاتِي، وَيُعَفِّرْ فِي التُّرَابِ شَرَفِي.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انْهَضْ يَا رَبُّ فِي احْتِدَامِ غَضَبِكَ، وَانْتَصِبْ فِي وَجْهِ سَخَطِ خُصُومِي، يَا مَنْ أَوْصَيْتَ بِالْعَدْلِ.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لِتُحِطْ بِكَ جَمَاعَةُ الشُّعُوبِ فَتَحْكُمَهَا مِنْ مَنَصَّةِ الْقَضَاءِ الْعَالِيَةِ.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 الرَّبَّ يَدِينُ الأُمَمَ. اقضِ لِي يَا رَبُّ كَحَقِّي، بِحَسَبِ مَا فِيَّ مِنْ كَمَالٍ.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ضَعْ حَدّاً لِشَرِّ الأَشْرَارِ، وَأَثْبِتْ بَرَاءَةَ الأَبْرَارِ، أَيُّهَا الإِلَهُ الْعَادِلُ فَاحِصُ الْقُلُوبِ وَالدَّخَائِلِ.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مَلْجَإِي عِنْدَ اللهِ مُخَلِّصِ مُسْتَقِيمِي الْقُلُوبِ.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اللهُ قَاضٍ عَادِلٌ، وَهُوَ إِلَهٌ يَسْخَطُ عَلَى الأَشْرَارِ فِي كُلِّ يَوْمٍ.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صَقَلَ سَيْفَهُ لِيَضْرِبَ بِهِ الشِّرِّيرَ الَّذِي لَا يَتُوبُ. وَتَّرَ قَوْسَهُ وَهَيَّأَهَا.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أَعَدَّ لَهُ الأَسْلِحَةَ الْقَتَّالَةَ، وَجَعَلَ سِهَامَهُ مُحْرِقَةً.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هُوَذَا الْعَدُوُّ يَتَمَخَّضُ بِالإِثْمِ، يَحْبَلُ بِالأَذَى، وَيَلِدُ كَذِباً.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حَفَرَ بِئْراً وَعَمَّقَهَا، فَسَقَطَ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شَرُّهُ يَرْتَدُّ عَلَى رَأْسِهِ، وَظُلْمُهُ يَهْبِطُ عَلَى هَامَتِهِ.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إِنِّي أَحْمَدُ الرَّبَّ مِنْ أَجْلِ عَدَالَتِهِ، وَأَتَرَنَّمُ لاسْمِ الرَّبِّ العَلِيِّ.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إِلَى قَائِدِ الْمُنْشِدِينَ عَلَى الْجَتِّيَّةِ.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أَيُّهَا الرَّبُّ سَيِّدُنَا، مَا أَعْظَمَ اسْمَكَ فِي كُلِّ الأَرْضِ، بِهِ بَسَطْتَ جَلالَكَ فَوْقَ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مِنْ أَفْوَاهِ الأَطْفَالِ وَالرُّضَّعِ أَسَّسْتَ حَمْداً، لإِفْحَامِ خُصُومِكَ، وَإِسْكَاتِ عَدُوٍّ وَمُنْتَقِمٍ.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عِنْدَمَا أَتَأَمَّلُ سَمَاوَاتِكَ الَّتِي أَبْدَعَتْهَا أَصَابِعُكَ، وَالْقَمَرَ وَالنُّجُومَ الَّتِي رَتَّبْتَ مَدَارَاتِهَا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أُسَائِلُ نَفْسِي: مَنْ هُوَ الإِنْسَانُ حَتَّى تَهْتَمَّ بِهِ؟ أَوِ «ابْنُ الإِنْسَانِ» حَتَّى تَعْتَبِرَهُ؟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جَعَلْتَهُ أَدْنَى قَلِيلاً مِنَ الْمَلائِكَةِ إِلَى حِينٍ، ثُمَّ كَلَّلْتَهُ بِالْمَجْدِ وَالْكَرَامَةِ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وَأَعْطَيْتَهُ السُّلْطَةَ عَلَى كُلِّ مَا صَنَعَتْهُ يَداكَ. أَخْضَعْتَ كُلَّ شَيْءٍ تَحْتَ قَدَمَيْهِ.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الْغَنَمَ وَالْبَقَرَ وَجَمِيعَ الْمَوَاشِي، وَوُحُوشَ الْبَرِّيَّةِ أَيْضاً،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وَالطُّيُورَ والأَسْمَاكَ وَجَمِيعَ الْحَيَوَانَاتِ الْمَائِيَّةِ.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أَيُّهَا الرَّبُّ سَيِّدُنَا، مَا أَعْظَمَ اسْمَكَ فِي كُلِّ الأَرْضِ!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الْمِزْمَارِ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أَحْمَدُ الرَّبَّ بِكُلِّ قَلْبِي. أُحَدِّثُ بِجَمِيعِ مُعْجِزَاتِكَ.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أَفْرَحُ بِكَ وَأَبْتَهِجُ. أُرَنِّمُ لاِسْمِكَ أَيُّهَا العَلِيُّ.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عِنْدَمَا يَتَقَهْقَرُ أَعْدَائِي إِلَى الْوَرَاءِ، يَتَعَثَّرُونَ وَيَهْلِكُونَ أَمَامَ وَجْهِكَ،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لأَنَّكَ بَرَّأْتَنِي وَدَافَعْتَ عَنْ قَضِيَّتِي، إِذْ جَلَسْتَ عَلَى عَرْشِكَ لِتَقْضِيَ بِالْعَدْلِ.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زَجَرْتَ الشُّعُوبَ وَأَهْلَكْتَ الشِّرِّيرَ، مَحَوْتَ اسْمَهُمْ إِلَى أَبَدِ الدُّهُورِ.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أَفْنَيْتَ الْعَدُوَّ إِفْنَاءً. دَمَّرْتَ مُدُنَهُمْ حَتَّى بَادَ ذِكْرُهُمْ.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أَمَّا الرَّبُّ فَإِلَى الأَبَدِ يَمْلِكُ. ثَبَّتَ عَرْشَهُ لِلْقَضَاءِ.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يَدِينُ الْعَالَمَ بِالْعَدْلِ وَيَقْضِي بَيْنَ الشُّعُوبِ بِالإِنْصَافِ.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وَيَكُونُ الرَّبُّ مَلْجَأً لِلْمَظْلُومِ، حِصْناً فِي أَزْمِنَةِ الضِّيقِ.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وَيَتَّكِلُ عَلَيْكَ الَّذِينَ يَعْرِفُونَ اسْمَكَ، لأَنَّكَ يَا رَبُّ لَمْ تَخْذِلْ طَالِبِيكَ.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أَشِيدُوا بِالْحَمْدِ لِلرَّبِّ الْمُتَوَّجِ فِي صِهْيَوْنَ، أَذِيعُوا بَيْنَ الشُّعُوبِ أَعْمَالَهُ الْعَظِيمَةَ.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فَهُوَ الَّذِي يَثْأَرُ لِلدِّمَاءِ. لَا يَنْسَى وَلَا يَتَجَاهَلُ صُرَاخَ الْمُتَضَايِقِينَ.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ارْحَمْنِي يَا رَبُّ. انْظُرْ مَذَلَّتِي الَّتِي يَسُومُنِي إِيَّاهَا مُبْغِضِيَّ، يَا مُنْقِذِي مِنْ أَبْوَابِ الْمَوْتِ،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لِكَيْ أُحَدِّثَ بِجَمِيعِ تَسَابِيحِكَ فِي أَبْوَابِ سَاكِنِي صِهْيَوْنَ، مُبْتَهِجاً بِخَلاصِكَ.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لَقَدْ هَوَتِ الشُّعُوبُ فِي أَعْمَاقِ الحُفْرَةِ الَّتِي حَفَرُوهَا، وَأَطْبَقَ الْفَخُّ الَّذِي نَصَبُوهُ عَلَى أَرْجُلِهِمْ.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الرَّبُّ مَعْرُوفٌ بِعَدْلِهِ، قَضَى أَنْ يَقَعَ الشِّرِّيرُ فِي شَرَكِ 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مَآلُ الأَشْرَارِ إِلَى الْجَحِيمِ. وَكَذَلِكَ جَمِيعُ الأُمَمِ النَّاسِينَ اللهَ.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أَمَّا الْمُحْتَاجُ الْمُتَضَايِقُ فَلَنْ يُنْسَى إِلَى الأَبَدِ. وَرَجَاءُ الْمَسَاكِينِ لَنْ يَخِيبَ إِلَى الدَّهْرِ.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قُمْ يَا رَبُّ. لَا تَدَعِ الإِنْسَانَ يَسُودُ، وَلْتُحَاكَمِ الأُمَمُ أَمَامَ حَضْرَتِكَ.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أَلْقِ فِي قُلُوبِهِمِ الرُّعْبَ فَتَعْلَمَ الأُمَمُ أَنَّهُمْ لَيْسُوا سِوَى بَشَرٍ.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رَبُّ، لِمَاذَا تَقِفُ بَعِيداً وَتَحْتَجِبُ فِي أَزْمِنَةِ الضِّيقِ؟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الشِّرِّيرُ، بِعَجْرَفَةٍ، يَجِدُّ فِي تَعَقُّبِ الْمِسْكِينِ، غَيْرَ أَنَّ الأَشْرَارَ يَسْقُطُونَ فِي مُؤَامَرَتِهِمِ الَّتِي فَكَّرُوا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الشِّرِّيرُ يَفْتَخِرُ بِشَهَوَاتِ نَفْسِهِ، وَالرَّجُلُ الطَّمَّاعُ يَلْعَنُ وَيُجَدِّفُ عَلَى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فِي تَكَبُّرِهِ وَتَشَامُخِهِ لَا يَلْتَمِسُ اللهَ، وَلَا مَكَانَ لِلهِ فِي أَفْكَارِهِ كُلِّهَا،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وَمَعْ ذَلِكَ فَإِنَّ مَسَاعِيَهُ تَبْدُو نَاجِحَةً، وَيَسْتَخِفُّ بِجَمِيعِ أَعْدَائِهِ. وَلَكِنَّ أَحْكَامَكَ عَالِيَةٌ أَسْمَى مِنْهُ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قَالَ فِي نَفْسِهِ: «لَنْ يُزَحْزِحَنِي شَيْءٌ، وَلَنْ يَنَالَنِي مَكْرُوهٌ قَطُّ».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فَمُهُ مَمْلُوءٌ لَعْنَةً وَغِشّاً وَظُلْماً. تَحْتَ لِسَانِهِ الأَذَى وَالإِثْمُ.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يَتَرَبَّصُ فِي كَمَائِنِ الدِّيَارِ لِيَقْتُلَ الْبَرِيءَ. عَيْنَاهُ تَتَرَصَّدَانِ الْمِسْكِينَ.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يَكْمُنُ فِي الْخَفَاءِ، كَأَسَدٍ فِي عَرِينِهِ لِيَخْطِفَ الْمِسْكِينَ وَيَجُرَّهُ فِي شَبَكَتِهِ.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يَسْحَقُ الْمَسَاكِينَ وَيَدُوسُهُمْ حِينَ يَسْقُطُونَ بَيْنَ مَخَالِبِهِ الْقَوِيَّةِ.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يَقُولُ فِي قَلْبِهِ: اللهُ غَافِلٌ. قَدْ حَجَبَ وَجْهَهُ، وَلَنْ يَرَى مَا يَجْرِي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قُمْ يَا رَبُّ، ارْفَعْ يَدَكَ يَا اللهُ، لَا تَنْسَ الْمَسَاكِينَ.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لِمَاذَا يَسْتَهِينُ الشِّرِّيرُ بِاللهِ قَائِلاً فِي قَلْبِهِ: إِنَّكَ لَا تُحَاسِبُهُ؟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وَلَكِنَّكَ قَدْ رَأَيْتَ. عَايَنْتَ مَا أَصَابَ الْمَسَاكِينَ مِنَ الْمَشَقَّةِ وَالْغَمِّ، فَتُجَازِي الشِّرِّيرَ بِيَدِكَ. يُسَلِّمُ إِلَيْكَ الْمِسْكِينُ أَمْرَهُ، فَأَنْتَ دَائِماً مُعِينُ الْيَتِيمِ.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حَطِّمْ ذِرَاعَ الشِّرِّيرِ وَالْفَاجِرِ. حَاسِبْهُ عَلَى شَرِّهِ، حَتَّى لَا تَجِدَهُ.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الرَّبُّ مَلِكٌ إِلَى أَبَدِ الدُّهُورِ، قَدْ بَادَتْ مِنْ أَرْضِهِ الأُمَمُ (الَّتِي تَعْبُدُ آلِهَةً سِوَاهُ)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أَنْتَ يَا رَبُّ تَسْتَجِيبُ طِلْبَةَ الْوُدَعَاءِ، تُشَدِّدُ قُلُوبَهُمْ إِذْ تُصْغِي (إِلَى تَأَوُّهَاتِهِمْ).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تُنْصِفُ الْيَتِيمَ وَالْمَقْهُورَ، فَلَا يَعُودُ إِنْسَانٌ فِي الأَرْضِ يُرْعِبُهُمْ.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إِلَى الرَّبِّ الْتَجَأْتُ، فَكَيْفَ تَقُولُونَ لِنَفْسِي: «اهْرُبُوا إِلَى جِبَالِكُمْ كَعُصْفُورٍ؟»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هُوَذَا الأَشْرَارُ يَشُدُّونَ أَقْوَاسَهُمْ، فَوَّقُوا سِهَاماً فِي أَوْتَارِهَا، لِيُطْلِقُوهَا فِي الظَّلامِ عَلَى ذَوِي الْقُلُوبِ الْمُسْتَقِيمَةِ.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إِذَا تَقَوَّضَتِ الأَسَاسَاتُ، فَمَاذَا يَعْمَلُ الصِّدِّيقُ؟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مَازَالَ الرَّبُّ فِي هَيْكَلِهِ الْمُقَدَّسِ. الرَّبُّ فِي السَّمَاءِ عَرْشُهُ. تُبْصِرُ عَيْنَاهُ بَنِي آدَمَ، وَتَتَقَصَّاهُمْ أَجْفَانُهُ.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يَمْتَحِنُ الرَّبُّ الصِّدِّيقَ، وَلَكِنَّ نَفْسَهُ تَمْقُتُ الشِّرِّيرَ وَمُحِبَّ الظُّلْمِ.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يُمْطِرُ عَلَى الأَشْرَارِ جَمْراً وَكِبْرِيتاً وَتَكُونُ الرِّيحُ الْمُحْرِقَةُ نَصِيبَهُمْ.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لأَنَّ الرَّبَّ عَادِلٌ، وَيُحِبُّ الإِنْصَافَ، وَيُبْصِرُ الْمُسْتَقِيمُونَ وَجْهَهُ.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الْقَرَارِ.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أَغِثْ يَا رَبُّ لأَنَّهُ قَدِ انْقَرَضَ التَّقِيُّ، وَاخْتَفَى الأُمَنَاءُ مِنْ بَيْنِ بَنِي الْبَشَرِ.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كُلُّ إِنْسَانٍ يُخَاطِبُ صَاحِبَهُ بِالْبَاطِلِ: بِشِفَاهٍ مَلِقَةٍ وَقُلُوبٍ مُنَافِقَةٍ يَتَحَادَثُونَ.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يَقْطَعُ الرَّبُّ كُلَّ الشِّفَاهِ الْمَلِقَةِ، وَكُلَّ لِسَانٍ مُتَبَجِّحٍ.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الَّذِينَ قَالُوا: أَلْسِنَتُنَا لَنَا وَبِهَا نَسُودُ. فَمَنْ يَتَحَكَّمُ فِينَا؟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وَلَكِنَّ الرَّبَّ يَقُولُ: إِنْقَاذاً لِلْمَسَاكِينِ، وَاسْتِجَابَةً لِتَنَهُّدَاتِ الْمَظْلُومِينَ، أَهُبُّ الآنَ لأُفَرِّجَ كُرْبَةَ الْمُتَضَايِقِينَ.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أَقْوَالُ الرَّبِّ خَالِصَةٌ لَا شَائِبَةَ فِيهَا، كالْفِضَّةِ الْمُنَقَّاةِ الْمُصَفَّاةِ سَبْعَ مَرَّاتٍ فِي بَوتَقَةٍ مُحَمَّاةٍ.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أَنْتَ يَا رَبُّ تَحْفَظُ الأَبْرَارَ، وَتَقِيهِمْ إِلَى الأَبَدِ مِنْ جِيلِ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يَتَجَوَّلُ الأَشْرَارُ أَحْرَاراً فِي كُلِّ نَاحِيَةٍ، عِنْدَمَا يَتَبَوَّأُ أَرَاذِلُ النَّاسِ الْمَقَامَاتِ الرَّفِيعَةَ.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إِلَى مَتَى يَا رَبُّ تَنْسَانِي؟ أَإِلَى الأَبَدِ؟ إِلَى مَتَى تَحْجُبُ وَجْهَكَ عَنِّي؟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مَتَى أَرْعَى هُمُوماً فِي نَفْسِي وَحُزْناً فِي قَلْبِي كُلَّ يَوْمٍ؟ إِلَى مَتَى يَتَشَامَخُ عَدُوِّي عَلَيَّ؟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انْظُرْ إِلَيَّ أَيُّهَا الرَّبُّ إِلَهِى وَاسْتَجِبْ لِي. أَنِرْ عَيْنَيَّ لِئَلّا أَنَامَ نَوْمَةَ الْمَوْتِ،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فَيَقُولَ عَدُوِّي: قَدْ قَهَرْتُهُ؛ وَيَبْتَهِجَ خُصُومِي بِسُقُوطِي.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غَيْرَ أَنِّي تَوَكَّلْتُ عَلَى رَحْمَتِكَ، فَيَبْتَهِجُ قَلْبِي حَقّاً بِخَلاصِكَ.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أُرَنِّمُ لِلرَّبِّ لأَنَّهُ غَمَرَنِي بِإِحْسَانِهِ الْعَمِيمِ.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قَالَ الْجَاهِلُ فِي قَلْبِهِ: لَا يُوجَدُ إِلَهٌ! قَدْ فَسَدَ الْبَشَرُ وَارْتَكَبُوا الْمُوبِقَاتِ، وَلَيْسَ بَيْنَهُمْ مَنْ يَعْمَلُ الصَّلاحَ.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أَشْرَفَ الرَّبُّ عَلَى بَنِي آدَمَ لِيَرَى هَلْ هُنَاكَ أَيُّ فَاهِمٍ يَطْلُبُ اللهَ؟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فَإِذَا الْجَمِيعُ قَدْ ضَلُّوا عَلَى السَّوَاءِ. كُلُّهُمْ فَسَدُوا، وَلَيْسَ بَيْنَهُمْ مَنْ يَعْمَلُ الصَّلاحَ، وَلَا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أَلَيْسَ لَدَى جَمِيعِ فَاعِلِي الإِثْمِ مَعْرِفَةٌ؟ أُولَئِكَ الَّذِينَ يَأْكُلُونَ شَعْبِي كَمَا يَأْكُلُونَ خُبْزاً، وَلَا يَطْلُبُونَ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هُنَاكَ اسْتَوْلَى عَلَيْهِمْ خَوْفٌ عَظِيمٌ، لأَنَّ اللهَ فِي جَمَاعَةِ الأَبْرَارِ.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تُسَفِّهُونَ رَأْيَ الْمِسْكِينِ، لأَنَّهُ جَعَلَ اللهَ مَلْجَأَهُ.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لَيْتَ مِنْ صِهْيَوْنَ خَلاصَ إِسْرَائِيلَ. عِنْدَمَا يَرُدُّ الرَّبُّ سَبْيَ شَعْبِهِ، يَبْتَهِجُ يَعْقُوبُ، وَيَفْرَحُ بَنُو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مَنْ يُقِيمُ فِي مَسْكَنِكَ؟ وَمَنْ يَأْوِي إِلَى جَبَلِكَ الْمُقَدَّسِ؟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السَّالِكُ بِالاسْتِقَامَةِ، الصَّانِعُ الْبِرَّ، والصَّادِقُ الْقَلْبِ.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الَّذِي لَا يُشَوِّهُ سُمْعَةَ الآخَرِينَ، وَلَا يُسِيءُ إِلَى صَاحِبِهِ، وَلَا يُلْحِقُ بِقَرِيبِهِ عَاراً.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يَحْتَقِرُ الأَرَاذِلَ وَيُكْرِمُ خَائِفِي الرَّبِّ. لَا يَنْقُضُ حَلْفَهُ وَلَوْ فِيهِ أَذىً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لَا يَسْتَثْمِرُ مَالَهُ بِالرِّبَا، وَلَا يَقْبِضُ رِشْوَةً لِلإِيقَاعِ بِالْبَرِيءِ. الَّذِي يَصْنَعُ هَذَا لَا يَتَزَعْزَعُ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احْفَظْنِي يَا اللهُ، فَإِنِّي مُتَوَكِّلٌ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قُلْتُ لِلرَّبِّ: أَنْتَ سَيِّدِي، وَلَا خَيْرَ لِي بِمَعْزِلٍ عَنْكَ.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كُلُّ بَهْجَتِي فِي قِدِّيسِي الأَرْضِ وَأَفَاضِلِهَا.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تَتَكَاثَرُ أَوْجَاعُ الْمُتَهَافِتِينَ وَرَاءَ غَيْرِكَ. أَمَّا أَنَا فَتَقْدِمَاتُ سَكَائِبِهِمِ الدَّمَوِيَّةِ لَا أُقَدِّمُ، وَلَا أَذْكُرُ أَسْمَاءَ أَوْثَانِهِمْ بِشَفَتَيَّ.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الرَّبُّ نَصِيبِي وَمِيرَاثِي وَكَأْسُ ارْتِوَائِي. أَنْتَ حَافِظُ قِسْمَتِي.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أَرْضٍ بَهِيجَةٍ وَقَعَتْ قِسْمَةُ حِصَّتِي. فَمَا أَفْضَلَ هَذَا الْمِيرَاثَ عِنْدِي!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أُبَارِكُ الرَّبَّ نَاصِحِي، وَفِي اللَّيْلِ أَيْضاً يُرْشِدُنِي ضَمِيرِي.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جَعَلْتُ الرَّبَّ أَمَامِي دَائِماً فَإِنَّهُ عَنْ يَمِينِي فَلَا أَتَزَعْزَعُ.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 فَرِحَ قَلْبِي وَتَهَلَّلَ لِسَانِي حَتَّى إِنَّ جَسَدِي سَيَرْقُدُ عَلَى رَجَاءٍ،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لأَنَّكَ لَنْ تَتْرُكَ نَفْسِي فِي هُوَّةِ الأَمْوَاتِ وَلَنْ تَدَعَ وَحِيدَكَ الْقُدُّوسَ يَنَالُ مِنْهُ الْفَسَادُ.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هَدَيْتَنِي سُبُلَ الْحَيَاةِ: فَإِنَّ مِلْءَ الْبَهْجَةِ فِي حَضْرَتِكَ، وَفِي يَمِينِكَ مَسَرَّاتٌ أَبَدِيَّةٌ.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صَلاةٌ رَفَعَهَا دَاوُدُ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اسْمَعْ يَا رَبُّ دَعْوَى الْحَقِّ. أَنْصِتْ إِلَى صُرَاخِي، وَأَصْغِ إِلَى صَلاتِي الصَّاعِدَةِ مِنْ شَفَتَيْنِ صَادِقَتَيْنِ.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لِيَخْرُجْ مِنْ أَمَامِكَ قَضَائِي، وَلْتُلاحِظْ عَيْنَاكَ اسْتِقَامَتِي.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اخْتَبَرْتَ قَلْبِي إِذِ افْتَقَدْتَنِي لَيْلاً، وَامْتَحَنْتَنِي فَلَمْ تَجِدْ فِيَّ سُوءاً. لَمْ تُخَالِفْ أَقْوَالِي أَفْكَارِي.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مَا شَأْنِي بِأَعْمَالِ النَّاسِ الشِّرِّيرَةِ؟ فَبِفَضْلِ كَلامِ شَفَتَيْكَ تَفَادَيْتُ مَسَالِكَ الْعَنِيفِ.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ثَبَّتُّ خُطْوَاتِي فِي طُرُقِكَ فَلَمْ تَزِلَّ قَدَمَايَ.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إِلَيْكَ دَعَوْتُ اللهُمَّ، لأَنَّكَ تَسْتَجِيبُ، فَأَرهِفْ إِلَيَّ أُذُنَكَ وَأَصْغِ لِكَلامِي.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أَظْهِرْ رَوْعَةَ مَرَاحِمِكَ يَا مَنْ تُخَلِّصُ بِيَمِينِكَ مَنْ يَلْتَجِئُونَ إِلَيْكَ مِنْ مُطَارِدِيهِمْ.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احْفَظْنِي كَحَدَقَةِ عَيْنِكَ، وَاسْتُرْنِي بِظِلِّ جَنَاحَيْكَ.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احْفَظْنِي مِنَ الأَشْرَارِ الَّذِينَ يُخْرِبُونَنِي، مِنْ أَعْدَائِي الْقَتَلَةِ الْمُحْدِقِينَ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عَوَاطِفُهُمْ مُتَحَجِّرَةٌ لَا تُشْفِقُ. أَفْوَاهُهُمْ تَنْطِقُ بِالْكِبْرِيَاءِ.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حَاصَرُونَا مِنْ كُلِّ جِهَةٍ، وَوَطَّدُوا العَزْمَ عَلَى طَرْحِنَا أَرْضاً.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الشِّرِّيرُ كَأَسَدٍ مُتَلَهِّفٍ لِلاِفْتِرَاسِ، وَكَالشِّبْلِ الْكَامِنِ فِي مَخْبَئِهِ.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قُمْ يَا رَبُّ تَصَدَّ لَهُ. اصْرَعْهُ. وَبِسَيْفِكَ نَجِّ نَفْسِي مِنَ الشِّرِّيرِ.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أَنْقِذْنِي بِيَدِكَ يَا رَبُّ مِنَ النَّاسِ. مِنْ أَهْلِ الدُّنْيَا الَّذِينَ نَصِيبُهُمْ هُوَ فِي هَذِهِ الْحَيَاةِ. أَنْتَ تَمْلَأُ بُطُونَهُمْ مِنْ خَيْرَاتِكَ الْمَخْزُونَةِ، فَيَشْبَعُ أَبْنَاؤُهُمْ، وَيُوَرِّثُونَ أَوْلادَهُمْ مَا يَفْضُلُ عَنْهُمْ.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أَمَّا أَنَا فَبِالْبِرِّ أُشَاهِدُ وَجْهَكَ. أَشْبَعُ، إِذَا اسْتَيْقَظْتُ، مِنْ بَهَاءِ طَلْعَتِكَ.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لِعَبْدِ الرَّبِّ دَاوُدَ. قَصِيدَةٌ خَاطَبَ بِها الرَّبَّ يَوْمَ أَنْقَذَهُ مِنْ قَبْضَةِ كُلِّ أَعْدَائِهِ وَمِنْ يَدِ شَاوُلَ. فَقَالَ: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أُحِبُّكَ يَا رَبُّ، يَا قُوَّتِي.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الرَّبُّ صَخْرَتِي وَحِصْنِي وَمُنْقِذِي. إِلَهِي صَخْرَتِي بِهِ أَحْتَمِي. تُرْسِي وَرُكْنُ خَلاصِي، وَقَلْعَتِي الْحَصِينَةُ.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أَدْعُو الرَّبَّ الْجَدِيرَ بِكُلِّ حَمْدٍ فَيُخَلِّصُنِي مِنْ أَعْدَائِي.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قَدْ أَحْدَقَتْ بِي حِبَالُ الْمَوْتِ، وَأَفْزَعَتْنِي سُيُولُ الْهَلاكِ.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أَحَاطَتْ بِي حِبَالُ الْهَاوِيَةِ، وَأَطْبَقَتْ عَلَيَّ فِخَاخُ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ضِيقِي دَعَوْتُ الرَّبَّ وَصَرَخْتُ إِلَى إِلَهِي، فَسَمِعَ صَوْتِي مِنْ هَيْكَلِهِ، وَصَعِدَ صُرَاخِي أَمَامَهُ، بَلْ دَخَلَ أُذُنَيْهِ.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عِنْدَئِذٍ ارْتَجَّتِ الأَرْضُ وَتَزَلْزَلَتْ. ارْتَجَفَتْ أَسَاسَاتُ الْجِبَالِ وَاهْتَزَّتْ، لأَنَّ الرَّبَّ غَضِبَ.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نَفَثَ أَنْفُهُ دُخَاناً، وَانْقَذَفَتْ نَارٌ آكِلَةٌ مِنْ فَمِهِ، وَكَأَنَّهَا جَمْرٌ مُلْتَهِبٌ.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طَأْطَأَ السَّمَاوَاتِ وَنَزَلَ، فَكَانَتِ الْغُيُومُ الْمُتَجَهِّمَةُ تَحْتَ قَدَمَيْهِ.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امْتَطَى مَرْكَبَةً مِنْ مَلائِكَةِ الْكَرُوبِيمِ، وَطَارَ مُسْرِعاً عَلَى أَجْنِحَةِ الرِّيْاحِ.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جَعَلَ الظُّلْمَةَ سِتَاراً لَهُ، وَصَارَ ضَبَابُ الْمِيَاهِ وَسُحُبُ الْسَّمَاءِ الدَّاكِنَةُ مِظَلَّتَهُ الْمُحِيطَةَ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مِنْ بَهَاءِ طَلْعَتِهِ عَبَرَتِ السُّحُبُ أَمَامَهُ. حَدَثَتْ عَاصِفَةُ بَرَدٍ وَبَرْقٍ كَالْجَمْرِ الْمُلْتَهِبِ.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أَرْعَدَ الرَّبُّ فِي السَّمَاوَاتِ، أَطْلَقَ الْعَلِيُّ صَوْتَهُ فَانْهَمَرَ بَرَدٌ، وَانْدَلَعَتْ نَارُ!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أَطْلَقَ سِهَامَهُ فَبَدَّدَ أَعْدَائِي، وَأَرْسَلَ بُرُوقَهُ فَأَزْعَجَهُمْ.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ظَهَرَتْ مَجَارِي الْمِيَاهِ الْعَمِيقَةِ، وَانْكَشَفَتْ أُسُسُ الْمَسْكُونَةِ مِنْ زَجْرِكَ يَا رَبُّ، وَمِنْ أَنْفِكَ اللّافِحَةِ.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مَدَّ الرَّبُّ يَدَهُ مِنَ الْعُلَى وَأَمْسَكَنِي، وَانْتَشَلَنِي مِنَ السُّيُولِ الْغَامِرَةِ.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أَنْقَذَنِي مِنْ عَدُوِّي الْقَويِّ، وَمِنَ مُبْغِضِيَّ، لأَنَّهُمْ كَانُوا أَقْوَى مِنِّي.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تَصَدَّوْا لِي فِي يَوْمِ بَلِيَّتِي، فَكَانَ الرَّبُّ سَنَدِي،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وَاقْتَادَنِي إِلَى مَكَانٍ رَحِيبٍ. أَنْقَذَنِي لأَنَّهُ سُرَّ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يُكَافِئُنِي الرَّبُّ بِمُقْتَضَى بِرِّي وَيُعَوِّضُنِي حَسَبَ طَهَارَةِ يَدَيَّ،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لأَنِّي سَلَكْتُ دَائِماً فِي طُرُقِ الرَّبِّ وَلَمْ أَعْصَ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جَعَلْتُ أَحْكَامَهُ دَائِماً نُصْبَ عَيْنَيَّ، وَلَمْ أَحِدْ عَنْ فَرَائِضِهِ.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وَأَكُونُ مَعَهُ كَامِلاً وَأَصُونُ نَفْسِي مِنْ إِثْمِي.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فَيُكَافِئُنِي الرَّبُّ وَفْقاً لِبِرِّي، بِحَسَبِ طَهَارَةِ يَدَيَّ أَمَامَ عَيْنَيْهِ.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مَعَ الرَّحِيمِ تَكُونُ رَحِيماً، وَمَعَ الْكَامِلِ تَكُونُ كَامِلاً،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وَمَعَ الطَّاهِرِ تَكُونُ طَاهِراً، وَمَعَ الْمُعْوَجِّ تَكُونُ مُعْوَجّاً.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لأَنَّكَ أَنْتَ تُخَلِّصُ الشَّعْبَ الْمُتَضَايِقَ، أَمَّا الْمُتَرَفِّعُونَ فَتَخْفِضُ عُيُونَهُمْ.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لأَنَّكَ أَيُّهَا الرَّبُّ إِلَهِي تَضِيءُ مِصْبَاحِي، وَتُحَوِّلُ ظَلامِي نُوراً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لأَنِّي بِكَ اقْتَحَمْتُ جَيْشاً، وَبِمَعُونَةِ إِلَهِي اخْتَرَقْتُ أَسْوَاراً.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مَا أَكْمَلَ طَرِيقَ الرَّبِّ! إِنَّ كَلِمَتَهُ نَقِيَّةٌ، وَهُوَ تُرْسٌ يَحْمِي جَمِيعَ الْمُلْتَجِئِينَ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فَمَنْ هُوَ إِلْهٌ غَيْرُ الرَّبِّ؟ وَمَنْ هُوَ صَخْرَةٌ سِوَى إِلَهِنَا؟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يَشُدُّنِي اللهُ بِحِزامٍ مِنَ الْقُوَّةِ، وَيَجْعَلُ طَرِيقِي كَامِلاً،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يُثَبِّتُ قَدَمَيَّ كَأَقْدَامِ الإيَّلِ وَيُصْعِدُنِي عَلَى مُرْتَفَعَاتِي الْوَعِرَةِ.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يُدَرِّبُ يَدَيَّ عَلَى فَنِّ الْحَرْبِ، فَتَشُدُّ ذِرَاعَايَ قَوْساً مِنْ نُحَاسٍ.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تَجْعَلُ أَيْضاً خَلاصَكَ تُرْساً لِي، فَتُعَضِّدُنِي بِيَمِينِكَ، وَيُعَظِّمُنِي لُطْفُكَ.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وَسَّعْتَ طَرِيقِي تَحْتَ قَدَمَيَّ، فَلَمْ تَتَقَلْقَلْ عَقِبَايَ.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أُطَارِدُ أَعْدَائِي فَأُدْرِكُهُمْ، وَلَا أَرْجِعُ حَتَّى أُبِيدَهُمْ.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أَسْحَقُهُمْ فَلَا يَسْتَطِيعُونَ النُّهُوضَ. يَسْقُطُونَ تَحْتَ قَدَمَيَّ.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تُمَنْطِقُنِي بِحِزَامٍ مِنَ الْقُوَّةِ تَأَهُّباً لِلْقِتَالِ. تُخْضِعُ لِسُلْطَانِي الْمُتَمَرِّدِينَ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يُوَلُّونَ الأَدْبَارَ هَرَباً أَمَامِي. وَأُفْنِي الَّذِينَ يُبْغِضُونَنِي.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يَسْتَغِيثُونَ وَلَا مُخَلِّصَ. يُنَادُونَ الرَّبَّ فَلَا يَسْتَجِيبُ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فَأَسْحَقُهُمْ كَالْغُبَارِ فِي مَهَبِّ الرِّيحِ، وَأَطْرَحُهُمْ مِثْلَ الطِّينِ فِي الشَّوَارِعِ.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تُنْقِذُنِي مِنْ ثَوْرَاتِ الشَّعْبِ، وَتَجْعَلُنِي سَيِّداً لِلأُمَمِ، حَتَّى صَارَ شَعْبٌ لَمْ أَكُنْ أَعْرِفُهُ عَبْداً يَخْدِمُنِي.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فَمَا إِنْ يَسْمَعُوا أَمْرِي حَتَّى يُلَبُّوهُ. الْغُرَبَاءُ يَتَذَلَّلُونَ لِي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الْغُرَبَاءُ يَخُورُونَ، يَخْرُجُونَ مِنْ حُصُونِهِمْ مُرْتَعِدِينَ.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حَيٌّ هُوَ الرَّبُّ، وَمُبَارَكٌ صَخْرَتِي، وَمُتَعَالٍ إِلَهُ خَلاصِي،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الإِلَهُ الْمُنْتَقِمُ لِي، يُخْضِعُ الشُّعُوبَ لِسُلْطَانِي،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مُنْقِذِي مِنْ أَعْدَائِي، رَافِعِي عَلَى الْمُتَمَرِّدِينَ عَلَيَّ، وَمِنَ الرَّجُلِ الطَّاغِي تُخَلِّصُنِي.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لِهَذَا أَعْتَرِفُ لَكَ بَيْنَ الأُمَمِ وَأُرَتِّلُ لاِسْمِكَ.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يَا مَانِحَ الْخَلاصِ الْعَظِيمِ لِمَلِكِهِ، وَصَانِعَ الرَّحْمَةِ لِمَسِيحِهِ، لِدَاوُدَ وَنَسْلِهِ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السَّمَاوَاتُ تُحَدِّثُ بِمَجْدِ اللهِ، وَالْفَلَكُ يُخْبِرُ بِعَمَلِ يَدَيْهِ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بِذَلِكَ تَتَحَادَثُ الأَيَّامُ أَبْلَغَ حَدِيثٍ، وَتَتَخَاطَبُ بِهِ اللَّيَالِي.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يَصْدُرُ عَنْهَا كَلامٌ، لَكِنَّ صَوْتَهَا يُسمَعُ وَاضِحاً.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انْطَلَقَ صَوْتُهُمْ إِلَى الأَرْضِ كُلِّهَا وَكَلامُهُمْ إِلَى أَقَاصِي الْعَالَمِ. جَعَلَ لِلشَّمْسِ مَسْكَناً فِيهَا،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وَهِيَ مِثْلُ الْعَرِيسِ الْخَارِجِ مِنْ مُخْدَعِهِ، كَالْعَدَّاءِ الْمُبْتَهِجِ لِلسِّبَاقِ فِي الطَّرِيقِ.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تَنْطَلِقُ مِنْ أَقْصَى السَّمَاوَاتِ، وَتَدُورُ إِلَى أَقَاصِيهَا، وَلَا شَيْءَ يَحْتَجِبُ مِنْ حَرِّهَا.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شَرِيعَةُ الرَّبِّ كَامِلَةٌ تُنْعِشُ النَّفْسَ. شَهَادَةُ الرَّبِّ صَادِقَةٌ تَجْعَلُ الْجَاهِلَ حَكِيماً.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وَصَايَا الرَّبِّ مُسْتَقِيمَةٌ تُفَرِّحُ الْقَلْبَ. أَمْرُ الرَّبِّ نَقِيٌّ يُنِيرُ الْعَيْنَيْنِ.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مَخَافَةُ الرَّبِّ طَاهِرَةٌ ثَابِتَةٌ إِلَى الأَبَدِ، وَأَحْكَامُ الرَّبِّ حَقٌّ وَعَادِلَةٌ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إِنَّهَا أَشْهَى مِنَ الذَّهَبِ النَّقِيِّ، وَهِيَ أَحْلَى مِنَ الْعَسَلِ بَلِ الْقَطْرِ السَّائِلِ مِنْ أَقْرَاصِ الشَّهْدِ.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عَبْدُكَ يَهْتَدِي بِها، وَفِي صَوْنِهَا ثَوَابٌ عَظِيمٌ.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مَنْ يَتَنَبَّهُ إِلَى سَهَوَاتِهِ؟ مِنَ الْخَطَايَا الْخَفِيَّةِ خَلِّصْنِي،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وَمِنَ الْكَبَائِرِ أَيْضاً احْفَظْ عَبْدَكَ، وَلَا تَدَعْهَا تَتَسَلَّطُ عَلَيَّ. عِنْدَئِذٍ أَكُونُ كَامِلاً وَأَتَبَرَّأُ مِنْ ذَنْبٍ عَظِيمٍ.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لِتَكُنْ أَقْوَالُ فَمِي وَخَوَاطِرُ قَلْبِي مَقْبُولَةً لَدَيْكَ يَا رَبُّ، يَا صَخْرَتِي وَفَادِيَّ.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لِيَسْتَجِبْ لَكَ الرَّبُّ فِي يَوْمِ ضِيقِكَ. لِيَحْرُسْكَ اسْمُ إِلَهِ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لِيُرْسِلْ لَكَ عَوْناً مِنْ مَقْدِسِهِ، وَمُسَانَدَةً مِنْ صِهْيَوْنَ.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لِيَتَذَكَّرْ جَمِيعَ تَقْدِمَاتِكَ، وَيَتَقَبَّلْ مُحْرَقَاتِكَ.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لِيُعْطِكَ بُغْيَةَ قَلْبِكَ، وَيُتَمِّمْ لَكَ كُلَّ مَقَاصِدِكَ.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نَهْتِفُ مُبْتَهِجِينَ بِخَلاصِكَ، وَبِاسْمِ إِلَهِنَا نَرْفَعُ رَايَتَنَا، لِيُحَقِّقْ لَكَ الرَّبُّ كُلَّ مَا تَسْأَلُهُ.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الآنَ أَدْرَكْتُ أَنَّ الرَّبَّ يُخَلِّصُ مَسِيحَهُ، وَيَسْتَجِيبُ مِنْ سَمَاوَاتِهِ الْمُقَدَّسَةِ، بِقُدْرَةِ يَمِينِهِ الْمُخَلِّصَةِ.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يَتَّكِلُ هَؤُلاءِ عَلَى مَرْكَبَاتِ الْحَرْبِ، وَأُولَئِكَ عَلَى الْخَيْلِ. أَمَّا نَحْنُ فَنَتَّكِلُ عَلَى اسْمِ الرَّبِّ إِلَهِنَا.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هُمْ خَرُّوا وَسَقَطُوا، أَمَّا نَحْنُ فَنَهَضْنَا وَانْتَصَبْنَا.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خَلِّصْ يَا رَبُّ! لِيَسْتَجِبِ الْمَلِكُ حِينَ نَدْعُوهُ.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مِنْ نَظْمِ 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رَبُّ بِقُوَّتِكَ يَفْرَحُ الْمَلِكُ، وَمَا أَعْظَمَ بَهْجَتَهُ بِخَلاصِكَ!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لَقَدْ وَهَبْتَهُ بُغْيَةَ قَلْبِهِ وَلَمْ تَحْرِمْهُ مِنْ طِلْبَةِ شَفَتَيْهِ.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بَادَرْتَهُ بِبَرَكَاتِ الْخَيْرِ، وَوَضَعْتَ عَلَى رَأْسِهِ تَاجاً مِنَ الذَّهَبِ النَّقِيِّ!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طَلَبَ مِنْكَ الْحَيَاةَ فَوَهَبْتَهَا لَهُ، إِذْ أَطَلْتَ عُمْرَهُ إِلَى أَبَدِ الدُّهُورِ.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عَظِيمٌ مَجْدُهُ بِفَضْلِ خَلاصِكَ، بِالْعِزَّةِ وَالْبَهَاءِ كَلَّلْتَهُ.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لأَنَّكَ جَعَلْتَهُ أَكْثَرَ الْمُبَارَكِينَ إِلَى الأَبَدِ. تَغْمُرُهُ بِفَيْضِ الْفَرَحِ فِي حَضْرَتِكَ.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لأَنَّ الْمَلِكَ يَتَوَكَّلُ عَلَى الرَّبِّ، وَبِنِعْمَةِ الْعَلِيِّ لَا يَتَزَعْزَعُ.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يَدُكَ حَتْماً تَنَالُ جَمِيعَ أَعْدَائِكَ، وَيُمْنَاكَ حَقّاً تَظْفَرُ بِمُبْغِضِيكَ.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حِينَ يَتَجَلَّى وَجْهُكَ تُحْرِقُهُمْ كَمَا بِمَوْقِدٍ مُشْتَعِلٍ. تَلْتَهِمُهُمْ فِي غَضَبِكَ فَتَأْكُلُهُمُ النَّارُ.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تُبِيدُ ذُرِّيَّتَهُمْ مِنَ الأَرْضِ وَنَسْلَهُمْ مِنْ بَيْنِ 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لَقَدْ تَآمَرُوا لِلإِسَاءَةِ إِلَيْكَ، وَدَبَّرُوا مَكِيدَةً شِرِّيرَةً لَمْ يُفْلِحُوا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لأَنَّكَ تَجْعَلُهُمْ يُدْبِرُونَ لِلْهَرَبِ، عِنْدَمَا تَشُدُّ وَتَرَ الْقَوْسِ نَحْوَ وُجُوهِهِمْ.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ارْتَفِعْ يَا رَبُّ بِقُوَّتِكَ، فَنَتَرَنَّمَ وَنَتَغَنَّى بِقُدْرَتِكَ.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عَلَى أَيِّلَةِ الصَّبَاحِ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إِلَهِي، إِلَهِي، لِمَاذَا تَرَكْتَنِي؟ لِمَاذَا تَبَاعَدْتَ عَنْ خَلاصِي وَعَنْ سَمَاعِ صَوْتِ تَنَهُّدَاتِي؟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إِلَهِي، أَصْرُخُ إِلَيْكَ مُسْتَغِيثاً فِي النَّهَارِ فَلَا تُجِيبُنِي، وَفِي اللَّيْلِ فَلَا رَاحَةَ 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مَعْ أَنَّكَ أَنْتَ الْقُدُّوسُ الَّذِي أَقَمْتَ عَرْشَكَ فِي وَسَطِ شَعْبِكَ الَّذِي يُسَبِّحُكَ.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عَلَيْكَ اتَّكَلَ آبَاؤُنَا، وَبِكَ وَثِقُوا، وَأَنْتَ قَدْ نَجَّيْتَهُمْ.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إِلَيْكَ صَرَخُوا فَنَجَوْا، وَعَلَيْكَ اتَّكَلُوا فَلَمْ يَخْزَوْا.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أَمَّا أَنَا فَدُودَةٌ لَا إِنْسَانٌ. عَارٌ فِي نَظَرِ الْبَشَرِ، وَمَنْبُوذٌ فِي عَيْنَيْ شَعْبِي.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جَمِيعُ الَّذِينَ يَرَوْنَنِي يَسْتَهْزِئُونَ بِي، يَفْتَحُونَ شِفَاهَهُمْ عَلَيَّ بِالْبَاطِلِ، وَيَهُزُّونَ رُؤُوسَهُمْ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«سَلَّمَ إِلَى الرَّبِّ أَمْرَهُ، فَلْيُنْجِدْهُ. لِيُنْقِذْهُ مَادَامَ قَدْ سُرَّ بِهِ».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أَنْتَ أَخْرَجْتَنِي مِنَ الرَّحِمِ. أَنْتَ جَعَلْتَنِي أَنَامُ مُطْمَئِنّاً وَأَنَا مَازِلْتُ عَلَى صَدْرِ أُمِّي.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أَنْتَ مُتَّكَلِي مِنْ قَبْلِ مِيلادِي، فَأَنْتَ إِلَهِي مُنْذُ كُنْتُ جَنِيناً.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تَقِفْ بَعِيداً عَنِّي، لأَنَّ الضِّيقَ قَرِيبٌ وَلَا مُعِينَ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حَاصَرَنِي أَعْدَاءُ أَقْوِيَاءُ، كَأَنَّهُمْ ثِيرَانُ بَاشَانَ الْقَوِيَّةُ.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فَغَرُوا عَلَيَّ أَفْوَاهَهُم كَأَنَّهُمْ أُسُودٌ مُفْتَرِسَةٌ مُزَمْجِرَةٌ.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صَارَتْ قُوَّتِي كَالْمَاءِ، وَانْحَلَّتْ عِظَامِي. صَارَ قَلْبِي كَالشَّمْعِ، وَذَابَ فِي دَاخِلِي.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جَفَّتْ نَضَارَتِي كَقِطْعَةِ الْفَخَّارِ، وَالْتَصَقَ لِسَانِي بِحَنَكِي. إِلَى تُرَابِ الأَرْضِ تَضَعُنِي.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أَحَاطَ بِي الأَدْنِيَاءُ. جَمَاعَةٌ مِنَ الأَشْرَارِ طَوَّقَتْنِي. ثَقَبُوا يَدَيَّ وَرِجْلَيَّ.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صِرْتُ لِهُزَالِي أُحْصِي عِظَامِي، وَهُمْ يُرَاقِبُونَنِي وَيُحْدِقُونَ فِيَّ.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يَتَقَاسَمُونَ ثِيَابِي فِيمَا بَيْنَهُمْ، وَعَلَى لِبَاسِي يُلْقُونَ قُرْعَةً.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يَا رَبُّ، لَا تَتَبَاعَدْ عَنِّي. يَا قُوَّتِي أَسْرِعْ إِلَى نَجْدَتِي.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أَنْقِذْ مِنَ السَّيْفِ نَفْسِي، وَمِنْ مَخَالِبِ الأَدْنِيَاءِ حَيَاتِي.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خَلِّصْنِي مِنْ فَمِ الأَسَدِ، وَمِنْ بَيْنِ قُرُونِ الثِّيرَانِ الْوَحْشِيَّةِ اسْتَجِبْ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أُعْلِنُ اسْمَكَ لإِخْوَتِي، وَأُسَبِّحُكَ فِي وَسَطِ الْجَمَاعَةِ.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سَبِّحُوا الرَّبَّ يَا خَائِفِيهِ. مَجِّدُوهُ يَا جَمِيعَ نَسْلِ يَعْقُوبَ، واخْشَوْهُ يَا جَمِيعَ ذُرِّيَّةِ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فَإِنَّهُ لَمْ يَحْتَقِرْ بُؤْسَ الْمِسْكِينِ، وَلَا حَجَبَ عَنْهُ وَجْهَهُ، بَلِ اسْتَجَابَ لَهُ عِنْدَمَا صَرَخَ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أَنْتَ تُلْهِمُنِي تَسْبِيحَكَ فِي وَسَطِ الْجَمَاعَةِ الْعَظِيمَةِ، فَأُوْفِي بِنُذُورِي أَمَامَ جَمِيعِ خَائِفِيهِ.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يَأْكُلُ الْوُدَعَاءُ وَيَشْبَعُونَ، وَطَالِبُو الرَّبِّ يُسَبِّحُونَهُ. تَحْيَا قُلُوبُكُمْ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تَتَذَكَّرُ جَمِيعُ أَقَاصِي الأَرْضِ وَتَرْجِعُ إِلَى الرَّبِّ، وَتَتَعَبَّدُ أَمَامَكَ جَمِيعُ قَبَائِلِ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لأَنَّ الْمُلْكَ لِلرَّبِّ، وَهُوَ يَتَسَلَّطُ عَلَى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جَمِيعُ عُظَمَاءِ الأَرْضِ يَحْتَفِلُونَ وَيَسْجُدُونَ. يَنْحَنِي أَمَامَهُ الْهَابِطُونَ إِلَى التُّرَابِ وَالْفَانُونَ،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يَتَعَبَّدُ نَسْلُهُمْ لِلهِ، وَيَتَحَدَّثُونَ عَنِ الرَّبِّ لِلْجِيلِ الآتِي.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يَأْتُونَ وَيُخْبِرُونَ بِبِرِّهِ وَبِمُعْجِزَاتِهِ شَعْباً لَمْ يُولَدْ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رَاعِيَّ فَلَسْتُ أَحْتَاجُ إِلَى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مَرَاعٍ خَضْرَاءَ يُرْبِضُنِي، وَإِلَى مِيَاهٍ هَادِئَةٍ يَقُودُنِي.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يُنْعِشُ نَفْسِي وَيُرْشِدُنِي إِلَى طُرُقِ الْبِرِّ إِكْرَاماً لاِسْمِهِ.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حَتَّى إِذَا اجْتَزْتُ وَادِي ظِلالِ الْمَوْتِ، لَا أَخَافُ سُوءاً لأَنَّكَ تُرَافِقُنِي. عَصَاكَ وَعُكَّازُكَ هُمَا مَعِي يُشَدِّدَانِ عَزِيمَتِي.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تَبْسُطُ أَمَامِي مَأْدُبَةً عَلَى مَرْأَىً مِنْ أَعْدَائِي. مَسَحْتَ بِالزَّيْتِ رَأْسِي، وَأَفَضْتَ كَأْسِي.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إِنَّمَا خَيْرٌ وَرَحْمَةٌ يَتْبَعَانِنِي طَوَالَ حَيَاتِي، وَيَكُونُ بَيْتُ الرَّبِّ مَسْكَناً لِي مَدَى الأَيَّامِ.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لِلرَّبِّ الأَرْضُ وَكُلُّ مَا فِيهَا. لَهُ الْعَالَمُ، وَجَمِيعُ السَّاكِنِينَ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لأَنَّهُ هُوَ أَسَّسَ الأَرْضَ عَلَى الْبِحَارِ، وَثَبَّتَهَا عَلَى الأَنْهَارِ.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مَنْ يَحِقُّ لَهُ أَنْ يَصْعَدَ إِلَى جَبَلِ الرَّبِّ، وَيَقِفَ فِي بَيْتِهِ الْمُقَدَّسِ؟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إِنَّهُ صَاحِبُ الْيَدَيْنِ الطَّاهِرَتَيْنِ وَالْقَلْبِ النَّقِيِّ. ذَاكَ الَّذِي لَا يَحْمِلُ نَفْسَهُ عَلَى الْبَاطِلِ، وَلَا يَحْلِفُ مُنَافِقاً.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يَتَلَقَّى الْبَرَكَةَ مِنَ الرَّبِّ، وَالْبِرَّ مِنْ عِنْدِ اللهِ مُخَلِّصِهِ.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هَذَا هُوَ الْجِيلُ السَّاعِي وَرَاءَ الرَّبِّ، الطَّالِبُ وَجْهَكَ يَا إِلَهَ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ارْفَعِي رُؤُوسَكِ أَيَّتُهَا الأَبْوَابُ، وَارْتَفِعِي أَيَّتُهَا الْمَدَاخِلُ الأَبَدِيَّةُ، فَيَدْخُلَ مَلِكُ الْمَجْدِ.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مَنْ هُوَ مَلِكُ الْمَجْدِ هَذَا؟ إِنَّهُ الرَّبُّ الْقَدِيرُ الْجَبَّارُ، الرَّبُّ الْجَبَّارُ فِي الْقِتَالِ.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ارْفَعِي رُؤُوسَكِ أَيَّتُهَا الأَبْوَابُ، ارْفَعِيهَا أَيَّتُهَا الْمَدَاخِلُ الأَبَدِيَّةُ، فَيَدْخُلَ مَلِكُ الْمَجْدِ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مَنْ هُوَ مَلِكُ الْمَجْدِ هَذَا؟ إِنَّهُ رَبُّ الْجُنُودِ، هُوَ مَلِكُ الْمَجْدِ.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إِلَيْكَ أَيُّهَا الرَّبُّ أَرْفَعُ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عَلَيْكَ يَا إِلَهِي تَوَكَّلْتُ فَلَا تُخْزِنِي، وَلَا تَدَعْ أَعْدَائِي يَشْمَتُونَ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 كُلَّ مَنْ يَرْجُوكَ لَنْ يَخِيبَ. أَمَّا الْغَادِرُونَ بِغَيْرِهِمْ مِنْ غَيْرِ عِلَّةٍ، فَسَيَخْزَوْنَ.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رَبُّ عَرِّفْنِي طُرُقَكَ، عَلِّمْنِي سُبُلَكَ.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دَرِّبْنِي فِي حَقِّكَ وَعَلِّمْنِي، فَإِنَّكَ أَنْتَ الإِلَهُ مُخَلِّصِي، وَإِيَّاكَ أَرْجُو طَوَالَ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رَبُّ، اذْكُرْ مَرَاحِمَكَ وَإِحْسَانَاتِكَ لأَنَّهَا مُنْذُ الأَزَلِ.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تَذْكُرْ خَطَايَا صِبَايَ الَّتِي ارْتَكَبْتُهَا، وَلَا مَعَاصِيَّ، بَلِ اذْكُرْنِي وَفْقاً لِرَحْمَتِكَ وَمِنْ أَجْلِ جُودِكَ يَا رَبُّ.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صَالِحٌ وَمُسْتَقِيمٌ لِذَلِكَ يَهْدِي الضَّالِّينَ الطَّرِيقَ.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يُدَرِّبُ الْوُدَعَاءَ فِي سُبُلِ الْحَقِّ وَيُعَلِّمُهُمْ طَرِيقَهُ.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مَسَالِكُ الرَّبِّ كُلُّهَا رَحْمَةٌ وَحَقٌّ لِمَنْ يَحْفَظُونَ عَهْدَهُ وَشَهَادَاتِهِ.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فَمِنْ أَجْلِ اسْمِكَ أَيُّهَا الرَّبُّ اصْفَحْ عَنْ إِثْمِي فَإِنَّهُ عَظِيمٌ.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مَنْ هُوَ الإِنْسَانُ الَّذِي يَخَافُ الرَّبَّ؟ إِيَّاهُ يُدَرِّبُ فِي الطَّرِيقِ الَّتِي يَخْتَارُهَا لَهُ،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فَتَنْعَمُ نَفْسُهُ فِي الْخَيْرِ وَتَمْتَلِكُ ذُرِّيَّتُهُ 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يُطْلِعُ الرَّبُّ خَائِفِيهِ عَلَى مَقَاصِدِهِ الْخَفِيَّةِ، وَيَتَعَهَّدُ تَعْلِيمَهُمْ.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تَتَّجِهُ عَيْنَايَ دَائِماً نَحْوَ الرَّبِّ، لأَنَّهُ يُحَرِّرُ رِجْلَيَّ مِنْ فَخِّ الشِّرِّيرِ.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الْتَفِتْ نَحْوِي وَارْحَمْنِي، فَأَنَا وَحِيدٌ وَمِسْكِينٌ.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قَدْ تَكَاثَرَتْ مَتَاعِبُ قَلْبِي، فَأَنْقِذْنِي مِنْ شَدَائِدِي.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انْظُرْ إِلَى مَذَلَّتِي وَمُعَانَاتِي، وَاصْفَحْ عَنْ جَمِيعِ خَطَايَايَ.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انْظُرْ كَيْفَ تَكَاثَرَ عَلَيَّ أَعْدَائِي وَهُمْ يُبْغِضُونَنِي ظُلْماً.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صُنْ نَفْسِي وَأَنْقِذْنِي، وَلَا تَدَعْنِي أَخِيبُ، فَإِنِّي عَلَيْكَ تَوَكَّلْتُ.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يَحْفَظُنِي الْكَمَالُ وَالاسْتِقَامَةُ، لأَنِّي إِيَّاكَ انْتَظَرْتُ.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افْدِ إِسْرَائِيلَ يَا اللهُ مِنْ جَمِيعِ ضِيقَاتِهِ.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رَبُّ أَظْهِرْ بَرَاءَتِي لأَنِّي قَدْ سَلَكْتُ بِكَمَالِي، وَعَلَيْكَ تَوَكَّلْتُ فَلَا أَتَزَعْزَعُ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افْحَصْنِي أَيُّهَا الرَّبُّ وَاخْتَبِرْنِي. امْتَحِنْ دَخَائِلِي وَقَلْبِي،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رَحْمَتَكَ نُصْبَ عَيْنَيَّ، وَقَدْ سَلَكْتُ فِي حَقِّكَ.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لَمْ أُجَالِسْ أَهْلَ الْبَاطِلِ وَمَعَ الْمُنَافِقِينَ لَا أَشْتَرِكُ.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بَلْ أَبْغَضْتُ مَعْشَرَ فَاعِلِي الإِثْمِ، وَلَمْ أَجْلِسْ مَعَ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أَغْسِلُ يَدَيَّ عُرْبُونَ بَرَاءَتِي وَأَنْضَمُّ إِلَى الْمُجْتَمِعِينَ حَوْلَ مَذْبَحِكَ يَا رَبُّ.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مُتَرَنِّماً بِصَوْتِ الْحَمْدِ وَأُحَدِّثُ بِأَعْمَالِكَ الْعَجِيبَةِ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رَبُّ، قَدْ أَحْبَبْتُ الإِقَامَةَ فِي بَيْتِكَ، حَيْثُ يَحِلُّ مَجْدُكَ.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فَلَا تَجْمَعْ نَفْسِي مَعَ الْخَاطِئِينَ، وَلَا حَيَاتِي مَعَ سَافِكِي الدَّمِ،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الَّذِينَ أَيْدِيهِمْ مُلَوَّثَةٌ بِالسُّوءِ، وَيَمِينُهُمْ مَلأَى بِالرِّشْوَةِ.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أَنَا فَبِكَمَالِي أَسْلُكُ، فَافْدِنِي وَتَحَنَّنْ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قَدَمَايَ مُنْتَصِبَتَانِ عَلَى طَرِيقٍ مُسْتَوِيَةٍ، وَأُرَنِّمُ لِلرَّبِّ جَهْراً فِي مَحَافِلِ الْعِبَادَةِ.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نُورِي وَخَلاصِي، مِمَّنْ أَخَافُ؟ الرَّبُّ حِصْنُ حَيَاتِي مِمَّنْ أَرْتَعِبُ؟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عِنْدَمَا هَجَمَ فَاعِلُو الإِثْمِ، خُصُومِي وَأَعْدَائِي، لِيَلْتَهِمُوا لَحْمِي، تَعَثَّرُوا وَسَقَطُوا.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إِنِ اصْطَفَّ ضِدِّي جَيْشٌ، لَا يَخَافُ قَلْبِي. إنْ نَشَبَتْ عَلَيَّ حَرْبٌ، أَظَلُّ فِي ذَلِكَ مُطْمَئِنّاً.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أَمْراً وَاحِداً طَلَبْتُ مِنَ الرَّبِّ وَإِيَّاهُ فَقَطْ أَلْتَمِسُ: أَنْ أُقِيمَ فِي بَيْتِ الرَّبِّ كُلَّ أَيَّامِ حَيَاتِي، لأُشَاهِدَ جَمَالَ الرَّبِّ وَأَتَأَمَّلَ فِي هَيْكَلِهِ.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لأَنَّهُ يَحْمِينِي فِي يَوْمِ الشَّرِّ تَحْتَ سَقْفِ بَيْتِهِ وَيَحْرُسُنِي آمِناً فِي خِبَاءِ خَيْمَتِهِ. إِذْ عَلَى صَخْرَةٍ عَالِيَةٍ يَرْفَعُنِي.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حِينَئِذٍ أَفْتَخِرُ عَلَى أَعْدَائِي الْمُحِيطِينَ بِي، وَأُقَدِّمُ لَهُ فِي خَيْمَتِهِ ذَبَائِحَ هُتَافٍ، فَأُغَنِّي بَلْ أُرَنِّمُ حَمْداً لِلرَّبِّ.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اسْمَعْ يَا رَبُّ نِدَائِي لأَنِّي بِمِلْءِ صَوْتِي أَدْعُوكَ! ارْحَمْنِي وَاسْتَجِبْ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قُلْتَ: اطْلُبُوا وَجْهِي! فَوَجْهَكَ يَا رَبُّ أَطْلُبُ.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تَحْجُبْ وَجْهَكَ عَنِّي. لَا تَطْرُدْ بِغَضَبٍ عَبْدَكَ، فَطَالَمَا كُنْتَ عَوْنِي. لَا تَرْفُضْنِي وَلَا تَهْجُرْنِي يَا اللهُ مُخَلِّصِي.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إِنَّ أَبِي وَأُمِّي قَدْ تَرَكَانِي، لَكِنَّ الرَّبَّ يَتَعَهَّدُنِي بِرِعَايَتِهِ.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عَلِّمْنِي يَا رَبُّ طَرِيقَكَ، وَقُدْنِي فِي طَرِيقٍ مُسْتَقِيمَةٍ لِئَلّا يَشْمَتَ بِي أَعْدَائِي.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لَا تُسَلِّمْنِي إِلَى مَرَامِ مُضَايِقِيَّ، لأَنَّهُ قَدْ قَامَ عَلَيَّ شُهُودُ زُورٍ يَنْفُثُونَ الظُّلْمَ فِي وَجْهِي.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غَيْرَ أَنِّي قَدْ آمَنْتُ بِأَنْ أَرَى جُودَ الرَّبِّ فِي أَرْضِ الأَحْيَاءِ.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انْتَظِرِ الرَّبَّ. تَقَوَّ وَلْيَتَشَجَّعْ قَلْبُكَ. وَانْتَظِرِ الرَّبَّ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إِلَيْكَ أَصْرُخُ، فَلَا تَتَصَامَمْ عَنِّي يَا صَخْرَتِي، لِئَلّا أَكُونَ، إِذَا سَكَتَّ عَنِّي، مِثْلَ الْمُنْحَدِرِينَ إِلَى الْهَاوِيَةِ.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اسْتَمِعْ صَوْتَ تَضَرُّعِي عِنْدَمَا أَسْتَغِيثُ بِكَ، رَافِعاً يَدَيَّ نَحْوَ مِحْرَابِ قَدَاسَتِكَ.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تَطْرَحْنِي مَعَ الأَشْرَارِ وَفَاعِلِي الإِثْمِ، الَّذِينَ يُظْهِرُونَ الْوُدَّ لأَصْحَابِهِمْ، وَهُمْ يَكُنُّونَ لَهُمُ الشَّرَّ فِي قُلُوبِهِمْ.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جَازِهِمْ وَفْقاً لِفِعْلِهِمْ وَشَرِّ أَعْمَالِهِمْ. أَعْطِهِمْ مَا يَسْتَحِقُّ صَنِيعُ أَيْدِيهِمْ، وَرُدَّ عَلَيْهِمْ جَزَاءَهُمْ.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وَلأَنَّهُمْ لَا يُبَالُونَ بِأَفْعَالِ الرَّبِّ وَلَا بِصَنِيعِ يَدَيْهِ، فَإِنَّهُ يُدَمِّرُهُمْ وَلَا يُعِيدُ بِنَاءَهُمْ.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مُبَارَكٌ الرَّبُّ فَقَدْ سَمِعَ صَوْتَ تَضَرُّعِي.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الرَّبُّ قُوَّتِي وَتُرْسِي. عَلَيْهِ اتَّكَلَ قَلْبِي، فَنِلْتُ الْغَوْثَ. لِذَلِكَ يَبْتَهِجُ قَلْبِي وَأَحْمَدُهُ بِنَشِيدِي.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قُوَّةُ شَعْبِهِ، وَهُوَ حِصْنُ خَلاصِ مَسِيحِهِ.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خَلِّصْ يَا رَبُّ شَعْبَكَ وَبَارِكْ مِيرَاثَكَ. كُنْ رَاعِياً لَهُمْ وَاحْمِلْهُمْ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29:1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قَدِّمُوا لِلرَّبِّ يَا أَبْنَاءَ اللهِ، قَدِّمُوا لِلرَّبِّ مَجْداً وَعِزّاً.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قَدِّمُوا لِلرَّبِّ مَجْداً لاِسْمِهِ. اسْجُدُوا لِلرَّبِّ بِثَوْبِ الإِجْلالِ وَالْقَدَاسَةِ.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هُوَذَا صَوْتُ الرَّبِّ يُدَوِّي فَوْقَ الْمِيَاهِ. إِلَهُ الْمَجْدِ أَرْعَدَ. مَجْدُ الرَّبِّ فَوْقَ الْمِيَاهِ الْغَزِيرَةِ.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صَوْتُ الرَّبِّ قَوِيٌّ جِدّاً. صَوْتُ الرَّبِّ يَفِيضُ بِالْجَلالِ.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صَوْتُ الرَّبِّ يُكَسِّرُ شَجَرَ الأَرْزِ. نَعَمْ، إِنَّ الرَّبَّ يُكَسِّرُ أَرْزَ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فَيَجْعَلُ لُبْنَانَ يَفِرُّ كَالْعِجْلِ، وَجَبَلَ حَرْمُونَ يَقْفِزُ كَالثَّوْرِ الْوَحْشِيِّ الْفَتِيِّ.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صَوْتُ الرَّبِّ يَقْدَحُ وَمِيضَ بَرْقٍ،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صَوْتُ الرَّبِّ يُزَلْزِلُ الْبَرِّيَّةَ، وَيُزَلْزِلُ الرَّبُّ بَرِّيَّةَ قَادِشَ،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صَوْتُ الرَّبِّ يَجْعَلُ الْوُعُولَ تَلِدُ قَبْلَ الأَوَانِ، وَيُحَوِّلُ الْغَابَاتِ إِلَى عَرَاءٍ، وَفِي هَيْكَلِهِ الْكُلُّ يَهْتِفُ: مَجْداً.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جَلَسَ الرَّبُّ مَلِكاً فَوْقَ الطُّوفَانِ، وَيَتَرَبَّعُ عَلَى عَرْشِهِ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الرَّبُّ يُعْطِي شَعْبَهُ عِزّاً. الرَّبُّ يُبَارِكُ شَعْبَهُ بِالسَّلامِ.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نَشِيدٌ بِمُنَاسَبَةِ تَدْشِينِ الْبَيْتِ.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أُمَجِّدُكَ يَا رَبُّ لأَنَّكَ انْتَشَلْتَنِي وَلَمْ تَجْعَلْ أَعْدَائِي يَشْمَتُونَ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يَا رَبُّ إِلَهِي اسْتَغَثْتُ بِكَ فَشَفَيْتَنِي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يَا رَبُّ، أَنْتَ انْتَشَلْتَ نَفْسِي مِنْ شَفَا الْهَاوِيَةِ. وَأَنْقَذْتَنِي مِنْ بَيْنِ الْمُنْحَدِرِينَ إِلَى عَالَمِ الأَمْوَاتِ.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أَتْقِيَاءَ الرَّبِّ رَنِّمُوا لَهُ، وَارْفَعُوا الشُّكْرَ لاسْمِهِ الْمُقَدَّسِ،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 غَضَبَهُ يَدُومُ لِلَحْظَةٍ، أَمَّا رِضَاهُ فَمَدَى الْحَيَاةِ. يَبْقَى الْبُكَاءُ لِلَيْلَةٍ، أَمَّا فِي الصَّبَاحِ فَيَعُمُّ الابْتِهَاجُ.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وَأَنَا قُلْتُ فِي أَثْنَاءِ طُمَأْنِينَتِي: لَا أَتَزَعْزَعُ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أَنْتَ يَا رَبُّ قَدْ وَطَّدْتَ بِرِضَاكَ قُوَّتِي كَالْجَبَلِ الرَّاسِخِ، لَكِنْ حِينَ حَجَبْتَ وَجْهَكَ عَنِّي ارْتَعَبْتُ.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يَا رَبُّ إِلَيْكَ صَرَخْتُ، وَإِلَيْكَ يَا سَيِّدِي تَضَرَّعْتُ.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مَاذَا يُجْدِيكَ مَوْتِي وَنُزُولِي إِلَى الْقَبْرِ؟ أَيَسْتَطِيعُ تُرَابِي أَنْ يَحْمَدَكَ أَوْ يُحَدِّثَ بِأَمَانَتِكَ؟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اسْمَعْنِي يَا رَبُّ، وَارْحَمْنِي. كُنْ مُعِيناً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حَوَّلْتَ نَوْحِي إِلَى رَقْصٍ. خَلَعْتَ عَنِّي مِسْحَ الْحِدَادِ وَكَسَوْتَنِي رِدَاءَ الْفَرَحِ.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لِتَتَرَنَّمْ لَكَ نَفْسِي وَلَا تَسْكُتْ، يَا رَبُّ إِلَهِي إِلَى الأَبَدِ أَحْمَدُكَ.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رَبُّ، إِلَيْكَ الْتَجَأْتُ فَلَا تَدَعْنِي أَخِيبُ مَدَى الدَّهْرِ. بِعَدْلِكَ نَجِّنِي.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أَدِرْ أُذُنَكَ نَحْوِي وَأَنْقِذْنِي سَرِيعاً. كُنْ لِي صَخْرَةً تَحْمِينِي وَمَعْقِلاً حَصِيناً يُخَلِّصُنِي،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إِذْ إِنَّكَ صَخْرَتِي وَقَلْعَتِي. وَمِنْ أَجْلِ اسْمِكَ تَقُودُنِي وَتَهْدِينِي.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أَطْلِقْنِي مِنَ الشَّبَكَةِ الَّتِي أَخْفَاهَا الأَشْرَارُ لِي، لأَنَّكَ أَنْتَ مَلْجَأِي.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فِي يَدِكَ أَسْتَوْدِعُ رُوحِي. فَدَيْتَنِي أَيُّهَا الرَّبُّ إِلَهَ 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لَقَدْ أَبْغَضْتُ الْمُتَعَبِّدِينَ لِلأَصْنَامِ الْبَاطِلَةِ. أَمَّا أَنَا فَعَلَى الرَّبِّ تَوَكَّلْتُ.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أَفْرَحُ وَأَبْتَهِجُ بِرَحْمَتِكَ لأَنَّكَ قَدْ نَظَرْتَ إِلَى مَذَلَّتِي، وَعَرَفْتَ أَلَمَ نَفْسِي الْمُبَرِّحَ.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لَمْ تُسَلِّمْنِي إِلَى قَبْضَةِ الْعَدُوِّ بَلْ أَوْقَفْتَنِي فِي أَرْضٍ فَسِيحَةٍ.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ارْحَمْنِي يَا رَبُّ فَأَنَا فِي ضِيقٍ: كَلَّتْ عَيْنَايَ غَمّاً، وَاعْتَلَّتْ نَفْسِي وَدَخِيلَتِي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 حَيَاتِي قَدْ فَنِيَتْ بِالْحُزْنِ وَسِنِي حَيَاتِي بِالتَّنَهُّدِ. خَارَتْ قُوَايَ مِنْ قَصَاصِ إِثْمِي.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صِرْتُ مُحْتَقَراً مِنْ كُلِّ أَعْدَائِي وَمَصْدَرَ رُعْبٍ لِجِيرَانِي. الَّذِينَ يَرَوْنَنِي فِي الشَّارِعِ يَتَهَرَّبُونَ مِنِّي.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صِرْتُ مَنْسِيًّا كَمَا لَوْ كُنْتُ مَيْتاً، وَأَصْبَحْتُ كَإِنَاءٍ مُحَطَّمٍ،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لأَنِّي سَمِعْتُ الْمَذَمَّةَ مِنْ كَثِيرِينَ، حَتَّى بَاتَ الْخَوْفُ يُطَوِّقُنِي، إذْ يَتَآمَرُونَ جَمِيعاً عَلَيَّ، عَازِمِينَ عَلَى قَتْلِي.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غَيْرَ أَنِّي يَا رَبُّ عَلَيْكَ تَوَكَّلْتُ، وَقُلْتُ: أَنْتَ إِلَهِي،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آجَالِي فِي يَدِكَ. نَجِّنِي مِنْ يَدِ أَعْدَائِي وَمِنْ مُطَارِدِيَّ.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لِيُشْرِقْ وَجْهُكَ عَلَى عَبْدِكَ وَخَلِّصْنِي بِرَحْمَتِكَ.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تَدَعْنِي يَا رَبُّ أَخْزَى، فَإِنِّي دَعَوْتُكَ. لِيَخْزَ الأَشْرَارُ وَلْيَنْزِلُوا إِلَى هُوَّةِ الْمَوْتِ وَيَسْكُتُوا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لِتَخْرَسِ الشِّفَاهُ الْكَاذِبَةُ، النَّاطِقَةُ بِكِبْرِيَاءَ وَازْدِرَاءٍ وَوَقَاحَةٍ عَلَى الصِّدِّيقِ.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يَا رَبُّ، مَا أَعْظَمَ صَلاحَكَ الَّذِي ذَخَرْتَهُ لِخَائِفِيكَ، وَأَظْهَرْتَهُ لِلْوَاثِقِينَ بِكَ عَلَى مَرْأَى جَمِيعِ الْبَشَرِ،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فَإِنَّكَ تَصُونُهُمْ فِي خِبَاءِ حَضْرَتِكَ، فِي مَأْمَنٍ مِنْ مُؤَامَرَاتِ النَّاسِ. فِي خَيْمَةٍ وَاقِيَةٍ تَحْرُسُهُمْ مِنْ لَدْغَاتِ أَلْسُنِ خُصُومِهِمْ.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مُبَارَكٌ الرَّبُّ لأَنَّهُ أَحَاطَنِي بِرَحْمَتِهِ الْعَجِيبَةِ وَكَأَنِّي فِي مَدِينَةٍ مُحَصَّنَةٍ.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تَسَرَّعْتُ فِي رُعْبِي وَقُلْتُ: «قَدْ تَخَلَّى الرَّبُّ عَنِّي» وَلَكِنَّكَ سَمِعْتَ صَوْتَ تَضَرُّعِي عِنْدَمَا اسْتَغَثْتُ 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أَحِبُّوا الرَّبَّ يَا جَمِيعَ أَتْقِيَائِهِ، فَإِنَّ الرَّبَّ يَحْفَظُ الأُمَنَاءَ، وَيُجَازِي بِعَدْلِهِ الْمُتَكَبِّرِينَ أَشَدَّ الْجَزَاءِ.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لِتَتَقَوَّ وَلْتَتَشَجَّعْ قُلُوبُكُمْ يَا جَمِيعَ الْمُنْتَظِرِينَ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لِدَاوُدَ. مَزْمُورٌ تَعْلِيمِيٌّ.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طُوبَى لِلَّذِي غُفِرَتْ آثَامُهُ وَسُتِرَتْ خَطَايَاهُ.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طُوبَى لِلرَّجُلِ الَّذِي لَا يَحْسِبُ لَهُ الرَّبُّ خَطِيئَةً، وَلَيْسَ فِي رُوحِهِ غِشٌّ.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حِينَ سَكَتُّ عَنِ الاعْتِرَافِ بِالذَّنْبِ بَلِيَتْ عِظَامِي فِي تَأَوُّهِي النَّهَارَ كُلَّهُ،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فَقَدْ كَانَتْ يَدُكَ ثَقِيلَةً عَلَيَّ نَهَاراً وَلَيْلاً، حَتَّى تَحَوَّلَتْ نَضَارَتِي إِلَى جَفَافِ حَرِّ الصَّيْفِ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أَعْتَرِفُ لَكَ بِخَطِيئَتِي، وَلَا أَكْتُمُ إِثْمِي. قُلْتُ: أَعْتَرِفُ لِلرَّبِّ بِمَعَاصِيَّ، حَقّاً صَفَحْتَ عَنْ إِثْمِ خَطِيئَتِي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لِهَذَا لِيَعْتَرِفْ لَكَ كُلُّ تَقِيٍّ بِخَطَايَاهُ وَقْتَمَا يَجِدُكَ فلَا تَبْلُغَ إِلَيْهِ سُيُولُ التَّجَارِبِ الطَّامِيَةِ.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أَنْتَ سِتْرٌ لِي، فِي الضِّيقِ تَحْرُسُنِي. بِتَرَانِيمِ بَهْجَةِ النَّجَاةِ تُطَوِّقُنِي.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يَقُولُ الرَّبُّ: أُعَلِّمُكَ وَأُرْشِدُكَ الطَّرِيقَ الَّتِي تَسْلُكُهَا. أَنْصَحُكَ. عَيْنِي تَرْعَاكَ.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تَكُونُوا بِلَا عَقْلٍ كَالْحِصَانِ وَالْبَغْلِ؛ الَّذِي لَا يُطِيعُ إلّا إذَا ضُبِطَ بِاللِّجَامِ وَقُيِّدَ بِالْحَبْلِ.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كَثِيرَةٌ هِيَ أَوْجَاعُ الأَشْرَارِ. أَمَّا الْوَاثِقُ بِالرَّبِّ فَالرَّحْمَةُ تُحِيطُ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افْرَحُوا بِالرَّبِّ أَيُّهَا الأَبْرَارُ وَابْتَهِجُوا. اهْتِفُوا يَا جَمِيعَ الْمُسْتَقِيمِي الْقُلُوبِ.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سَبِّحُوا الرَّبَّ أَيُّهَا الأَبْرَارُ، فَإِنَّ الْحَمْدَ يَلِيقُ بِالْمُسْتَقِيمِينَ.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اشْكُرُوا الرَّبَّ عَلَى الْعُودِ، رَنِّمُوا لَهُ بِرَبَابَةٍ ذَاتِ عَشَرَةِ أَوْتَارٍ.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اعْزِفُوا أَمْهَرَ عَزْفٍ مَعَ الْهُتَافِ، رَنِّمُوا لَهُ تَرْنِيمَةً جَدِيدَةً.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كَلِمَةَ الرَّبِّ مُسْتَقِيمَةٌ وَهُوَ يَصْنَعُ كُلَّ شَيْءٍ بِالأَمَانَةِ.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يُحِبُّ الْبِرَّ وَالْعَدْلَ. وَرَحْمَتُهُ تَغْمُرُ 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بِكَلِمَةٍ مِنَ الرَّبِّ صُنِعَتِ السَّمَاوَاتُ وَبِنَسْمَةِ فَمِهِ كُلُّ مَجْمُوعَاتِ الْكَوَاكِبِ.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يَجْمَعُ الْبِحَارَ كَكَوْمَةٍ وَالْلُّجَجَ فِي أَهْرَاءٍ.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لِتَخَفِ الرَّبَّ الأَرْضُ كُلُّهَا، وَلْيُوَقِّرْهُ جَمِيعُ سُكَّانِ الْعَالَمِ.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قَالَ كَلِمَةً فَكَانَ. وَأَمَرَ فَصَارَ!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الرَّبُّ أَحْبَطَ مُؤَامَرَةَ الأُمَمِ. أَبْطَلَ أَفْكَارَ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مَقَاصِدُ الرَّبِّ فَتَثْبُتُ إِلَى الأَبَدِ، وَأَفْكَارُ قَلْبِهِ تَدُومُ مَدَى الدُّهُورِ.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طُوبَى لِلأُمَّةِ الَّتِي الرَّبُّ إِلَهُهَا، وَلِلشَّعْبِ الَّذِي اخْتَارَهُ مِيرَاثاً لَهُ: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يَنْظُرُ الرَّبُّ مِنَ السَّماوَاتِ فَيَرَى بَنِي الْبَشَرِ أَجْمَعِينَ.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وَمِنْ مَقَامِ سُكْنَاهُ يُرَاقِبُ جَمِيعَ سُكَّانِ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فَهُوَ جَابِلُ قُلُوبِهِمْ جَمِيعاً وَالْعَلِيمُ بِكُلِّ أَعْمَالِهِمْ.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يَخْلُصُ الْمَلِكُ بِالْجَيْشِ الْعَظِيمِ، وَلَا الْجَبَّارُ بِشِدَّةِ الْقُوَّةِ.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بَاطِلاً يَرْجُو النَّصْرَ مَنْ يَتَّكِلُ عَلَى الْخَيْلِ، فَإِنَّهَا لَا تُنَجِّي رَغْمَ قُوَّتِهَا.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هُوَذَا عَيْنُ الرَّبِّ عَلَى خَائِفِيهِ، الْمُتَّكِلِينَ عَلَى رَحْمَتِهِ،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لِيُنْقِذَ نُفُوسَهُمْ مِنَ الْمَوْتِ وَيَسْتَحْيِيَهُمْ فِي الْمَجَاعَةِ.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أَنْفُسُنَا تَنَتَظِرُ الرَّبَّ. عَوْنُنَا وَتُرْسُنَا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بِهِ تَفْرَحُ قُلُوبُنَا، لأَنَّنَا عَلَى اسْمِهِ الْقُدُّوسِ تَوَكَّلْنَا.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لِتَكُنْ يَا رَبُّ رَحْمَتُكَ عَلَيْنَا بِمُقْتَضَى رَجَائِنَا فِيكَ.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 عِنْدَمَا ادَّعَى الْجُنُونَ أَمَامَ أَبِيمَالِكَ، فَصَرَفَهُ عَنْهُ، فَمَضَى آمِناً.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أُبَارِكُ الرَّبَّ فِي كُلِّ حِينٍ. تَسْبِيحُهُ دَائِماً فِي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تَفْتَخِرُ نَفْسِي بِالرَّبِّ، فَيَسْمَعُنِي الْوُدَعَاءُ وَيَفْرَحُونَ.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مَجِّدُوا الرَّبَّ مَعِي، وَلْنُعَظِّمِ اسْمَهُ مَعاً.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الْتَمَسْتُ الرَّبَّ فَأَجَابَنِي، وأَنْقَذَنِي مِنْ كُلِّ مَخَاوِفِي.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الَّذِينَ تَطَلَّعُوا إِلَيْهِ اسْتَنَارُوا، وَلَمْ تَخْجَلْ وُجُوهُهُمْ قَطُّ.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هَذَا الْمِسْكِينُ اسْتَغَاثَ، فَسَمِعَهُ الرَّبُّ وَأَنْقَذَهُ مِنْ جَمِيعِ ضِيقَاتِهِ.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مَلاكُ الرَّبِّ يُخَيِّمُ حَوْلَ خَائِفِيهِ، وَيُنَجِّيهِمْ.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ذُوقُوا وَانْظُرُوا مَا أَطْيَبَ الرَّبَّ. طُوبَى لِلرَّجُلِ الْمُتَوَكِّلِ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اتَّقُوا الرَّبَّ يَا قِدِّيسِيهِ، لأَنَّهُ لَيْسَ عَوَزٌ لِمُتَّقِيهِ.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تَحْتَاجُ الأَشْبَالُ وَتَجُوعُ، وَأَمَّا طَالِبُو الرَّبِّ فَلَا يُعْوِزُهُمْ شَيْءٌ مِنَ الْخَيْرِ.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تَعَالَوْا أَيُّهَا الْبَنُونَ وَأَصْغُوا إِلَيَّ، فَأُعَلِّمَكُمْ مَخَافَةَ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فَمَنْ أَرَادَ أَنْ يَتَمَتَّعَ بِحَيَاةٍ سَعِيدَةٍ وَأَيَّامٍ طَيِّبَةٍ،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فَلْيَمْنَعْ لِسَانَهُ عَنِ الشَّرِّ وَشَفَتَيْهِ عَنْ كَلامِ الْغِشِّ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لِيَتَحَوَّلْ عَنِ الشَّرِّ وَيَفْعَلِ الْخَيْرَ. لِيَطْلُبِ السَّلامَ وَيَسْعَ لِلْوُصُولِ إِلَيْهِ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لأَنَّ الرَّبَّ يَرْعَى الأَبْرَارَ بِعِنَايَتِهِ وَيَسْتَجِيبُ إِلَى دُعَائِهِمْ.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يَقِفُ ضِدَّ الَّذِينَ يَعْمَلُونَ الشَّرَّ لِيَسْتَأْصِلَ مِنَ الأَرْضِ ذِكْرَهُمْ.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يَسْتَغِيثُ الأَبْرَارُ، فَيَسْمَعُ لَهُمُ الرَّبُّ وَيُنْقِذُهُمْ مِنْ جَمِيعِ ضِيقَاتِهِمْ.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الرَّبُّ قَرِيبٌ مِنْ مُنْكَسِرِي الْقَلْبِ، وَيُخَلِّصُ مُنْسَحِقِي الرُّوحِ.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مَا أَكْثَرَ مَصَائِبَ الصِّدِّيقِ، وَلَكِنْ مِنْ جَمِيعِهَا يُنْقِذُهُ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يَحْفَظُ عِظَامَهُ كُلَّهَا، فَلَا تُكْسَرُ وَاحِدَةٌ مِنْهَا.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الشَّرُّ يُمِيتُ الشِّرِّيرَ، وَالَّذِينَ يُبْغِضُونَ الصِّدِّيقَ يُعَاقَبُونَ.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الرَّبُّ يَفْدِي نُفُوسَ عَبِيدِهِ، وَكُلُّ مَنِ اعْتَصَمَ بِهِ يَنْجُو.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كُنْ خَصْماً لِمَنْ يُخَاصِمُونَنِي، وَحَارِبِ الَّذِينَ يُحَارِبُونَنِي.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تَقَلَّدِ التُّرْسَ وَالدِّرْعَ وَهُبَّ لِنَجْدَتِي.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جَرِّدْ رُمْحاً وَتَصَدَّ لِمُطَارِدِيَّ، وَقُلْ لِنَفْسِي: خَلاصُكِ أَنَا.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لِيَخْزَ وَلْيَخْجَلِ السَّاعُونَ إِلَى قَتْلِي. لِيَنْهَزِمْ وَيَخْجَلِ الْمُتَوَاطِئُونَ عَلَى أَذِيَّتِي.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لِيَكُونُوا مِثْلَ ذَرَّاتِ التِّبْنِ فِي مَهَبِّ الرِّيحِ. وَلْيَدْحَرْهُمْ مَلاكُ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لِتَكُنْ طَرِيقُهُمْ مُظْلِمَةً وَزَلِقَةً، وَلْيَتَعَقَّبْهُمْ مَلاكُ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فَإِنَّهُمْ مِنْ غَيْرِ سَبَبٍ أَخْفَوْا لِي شَبَكَةً فَوْقَ الْهُوَّةِ، وَمِنْ غَيْرِ عِلَّةٍ حَفَرُوا لِي حُفْرَةً.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لِيُطْبِقِ الْهَلاكُ فَجْأَةً عَلَى عَدُوِّي، وَلْتُمْسِكْ بِهِ الشَّبَكَةُ الَّتِي أَخْفَاهَا، فَيَهْلِكَ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نَفْسِي فَتَفْرَحُ بِالرَّبِّ وَتَبْتَهِجُ بِخَلاصِهِ.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جَمِيعُ عِظَامِي تَقُولُ: يَا رَبُّ مَنْ مِثْلُكَ، المُخَلِّصُ الْمِسْكِينَ مِمَّنْ هُوَ أَقْوَى مِنْهُ وَمُنْقِذُ الْفَقِيرِ وَالْبَائِسِ مِنْ يَدِ نَاهِبِهِ؟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يَقُومُ عَلَيَّ شُهُودُ زُورٍ يَتَّهِمُونَنِي ظُلْماً بِمَا لَا أَعْلَمُ.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يُجَازُونَنِي عَنِ الْخَيْرِ شَرّاً إِتْعَاساً لِنَفْسِي.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أَمَّا أَنَا فَقَدْ لَبِسْتُ الْمِسْحَ حُزْناً عَلَى مَرَضِهِمْ، وَأَذْلَلْتُ نَفْسِي بِالصَّوْمِ، وَلَكِنَّ صَلاتِي كَانَتْ تَرْتَدُّ إِلَى صَدْرِي مِنْ غَيْرِ اسْتِجَابَةٍ.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لَقَدْ عَامَلْتُ كُلًّا مِنْهُمْ كَأَنَّهُ صَدِيقِي وَأَخِي، وَأَطْرَقْتُ حُزْناً كَمَنْ يَنْدُبُ أُمَّهُ.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وَأَمَّا هُمْ فَشَمِتُوا فَرَحاً عِنْدَ سَقْطَتِي، وَتَجَمَّعُوا عَلَيَّ شَاتِمِينَ، وَشَرَعَ غُرَبَاءُ لَا أَعْرِفُهُمْ يَضْرِبُونَنِي. مَزَّقُونِي وَلَمْ يَرْتَدِعُوا.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كَفُجَّارٍ مَاجِنِينَ مُجْتَمِعِينَ حَوْلَ وَلِيمَةٍ حَرَّقُوا عَلَيَّ أَسْنَانَهُمْ.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يَا سَيِّدُ، حَتَّى مَتَى تَظَلُّ مُتَفَرِّجاً؟ نَجِّ نَفْسِي مِنْ مَهَالِكِهِمْ وَخَلِّصْ حَيَاتِي مِنْ بَيْنِ الأَشْبَالِ.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أَشْكُرُكَ فِي جَمَاعَةِ الْعَابِدِينَ، وَأَحْمَدُكَ فِي وَسَطِ حُشُودٍ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يَشْمَتْ بِي أَعْدَائِي بِحُجَّةٍ بَاطِلَةٍ، وَلَا يَتَغَامَزْ مُبْغِضِيَّ عَلَيَّ، بِغَيْرِ عِلَّةٍ.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فَإِنَّهُمْ لَا يَتَكَلَّمُونَ بِالسَّلامِ، وَلَكِنَّهُمْ يَتَآمَرُونَ بِمَكْرٍ لِلإِيقَاعِ بِالْمُسَالِمِينَ السَّاكِنِينَ فِي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فَغَرُوا علَيَّ أَفْوَاهَهُمْ عَلَى وِسْعِهَا، وَقَالُوا: «هَهْ! هَهْ! قَدْ رَأَيْنَا بِأَعْيُنِنَا (مَا فَعَلْتَ).»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قَدْ رَأَيْتَ يَا رَبُّ ذَلِكَ. لَا تَسْكُتْ وَلَا تَبْتَعِدْ عَنِّي.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انْهَضْ يَا إِلَهِي وَسَيِّدِي وَاسْتَيْقِظْ لإِحْقَاقِ حَقِّي وَإِنْصَافِ دَعْوَايَ.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احْكُمْ بِبَرَاءَتِي يَا رَبُّ يَا إِلَهِي حَسَبَ عَدْلِكَ، وَلَا تَدَعْهُمْ يَشْمَتُونَ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لِئَلّا يَقُولُوا فِي أَنْفُسِهِمْ: «هَهْ! قَدْ ظَفِرْنَا بِهِ» أَوْ يَقُولُوا: «قَدِ ابْتَلَعْنَاهُ!»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لِيَخْزَ وَيَخْجَلْ جَمِيعُ الشَّامِتِينَ بِي فِي مُصِيبَتِي. لِيَرْتَدِ الْمُتَعَظِّمُونَ عَلَيَّ لِبَاسَ الْخِزْيِ وَالْعَارِ.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وَلْيَهْتِفِ الْمَسْرُورُونَ بِبِرِّي بِهُتَافِ الْفَرَحِ وَالابْتِهَاجِ، قَائِلِينَ فِي كُلِّ حِينٍ: «لِيَتَمَجَّدِ الرَّبُّ الَّذِي يَبْتَهِجُ بِنَجَاحِ عَبْدِهِ».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فَيُذِيعَ لِسَانِي عَدْلَكَ، وَيَتَرَنَّمَ بِحَمْدِكَ النَّهَارَ كُلَّهُ.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لِعَبْدِ الرَّبِّ 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يُنْبِئُنِي قَلْبِي فِي دَاخِلِي بِمَعْصِيَةِ الشِّرِّيرِ، الَّذِي لَا يَرْتَدِعُ خَوْفاً مِنَ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فَإِنَّهُ يَتَمَلَّقُ نَفْسَهُ (لِيُقْنِعَهَا) أَنَّ خَطِيئَتَهُ الْمَمْقُوتَةَ لَنْ تُكْتَشَفَ وَتُدَانَ.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كَلامُ فَمِهِ إِثْمٌ وَنِفَاقٌ، وَقَدْ كَفَّ عَنِ التَّعَقُّلِ لأَجْلِ عَمَلِ الْخَيْرِ.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يَتَفَكَّرُ فِي الْبَاطِلِ عَلَى سَرِيرِه لَيْلاً. وَيَسْلُكُ فِي سَبِيلِ السُّوءِ لَا يَسْتَنْكِرُ الشَّرَّ.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يَا رَبُّ، إِنَّ رَحْمَتَكَ فِي السَّمَاوَاتِ، وَأَمَانَتَكَ تَبْلُغُ الْغُيُومَ.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عَدْلُكَ ثَابِتٌ مِثْلُ الْجِبَالِ الشَّامِخَةِ، وَأَحْكَامُكَ كَالْعُمْقِ السَّحِيقِ. وَأَنْتَ يَا رَبُّ تَحْفَظُ النَّاسَ وَالْبَهَائِمَ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اللهُمَّ، مَا أَثْمَنَ رَحْمَتَكَ! فَإِنَّ بَنِي الْبَشَرِ يَحْتَمُونَ فِي ظِلِّ جَنَاحَيْكَ.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يَرْتَوُونَ مِنْ خَيْرَاتِ بَيْتِكَ، وَمِنْ نَهْرِ نِعَمِكَ تَسْقِيهِمْ.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 عِنْدَكَ نَبْعَ الْحَيَاةِ، وَبِنُورِكَ نَرَى النُّورَ.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أَدِمْ رَحْمَتَكَ لِعَارِفيِكَ، وَعَدْلَكَ لِذَوِي الْقُلُوبِ الْمُسْتَقِيمَةِ.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تَدَعْ قَدَمَ الْمُتَكَبِّرِ تَبْلُغُنِي، وَيَدَ الأَشْرَارِ تُزَحْزِحُنِي.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هُنَاكَ سَقَطَ فَاعِلُو الإِثْمِ، طُرِحُوا، عَجَزُوا عَنِ النُّهُوضِ.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يُقْلِقْكَ أَمْرُ الأَشْرَارِ، وَلَا تَحْسِدْ فَاعِلِي الإِثْمِ،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فَإِنَّهُمْ مِثْلَ الْحَشِيشِ سَرِيعاً يَذْوُونَ، وَكَالْعُشْبِ الأَخْضَرِ يَذْبُلُونَ.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تَوَكَّلْ عَلَى الرَّبِّ وَاصْنَعِ الْخَيْرَ. اسْكُنْ فِي الأَرْضِ (مُطْمَئِنّاً) وَرَاعِ الأَمَانَةَ.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ابْتَهِجْ بِالرَّبِّ فَيَمْنَحَكَ بُغْيَةَ قَلْبِكَ.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سَلِّمْ لِلرَّبِّ طَرِيقَكَ وَتَوَكَّلْ عَلَيْهِ فَيَتَوَلَّى أَمْرَكَ.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يُظْهِرُ بَرَاءَتَكَ كَالنُّورِ، وَحَقَّكَ كَشَمْسِ الظَّهِيرَةِ.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اسْكُنْ أَمَامَ الرَّبِّ وَانْتَظِرْهُ بِصَبْرٍ، وَلَا تَغَرْ مِنَ الَّذِي يَنْجَحُ فِي مَسْعَاهُ، بِفَضْلِ مَكَائِدِهِ.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كُفَّ عَنِ الْغَضَبِ، وَانْبُذِ السَّخَطَ، وَلَا تَتَهَوَّرْ لِئَلّا تَفْعَلَ الشَّرَّ.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 فَاعِلِي الشَّرِّ يُسْتَأْصَلُونَ. أَمَّا مُنْتَظِرُو الرَّبِّ فَإِنَّهُمْ يَرِثُونَ خَيْرَاتِ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فَعَمَّا قَلِيلٍ (يَنْقَرِضُ) الشِّرِّيرُ، إِذْ تَطْلُبُهُ وَلَا تَجِدُهُ.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الْوُدَعَاءُ فَيَرِثُونَ خَيْرَاتِ الأَرْضِ وَيَتَمَتَّعُونَ بِفَيْضِ السَّلامِ.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يَكِيدُ الشِّرِّيرُ كَثِيراً لِلصِّدِّيقِ وَيَصِرُّ عَلَيْهِ بِأَسْنَانِهِ.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وَلَكِنَّ الرَّبَّ يَضْحَكُ مِنْهُ لأَنَّهُ يَرَى أَنَّ يَوْمَ عِقَابِهِ آتٍ.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قَدْ سَلَّ الأَشْرَارُ سُيُوفَهُمْ وَوَتَّرُوا أَقْوَاسَهُمْ لِيَصْرَعُوا الْمِسْكِينَ وَالْفَقِيرَ، لِيَقْتُلُوا السَّالِكِينَ طَرِيقاً مُسْتَقِيمَةً.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لَكِنَّ سُيُوفَهُمْ سَتَخْتَرِقُ قُلُوبَهُمْ وتَتَكَسَّرُ أَقْوَاسُهُمْ.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الْخَيْرُ الْقَلِيلُ الَّذِي يَمْلِكُهُ الصِّدِّيقُ أَفْضَلُ مِنْ ثَرْوَةِ أَشْرَارٍ كَثِيرِينَ،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لأَنَّ سَوَاعِدَ الأَشْرَارِ سَتُكْسَرُ، أَمَّا الأَبْرَارُ فَالرَّبُّ يَسْنِدُهُمْ.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الرَّبُّ عَلِيمٌ بِأَيَّامِ الْكَامِلِينَ، وَمِيرَاثُهُمْ يَدُومُ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يُخْزَوْنَ فِي زَمَانِ السُّوءِ، وَفِي أَيَّامِ الْجُوعِ يَشْبَعُونَ.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أَمَّا الأَشْرَارُ فَيَهْلِكُونَ وَأَعْدَاءُ الرَّبِّ كَبَهَاءِ الْمَرَاعِي بَادُوا، انْتَهَوْا؛ كَالدُّخَانِ تَلاشَوْا.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يَقْتَرِضُ الشِّرِّيرُ وَلَا يَفِي، أَمَّا الصِّدِّيقُ فَيَتَرَأَّفُ وَيُعْطِي بِسَخَاءٍ.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فَالَّذِينَ يُبَارِكُهُمُ الرَّبُّ يَرِثُونَ خَيْرَاتِ الأَرْضِ، وَالَّذِينَ يَلْعَنُهُمْ يُسْتَأْصَلُونَ.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الرَّبُّ يُثَبِّتُ خَطْوَاتِ الإِنْسَانِ الَّذِي تَسُرُّهُ طَرِيقُهُ.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إِنْ تَعَثَّرَ لَا يَسْقُطُ، لأَنَّ الرَّبَّ يَسْنِدُهُ بِيَدِهِ.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كُنْتُ صَبِيًّا، وَأَنَا الآنَ شَيْخٌ، وَمَا رَأَيْتُ صِدِّيقاً مَتْرُوكاً، وَلَا ذُرِّيَّةً لَهُ تَسْتَجْدِي خُبْزاً.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يَتَرَأَّفُ الْيَوْمَ كُلَّهُ، وَيُقْرِضُ الآخَرِينَ. وَتَكُونُ ذُرِّيَّتُهُ بَرَكَةً لِغَيْرِهِمْ.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حِدْ عَنِ الشَّرِّ وَاصْنَعِ الْخَيْرَ، فَتَسْكُنَ مُطْمَئِنّاً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لأَنَّ الرَّبَّ يُحِبُّ الْعَدْلَ، وَلَا يَتَخَلَّى عَنْ أَتْقِيَائِهِ، بَلْ يَحْفَظُهُمْ إِلَى الأَبَدِ. أَمَّا ذُرِّيَّةُ الأَشْرَارِ فَتَفْنَى.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الصِّدِّيقُونَ يَرِثُونَ خَيْرَاتِ الأَرْضِ وَيَسْكُنُونَ فِيهَا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فَمُ الصِّدِّيقِ يَنْطِقُ دَائِماً بِالْحِكْمَةِ، وَيَتَفَوَّهُ بِكَلامِ الْحَقِّ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شَرِيعَةُ إِلَهِهِ ثَابِتَةٌ فِي قَلْبِهِ، فَلَا تَتَقَلْقَلُ خَطْوَاتُهُ.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يَتَرَبَّصُ الشِّرِّيرُ بِالصِّدِّيقِ وَيَسْعَى إِلَى قَتْلِهِ.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لَكِنَّ الرَّبَّ لَا يَدَعُهُ يَقَعُ فِي قَبْضَتِهِ، وَلَا يَدِينُهُ عِنْدَ مُحَاكَمَتِهِ.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انْتَظِرِ الرَّبَّ وَاسْلُكْ دَائِماً فِي طَرِيقِهِ، فَيَرْفَعَكَ لِتَمْتَلِكَ الأَرْضَ، وَتَشْهَدَ انْقِرَاضَ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قَدْ رَأَيْتُ الشِّرِّيرَ مُزْدَهِراً وَارِفاً كَالشَّجَرَةِ الْخَضْرَاءِ الْمُتَأَصِّلَةِ فِي تُرْبَةِ مَوْطِنِهَا،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ثُمَّ عَبَرَ وَمَضَى، وَلَمْ يُوجَدْ. فَتَّشْتُ عَنْهُ فَلَمْ أَعْثُرْ لَهُ عَلَى أَثَرٍ.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لاحِظِ الْكَامِلَ وَانْظُرِ الْمُسْتَقِيمَ، فَإِنَّ نِهَايَةَ ذَلِكَ الإِنْسَانِ تَكُونُ سَلاماً.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أَمَّا الْعُصَاةُ فَيُبَادُونَ جَمِيعاً. وَنِهَايَةُ الأَشْرَارِ انْدِثَارُهُمْ،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لَكِنَّ خَلاصَ الأَبْرَارِ مِنْ عِنْدِ الرَّبِّ، فَهُوَ حِصْنُهُمْ فِي زَمَانِ الضِّيقِ.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يُعِينُهُمُ الرَّبُّ حَقّاً، وَيُنْقِذُهُمْ مِنَ الأَشْرَارِ، وَيُخَلِّصُهُمْ لأَنَّهُمُ احْتَمَوْا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 لِلتَّذْكِيرِ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لَا تُوَبِّخْنِي بِغَضَبِكَ، وَلَا تُؤَدِّبْنِي بِسَخَطِكَ،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 سِهَامَكَ قَدْ أَصَابَتْنِي وَضَرَبَاتِكَ قَدْ ثَقُلَتْ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اعْتَلَّ جَسَدِي لِفَرْطِ غَضَبِكَ عَلَيَّ. وَبَلِيَتْ عِظَامِي بِسَبَبِ خَطِيئَتِي.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طَمَتْ آثَامِي فَوْقَ رَأْسِي. وَصَارَتْ كَعِبْءٍ ثَقِيلٍ لَا طَاقَةَ لِي عَلَى حَمْلِهِ.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أَنْتَنَتْ جِرَاحِي وَسَالَ صَدِيدُهَا بِسَبَبِ جَهَالَتِي.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انْحَنَيْتُ وَالْتَوَيْتُ. وَدَامَ نَحِيبِي طُولَ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امْتلأَ دَاخِلِي بِأَلَمٍ حَارِقٍ، فَلَا صِحَّةَ فِي جَسَدِي.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أَنَا وَاهِنٌ وَمَسْحُوقٌ إِلَى الْغَايَةِ، وَأَئِنُّ مِنْ أَوْجَاعِ قَلْبِي الدَّفِينَةِ.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أَمَامَكَ يَا رَبُّ كُلُّ تَأَوُّهِي، وَتَنَهُّدِي مَكْشُوفٌ لَدَيْكَ.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خَفَقَ قَلْبِي وَفَارَقَتْنِي قُوَّتِي، وَاضْمَحَلَّ فِيَّ نُورُ عَيْنَيَّ.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وَقَفَ أَحِبَّائِي وَأَصْحَابِي مُسْتَنْكِفِينَ مِنِّي بِسَبَبِ مُصِيبَتِي، وَتَنَحَّى أَقَارِبِي عَنِّي.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نَصَبَ السَّاعُونَ لِقَتْلِي الْفِخَاخَ، وَطَالِبُو أَذِيَّتِي تَوَعَّدُوا بِدَمَارِي، وَتَآمَرُوا طُولَ النَّهَارِ لِلإِيقَاعِ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أَمَّا أَنَا فَقَدْ كُنْتُ كَأَصَمَّ، لَا يَسْمَعُ، وَكَأَخْرَسَ لَا يَفْتَحُ فَاهُ.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كُنْتُ كَمَنْ لَا يَسْمَعُ، وَكَمَنْ لَيْسَ فِي فَمِهِ حُجَّةٌ.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لأَنِّي قَدْ وَضَعْتُ فِيكَ رَجَائِي، وَأَنْتَ تَسْتَجِيبُنِي يَا رَبُّ يَا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قُلْتُ: «لَا تَدَعْهُمْ يَشْمَتُونَ بِي فَحَالَمَا زَلَّتْ قَدَمِي تَغَطْرَسُوا عَلَيَّ»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لأَنِّي أَكَادُ أَتَعَثَّرُ، وَوَجَعِي دَائِماً أَمَامَ نَاظِرِي.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أَعْتَرِفُ جَهْراً بِإِثْمِي، وأَحْزَنُ مِنْ أَجْلِ خَطِيئَتِي.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أَمَّا أَعْدَائِي فَيَفِيضُونَ حَيَوِيَّةً. تَجَبَّرُوا وَكَثُرَ الَّذِينَ يُبْغِضُونَنِي ظُلْماً.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وَالَّذِينَ يُجَازُونَ الْخَيْرَ بِالشَّرِّ يُقَاوِمُونَنِي لأَنِّي أَتْبَعُ الصَّلاحَ.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تَنْبِذْنِي يَا رَبُّ. يَا إِلَهِي لَا تَبْعُدْ عَنِّي.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أَسْرِعْ لِنَجْدَتِي يَا رَبُّ يَا مُخَلِّصِي.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39:1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قُلْتُ: «أَحْرِصُ عَلَى حُسْنِ الْمَسْلَكِ فَلَا يُخْطِئُ لِسَانِي الْقَوْلَ. سَأَكُمُّ فَمِي عَنِ الْكَلامِ مَادَامَ الشِّرِّيرُ أَمَامِي».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صَمَتُّ صَمْتاً. أَمْسَكْتُ حَتَّى عَنِ الْخَيْرِ، فَثَارَ وَجَعِي.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الْتَهَبَ قَلْبِي فِي دَاخِلِي، وَفِي تَأَمُّلِي اشْتَعَلَتْ فِيَّ النَّارُ، فَأَطْلَقْتُ لِسَانِي بِالْكَلامِ.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رَبُّ عَرِّفْنِي مَتَى تَكُونُ نِهَايَتِي، وَكَمْ تَطُولُ أَيَّامِي فَأُدْرِكَ أَنَّنِي إِنْسَانٌ زَائِلٌ.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هُوَذَا قَدْ جَعَلْتَ حَيَاتِي قَصِيرَةً، وَعُمْرِي كَلَا شَيْءَ أَمَامَكَ. كُلُّ إِنْسَانٍ حَيٍّ لَيْسَ سِوَى نَفْخَةٍ!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إِنَّمَا كَخَيَالٍ يَتَمَشَّى الإِنْسَانُ، فَعَبَثاً يُكَافِحُ النَّاسُ. يَجْمَعُ الْوَاحِدُ مِنْهُمْ ثَرْوَةً وَلَا يَدْرِي مَنْ يَرِثُهَا مِنْ بَعْدِهِ.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وَالآنَ، فَأَيُّ شَيْءٍ أَنْتَظِرُ يَا رَبُّ؟ إِنَّمَا فِيكَ رَجَائِي.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نَجِّنِي مِنْ جَمِيعِ مَعَاصِيَّ، وَلَا تَجْعَلْنِي عَاراً عِنْدَ الأَحْمَقِ.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صَمَتُّ. لَا أَفْتَحُ فَمِي، لأَنَّكَ أَنْتَ فَعَلْتَ 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ارْفَعْ عَنِّي ضَرْبَتَكَ فَقَدْ فَنِيْتُ مِنْ صَفْعَةِ يَدِكَ.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عِنْدَمَا تُؤَدِّبُ الإِنْسَانَ بِالتَّوْبِيخِ عَلَى الإِثْمِ، تُتْلِفُ بَهَاءَهُ إِتْلافَ الْعُثِّ. إِنَّمَا كُلُّ إِنْسَانٍ نَفْخَةٌ.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يَا رَبُّ اسْمَعْ صَلاتِي. وَأَصْغِ إِلَى صُرَاخِي، وَلَا تَسْكُتْ أَمَامَ دُمُوعِي، لأَنِّي غَرِيبٌ عِنْدَكَ وَعَابِرُ سَبِيلٍ كَجَمِيعِ آبَائِي.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حَوِّلْ غَضَبَكَ عَنِّي فَأَنْتَعِشَ، قَبْلَ أَنْ أَمُوتَ وَيَخْتَفِيَ أَثَرِي.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انْتَظَرْتُ الرَّبَّ صَابِراً، فَالْتَفَتَ إِلَيَّ وَسَمِعَ صُرَاخَ اسْتِغَاثَتِي،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وَانْتَشَلَنِي مِنْ هُوَّةِ الْهَلاكِ، مِنْ طِينِ الْمُسْتَنْقَعِ. وَأَوْقَفَ قَدَمَيَّ عَلَى أَرْضٍ صَخْرِيَّةٍ، فَصِرْتُ أَمْشِي بِخُطُوَاتٍ ثَابِتَةٍ.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وَضَعَ فِي فَمِي تَرْنِيمَةً جَدِيدَةً، قَصِيدَةَ تَسْبِيحٍ لإِلَهِنَا. يَرَى ذَلِكَ كَثِيرُونَ فَيَخَافُونَ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طُوبَى لِرَجُلٍ وَضَعَ فِي الرَّبِّ ثِقَتَهُ، وَلَمْ يَلْتَفِتْ إِلَى الْمُتَكَبِّرِينَ وَالْمُنْحَرِفِينَ إِلَى الْكَذِبِ.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أَيُّهَا الرَّبُّ إِلَهِي، مَا أَكْثَرَ أَعْمَالَكَ الْعَجِيبَةَ! إِنْ تَحَدَّثْتُ عَنْ خُطَطِكَ الرَّائِعَةِ لَنَا فَلَنْ أَقْدِرَ أَنْ أُحْصِيَهَا. زَادَتْ عَنْ أَنْ تُعَدَّ.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لَمْ تُرِدْ أَوْ تَطْلُبْ ذَبَائِحَ وَمُحْرَقَاتٍ عَنِ الْخَطِيئَةِ، لَكِنَّكَ وَهَبْتَنِي أُذُنَيْنِ مُصْغِيَتَيْنِ مُطِيعَتَيْنِ.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عِنْدَئِذٍ قُلْتُ: «هَا أَنَا أَجِيءُ، كَمَا هُوَ مَكْتُوبٌ عَنِّي فِي دَرْجِ الْكِتَابِ: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 مَسَرَّتِي أَنْ أَعْمَلَ مَشِيئَتَكَ الصَّالِحَةَ يَا إِلَهِي، وَشَرِيعَتُكَ فِي صَمِيمِ قَلْبِي.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أَعْلَنْتُ بِرَّكَ وَسَطَ جَمَاعَةِ شَعْبِكَ الْعَظِيمِ، وَأَنْتَ يَا رَبُّ عَلِمْتَ أَنَّنِي لَمْ أُلْجِمْ شَفَتَيَّ.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لَمْ أُخْفِ بِرَّكَ دَاخِلَ قَلْبِي، بَلْ أَعْلَنْتُ أَمَانَتَكَ وَخَلاصَكَ. لَمْ أَكْتُمْ رَحْمَتَكَ وَحَقَّكَ عَنْ جَمَاعَةِ شَعْبِكَ الْعَظِيمِ».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فَأَنْتَ يَا رَبُّ لَنْ تَمْنَعَ مَرَاحِمَكَ عَنِّي. تَنْصُرُنِي دَائِماً رَحْمَتُكَ وَحَقُّكَ.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إِنَّ شُرُوراً لَا تُحْصَى قَدْ أَحَاطَتْ بِي، وَآثَامِي قَدْ أَطْبَقَتْ عَلَيَّ فَأَعْمَتْنِي لأَنَّهَا أَكْثَرُ مِنْ شَعْرِ رَأْسِي، وَقَلْبِي قَدْ خَذَلَنِي.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يَا رَبُّ، ارْتَضِ أَنْ تُنَجِّيَنِي. أَسْرِعْ يَا رَبُّ لإِغَاثَتِي.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لِيَخْزَ وَلْيَخْجَلْ مَعاً الَّذِينَ يَسْعَوْنَ إِلَى قَتْلِي. لِيُدْبِرْ وَلْيَخْزَ الْمَسْرُورُونَ بِأَذِيَّتِي.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لِيَذْهَلْ خِزْياً السَّاخِرُونَ مِنِّي.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وَلْيَفْرَحْ وَيَبْتَهِجْ بِكَ جَمِيعُ طَالِبِيكَ، وَلْيَقُلْ كُلَّ حِينٍ مُحبُّو خَلاصِكَ: «يَتَعَظَّمُ الرَّبُّ».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أَمَّا أَنَا فَمِسْكِينٌ وَبَائِسٌ. الرَّبُّ يَهْتَمُّ بِي. عَوْنِي وَمُنْقِذِي أَنْتَ. فَلَا تَتَوَانَ يَا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طُوبَى لِلْمُتَرَفِّقِ بِالْمِسْكِينِ، فَإِنَّ الرَّبَّ يُنْقِذُهُ فِي يَوْمِ الشَّرِّ.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الرَّبُّ يَحْفَظُهُ وَيُحْيِيهِ وَيُسْعِدُهُ فِي الأَرْضِ، وَلَا يُسَلِّمُهُ إِلَى مَقَاصِدِ أَعْدَائِهِ.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يَعْضُدُهُ الرَّبُّ عَلَى فِرَاشِ الأَلَمِ، وَيَرُدُّ عَافِيَتَهُ.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وَأَنَا قُلْتُ: يَا رَبُّ ارْحَمْنِي! أَبْرِئْ نَفْسِي لأَنِّي قَدْ أَخْطَأْتُ إِلَيْكَ.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أَعْدَائِي يَتَآمَرُونَ عَلَيَّ بِالشَّرِّ وَيَقُولُونَ: «مَتَى يَمُوتُ وَيَنْقَرِضُ اسْمُهُ؟»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إِنْ أَقْبَلَ لِيَرَانِي، يُبْدِي لِي نِفَاقاً وَيُضْمِرُ فِي قَلْبِهِ شَرّاً يُشِيعُهُ عَنِّي حَالَمَا يُفَارِقُنِي.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جَمِيعُ مُبْغِضِيَّ يَتَهَامَسُونَ عَلَيَّ، وَيَتَآمَرُونَ عَلَى إِيذَائِي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قَائِلِينَ: «قَدِ اعْتَرَاهُ دَاءٌ عُضَالٌ، وَلَنْ يَقُومَ مِنْ فِرَاشِهِ أَبَداً».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حَتَّى صَدِيقِي الْمُلازِمُ لِي الَّذِي وَثِقْتُ بِهِ، الآكِلُ مِنْ طَعَامِي قَدِ انْقَلَبَ عَلَيَّ، وَرَفَعَ عَلَيَّ عَقِبَهُ.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أَمَّا أَنْتَ يَا رَبُّ فَارْحَمْنِي وَاشْفِنِي، فَأُجَازِيَهُمْ.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قَدْ أَدْرَكْتُ أَنِّي حَظِيتُ بِرِضَاكَ (حِينَ نَصَرْتَنِي) فَلَمْ يُطْلِقْ عَلَيَّ عَدُوِّي هُتَافَ الظَّفَرِ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فَإِنَّكَ تَدْعَمُنِي فِي كَمَالِي، وَتُقِيمُنِي فِي مَحْضَرِكَ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تَبَارَكَ الرَّبُّ إِلَهُ إِسْرَائِيلَ، مِنَ الأَزَلِ وَإِلَى الأَبَدِ. آمِين فَآمِين.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تَعْلِيمِيٌّ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مِثْلَمَا تَشْتَاقُ الْغِزْلانُ إِلَى جَدَاوِلِ الْمِيَاهِ، هَكَذَا تَشْتَاقُ نَفْسِي إِلَيْكَ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نَفْسِي عَطْشَى إِلَى اللهِ الإِلَهِ الْحَيِّ، فَمَتَى أَجِيءُ وَأَمْثُلُ أَمَامَ اللهِ؟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صَارَتْ دُمُوعِي طَعَامِي الْوَحِيدَ نَهَاراً وَلَيْلاً، إِذْ قِيلَ لِي كُلَّ يَوْمٍ: «أَيْنَ إِلَهُكَ؟»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حِينَ أَتَأَمَّلُ فِي نَفْسِي تُعَاوِدُنِي هَذِهِ الذِّكْرَى: كَيْفَ كُنْتُ أُرَافِقُ حُشُودَ الْعَابِدِينَ الْمُحْتَفِلِينَ بِالْعِيدِ وَأَقُودُهُمْ فِي الْحُضُورِ إِلَى بَيْتِ اللهِ، هَاتِفاً مَعَهُمْ فَرَحاً وَحَمْداً.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لِمَاذَا أَنْتِ مُكْتَئِبَةٌ يَا نَفْسِي؟ وَلِمَاذَا أَنْتِ قَلِقَةٌ فِي دَاخِلِي؟ تَرَجَّيِ اللهَ، فَإِنِّي سَأَظَلُّ أَحْمَدُهُ، لأَنَّهُ عَوْنِي وَإِلَهِي.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إِلَهِي، إِنَّ نَفْسِي مُكْتَئِبَةٌ فِيَّ، لِذَلِكَ أَذْكُرُكَ مِنْ وَادِي الأُرْدُنِّ، وَمِنْ جِبَالِ حَرْمُونَ، وَمِنْ جَبَلِ مِصْعَرَ.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أَمْوَاجُ النَّكَبَاتِ تَوَالَتْ عَلَيَّ كَمَا تَتَوَالَى مِيَاهُ شَلالاتِكَ.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يُبْدِي الرَّبُّ لِي رَحْمَتَهُ فِي النَّهَارِ، وَفِي اللَّيْلِ تُرَافِقُنِي تَرْنِيمَتُهُ، صَلاةٌ لإِلَهِ حَيَاتِي.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أَقُولُ لِلهِ صَخْرَتِي: «لِمَاذَا نَسِيتَنِي؟ لِمَاذَا أَطُوفُ نَائِحاً مِنْ مُضَايَقَةِ الْعَدُوِّ؟»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لَقَدْ عَيَّرَنِي مُضَايِقِيَّ وَسَحَقُوا عِظَامِي، إِذْ يَقُولُونَ لِي طُولَ النَّهَارِ: «أَيْنَ إِلَهُكَ؟»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لِمَاذَا أَنْتِ مُكْتَئِبَةٌ يَا نَفْسِي، وَلِمَاذَا أَنْتِ قَلِقَةٌ؟ تَرَجَّيِ اللهَ، فَإِنِّي سَأَظَلُّ أَحْمَدُهُ، لأَنَّهُ عَوْنِي وَإِلَهِي.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احْكُمْ بِبَرَاءَتِي، وَدَافِعْ عَنْ قَضِيَّتِي ضِدَّ شَعْبٍ لَا يَرْحَمُ. أَنْقِذْنِي مِنَ الْغَشَّاشِ وَالظَّالِمِ.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لأَنَّكَ أَنْتَ حِصْنِي. لِمَاذَا رَفَضْتَنِي؟ لِمَاذَا أَطُوفُ نَائِحاً مِنْ مُضَايَقَةِ الْعَدُوِّ؟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أَرْسِلْ نُورَكَ وَحَقَّكَ فَيُرْشِدَانِي، وَيَأْتِيَا بِي إِلَى جَبَلِكَ الْمُقَدَّسِ وَإِلَى مَسَاكِنِكَ،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فَأُقْبِلَ إِلَى مَذْبَحِ اللهِ، إِلَى اللهِ فَرَحِي وَأُسَبِّحُكَ بِالعُودِ يَا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لِمَاذَا أَنْتِ مُكْتَئِبَةٌ يَا نَفْسِي؟ لِمَاذَا أَنْتِ قَلِقَةٌ فِي دَاخِلِي؟ تَرَجَّيِ اللهَ فَإِنِّي سَأَظَلُّ أَحْمَدُهُ، لأَنَّهُ عَوْنِي وَإِلَهِي.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الْمُنْشِدِينَ، مَزْمُورٌ تَعْلِيمِيٌّ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اللهُ، بِآذَانِنَا قَدْ سَمِعْنَا، وَآبَاؤُنَا أَخْبَرُونَا بِمَا عَمِلْتَهُ فِي أَيَّامِهِمِ الْقَدِيمَةِ.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بِيَدِكَ اقْتَلَعْتَ الأُمَمَ، وَغَرَسْتَ آبَاءَنَا. حَطَّمْتَ الشُّعُوبَ وَأَنْمَيْتَهُمْ.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لَمْ يَمْتَلِكُوا الأَرْضَ بِسَيْفِهِمْ وَلَا بِذِرَاعِهِمْ خَلُصُوا، وَلَكِنْ بِفَضْلِ يُمْنَاكَ وَذِرَاعِكَ وَنُورِ وَجْهِكَ، لأَنَّكَ رَضِيتَ عَنْهُمْ.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أَنْتَ هُوَ مَلِكِي يَا اللهُ، فَمُرْ بِخَلاصِ شَعْبِكَ.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بِعَوْنِكَ نَطْرَحُ خُصُومَنَا أَرْضاً، وَبِاسْمِكَ نَدُوسُ الْقَائِمِينَ عَلَيْنَا.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فَإِنِّي لَنْ أَتَّكِلَ عَلَى قَوْسِي وَلَنْ يُخَلِّصَنِي سَيْفِي.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فَأَنْتَ أَنْقَذْتَنَا مِنْ مُضَايِقِينَا وَأَلْحَقْتَ الْعَارَ بِمُبْغِضِينَا.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بِاللهِ نَفْتَخِرُ الْيَوْمَ كُلَّهُ، وَنَحْمَدُ اسْمَكَ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غَيْرَ أَنَّكَ قَدْ رَذَلْتَنَا وَأَخْجَلْتَنَا، وَلَمْ تَعُدْ تُرَافِقُ جُنُودَنَا إِلَى الْحَرْبِ.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جَعَلْتَنَا نَتَقَهْقَرُ أَمَامَ عَدُوِّنَا. أَمَّا مُبْغِضُونَا فَيَغْنَمُونَ لأَنْفُسِهِمْ.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أَسْلَمْتَنَا كَغَنَمٍ مُعَدَّةٍ لِلذَّبْحِ، وَبَدَّدْتَنَا بَيْنَ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بِعْتَ شَعْبَكَ بِلَا مَالٍ وَبِثَمَنِهِمْ لَمْ تَرْبَحْ.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تَجْعَلُنَا عَاراً عِنْدَ جِيرَانِنَا، وَمَثَارَ هُزْءٍ وَسُخْرِيَةٍ لِمَنْ حَوْلَنَا.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تَجْعَلُنَا مَثَلاً بَيْنَ الأُمَمِ وَأُضْحُوكَةً بَيْنَ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الْيَوْمَ كُلَّهُ خَجَلِي مَاثِلٌ أَمَامِي، وَخِزْيُ وَجْهِي قَدْ غَمَرَنِي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مِنْ صَوْتِ الْمُعَيِّرِ وَالْمُجَدِّفِ وَمَرْأَى الْعَدُوِّ الْمُنْتَقِمِ.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هَذَا كُلُّهُ وَقَعَ عَلَيْنَا، فَمَا نَسِينَاكَ وَلَا خُنَّا عَهْدَكَ.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لَمْ يَرْتَدَّ قَلْبُنَا إِلَى الْوَرَاءِ، وَلَا حَادَتْ خُطْوَاتُنَا عَنْ طَرِيقِكَ.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مَعَ أَنَّكَ سَحَقْتَنَا وَسَطَ الْوُحُوشِ، وَغَمَرْتَنَا بِظِلالِ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إِنْ كُنَّا قَدْ نَسِينَا اسْمَ إِلَهِنَا، وَصَلَّيْنَا إِلَى إِلَهٍ غَرِيبٍ،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أَلَا يَعْرِفُ اللهُ ذَلِكَ وَهُوَ عَلّامُ الغُيُوبِ؟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أَلَا أَنَّنَا مِنْ أَجْلِكَ نُعَانِي الْمَوْتَ طُولَ النَّهَارِ، وَقَدْ حُسِبْنَا مِثْلَ غَنَمٍ مُعَدَّةٍ لِلذَّبْحِ.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قُمْ يَا رَبُّ. لِمَاذَا تَتَغَافَى؟ انْتَبِهْ وَلَا تَنْبِذْنَا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لِمَاذَا تَحْجُبُ وَجْهَكَ وَتَنْسَى مَذَلَّتَنَا وَضِيقَنَا؟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إِنَّ نُفُوسَنَا قَدِ انْحَنَتْ إِلَى التُّرَابِ، وَبُطُونَنَا لَصِقَتْ بِالأَرْضِ.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هُبَّ لِنَجْدَتِنَا وَافْدِنَا مِنْ أَجْلِ رَحْمَتِكَ.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الْمُنْشِدِينَ: عَلَى السُّوسَنِّ. مَزْمُورٌ تَعْلِيمِيٌّ لِبَنِي قُورَحَ. تَرْنِيمَةُ مَحَبَّةٍ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فَاضَ قَلْبِي بِكَلامٍ صَالِحٍ: إِنِّي أُخَاطِبُ الْمَلِكَ بِمَا قَدْ أَنْشَأْتُهُ، وَلِسَانِي فَصِيحٌ كَقَلَمِ الْكَاتِبِ الْمَاهِرِ.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أَنْتَ أَبْرَعُ جَمَالاً مِنْ كُلِّ بَنِي الْبَشَرِ. انْسَكَبَتِ النِّعْمَةُ عَلَى شَفَتَيْكَ، لِذَلِكَ بَارَكَكَ اللهُ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جَلالِكَ وَبَهَائِكَ تَقَلَّدْ سَيْفَكَ عَلَى فَخْذِكَ أَيُّهَا الْمُقْتَدِرُ،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وَبِجَلالِكَ ارْكَبْ ظَافِراً لأَجْلِ الْحَقِّ وَالْوَدَاعَةِ وَالْبِرِّ، فَتَقْتَحِمَ يَمِينُكَ الأَهْوَالَ.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سِهَامُكَ مَسْنُونَةٌ تَخْتَرِقُ أَعْمَاقَ قُلُوبِ أَعْدَاءِ الْمَلِكِ، وَتَسْقُطُ الشُّعُوبُ صَرْعَى تَحْتَ قَدَمَيْكَ.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عَرْشُكَ يَا اللهُ إِلَى دَهْرِ الدُّهُورِ، وَصَوْلَجَانُ مُلْكِكَ عَادِلٌ وَمُسْتَقِيمٌ.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أَحْبَبْتَ الْبِرَّ وَأَبْغَضْتَ الإِثْمَ. مِنْ أَجْلِ ذَلِكَ مَسَحَكَ اللهُ (مَلِكاً) بِدُهْنِ الابْتِهَاجِ أَكْثَرَ مِنْ رُفَقَائِكَ (الْمُلُوكِ).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ثِيَابُكَ كُلُّهَا مُعَطَّرَةٌ بِالْمُرِّ وَدُهْنِ اللُّبَانِ. مِنْ قُصُورِ الْعَاجِ صَدَحَتْ مُوسِيقَى الآلاتِ الْوَتَرِيَّةِ فَأَطْرَبَتْكَ.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أَمِيرَاتٌ بَيْنَ حَظِيَّاتِكَ. جَلَسَتِ الْمَلِكَةُ عَنْ يَمِينِكَ مُزَيَّنَةً بِذَهَبِ أُوفِيرَ.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اسْمَعِي يَا بِنْتُ وَانْظُرِي، وَأَرْهِفِي إِلَيَّ أُذُنَكِ، وَانْسَيْ شَعْبَكِ وَبَيْتَ أَبِيكِ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فَيَشْتَهِيَ الْمَلِكُ جَمَالَكِ، لأَنَّهُ هُوَ سَيِّدُكِ فَاسْجُدِي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بِنْتُ صُورٍ أَغْنَى الشُّعُوبِ تَسْتَرْضِيكِ بِهَدِيَّةٍ.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كُلُّهَا مَجْدٌ ابْنَةُ الْمَلِكِ فِي قَصْرِهَا. ثِيَابُهَا مَنْسُوجَةٌ بِذَهَبٍ.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تُزَفُّ إِلَى الْمَلِكِ بِحُلَلٍ مُطَرَّزَةٍ، وَوَصِيفَاتُهَا العَذَارَى يَتْبَعْنَهَا قَادِمَاتٍ إِلَيْكَ فِي مَوْكِبٍ حَافِلٍ.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يُحْضَرْنَ بِفَرَحٍ وَابْتِهَاجٍ. يَدْخُلْنَ إِلَى قَصْرِ الْمَلِكِ.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يُصْبِحُ أَبْنَاؤُكَ يَوْماً مُلُوكاً كَآبَائِهِمْ فَيَتَرَبَّعُونَ عَلَى عُرُوشٍ فِي كُلِّ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أُخَلِّدُ ذِكْرَى اسْمِكَ فِي كُلِّ الأَجْيَالِ، وَتَحْمَدُكَ الشُّعُوبُ إِلَى الدَّهْرِ وَالأَبَدِ.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أَصْوَاتِ الْعَذَارَى تَرْنِيمَةٌ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اللهُ لَنَا مَلْجَأٌ وَقُوَّةٌ، عَوْنُهُ مُتَوَافِرٌ لَنَا دَائِماً فِي الضِّيقَاتِ.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لِذَلِكَ لَا نَخَافُ وَلَوْ تَزَحْزَحَتِ الأَرْضُ وَانْقَلَبَتِ الْجِبَالُ إِلَى قَلْبِ الْبِحَارِ.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تَهِيجُ وَتُزْبِدُ مِيَاهُهَا؛ تَتَزَلْزَلُ الْجِبَالُ مِنْ عُنْفِ جَيَشَانِهَا.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تَفْرَحُ مَدِينَةُ اللهِ حَيْثُ مَسَاكِنُ الْعَلِيِّ بِنَهْرٍ دَائِمِ الْجَرَيَانِ.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اللهُ فِي وَسَطِ الْمَدِينَةِ فَلَنْ تَتَزَعْزَعَ. يُعِينُهَا اللهُ فِي الفَجْرِ المُبَكِّرِ.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مَاجَتِ الأُمَمُ وَهَاجَتْ، فَتَزَلْزَلَتِ الْمَمَالِكُ، وَلَكِنْ مَا إِنْ دَوَّى بِصَوْتِهِ حَتَّى ذَابَتِ الأَرْضُ.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رَبُّ الْجُنُودِ مَعَنَا، مَلْجَأُنَا إِلَهُ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تَعَالَوْا وَانْظُرُوا أَعْمَالَ اللهِ الَّذِي صَنَعَ عَجَائِبَ فِي الأَرْضِ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يَقْضِي عَلَى الْحُرُوبِ فِي الأَرْضِ كُلِّهَا. يَكْسِرُ الْقَوْسَ وَيَشُقُّ الرُّمْحَ، وَيُحْرِقُ الْمَرْكَبَاتِ الْحَرْبِيَّةَ بِالنَّارِ.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اسْتَكِينُوا وَاعْلَمُوا أَنِّي أَنَا اللهُ، أَتَعَالَى بَيْنَ الأُمَمِ وَأَتَعَالَى فِي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رَبُّ الْجُنُودِ مَعَنَا. مَلْجَأُنَا إِلَهُ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لِبَنِي قُورَحَ. مَزْمُورٌ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جَمِيعَ الأُمَمِ صَفِّقُوا بِالأَيَادِي، وَاهْتِفُوا للهِ هُتَافَ الابْتِهَاجِ.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 الرَّبَّ عَلِيٌّ مَخُوفٌ، مَلِكٌ عَظِيمٌ عَلَى كُلِّ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يُخْضِعُ الشُّعُوبَ لَنَا، وَيَطْرَحُ الأُمَمَ تَحْتَ أَقْدَامِنَا.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يَخْتَارُ لَنَا مِيرَاثَنَا، فَخْرَ يَعْقُوبَ الَّذِي أَحَبَّهُ.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ارْتَفَعَ اللهُ وَسَطَ الْهُتَافِ، ارْتَفَعَ الرَّبُّ وَسَطَ دَوِيِّ نَفْخِ الْبُوقِ.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رَنِّمُوا لِلهِ، رَنِّمُوا. رَنِّمُوا لِمَلِكِنَا، رَنِّمُوا.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لأَنَّ اللهَ هُوَ مَلِكُ الأَرْضِ كُلِّهَا. رَنِّمُوا لَهُ قَصِيدَةَ حَمْدٍ.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مَلَكَ اللهُ عَلَى الأُمَمِ، اللهُ جَلَسَ عَلَى عَرْشِهِ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رُؤَسَاءُ الأُمَمِ اجْتَمَعُوا مَعَ شَعْبِ إِلَهِ إِبْرَاهِيمَ. لأَنَّ لِلهِ حُمَاةَ الأَرْضِ وَهُوَ مُتَعَالٍ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أَعْظَمَ الرَّبَّ وَمَا أَجْدَرَهُ بِالتَّسْبِيحِ فِي مَدِينَةِ إِلَهِنَا، فِي جَبَلِ قَدَاسَتِهِ!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جَبَلُ صِهْيَوْنَ جَمِيلٌ فِي شُمُوخِهِ، (هُوَ) فَرَحُ كُلِّ الأَرْضِ حَتَّى أَقَاصِي الشَّمَالِ. هُوَ مَدِينَةُ الْمَلِكِ الْعَظِيمِ.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اللهُ الْمُقِيمُ فِي قُصُورِهَا مَعْرُوفٌ بِأَنَّهُ حِصْنٌ مَنِيعٌ.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هُوَذَا الْمُلُوكُ قَدِ احْتَشَدُوا وَعَبَرُوا مَعاً.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رَأَوْا بَيْتَ اللهِ فَذُهِلُوا. ارْتَاعُوا وَفَرُّوا.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هُنَاكَ اعْتَرَتْهُمْ رِعْدَةٌ فَتَوَجَّعُوا كَامْرَأَةٍ فِي مَخَاضِهَا.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تُحَطِّمُ سُفُنَ تَرْشِيشَ بِرِيحٍ شَرْقِيَّةٍ.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كَمَا سَمِعْنَا رَأَيْنَا فِي مَدِينَةِ رَبِّ الْجُنُودِ، مَدِينَةِ إِلَهِنَا. حَقّاً إِنَّ اللهَ يُثَبِّتُهَا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تَأَمَّلْنَا يَا اللهُ فِي رَحْمَتِكَ فِي وَسَطِ هَيْكَلِكَ.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تَسْبِيحُكَ يَا اللهُ مِثْلُ اسْمِكَ يَبْلُغُ أَقَاصِي الأَرْضِ. يَمِينُكَ مَلآنَةٌ صَلاحاً.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لِيَفْرَحْ جَبَلُ صِهْيَوْنَ وَلْتَبْتَهِجْ بَنَاتُ يَهُوذَا مِنْ أَجْلِ أَحْكَامِ قَضَائِكَ.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جُولُوا فِي صِهْيَوْنَ وَدُورُوا حَوْلَهَا. عُدُّوا أَبْرَاجَهَا.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تَفَرَّسُوا فِي مَتَارِيسِهَا وَتَأَمَّلُوا قُصُورَهَا لِتُخْبِرُوا بِها الأَجْيَالَ الْقَادِمَةَ.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لأَنَّ اللهَ هَذَا هُوَ إِلَهُنَا إِلَى الدَّهْرِ وَالأَبَدِ، وَهُوَ هَادِينَا حَتَّى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49:1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اسْمَعُوا هَذَا يَا جَمِيعَ الشُّعُوبِ، أَصْغُوا يَا جَمِيعَ سُكَّانِ الْعَالَمِ.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(اسْمَعُوا) إِلَيَّ أَيُّهَا الْعُظَمَاءُ، الأَغْنِيَاءُ وَالْفُقَرَاءُ عَلَى السَّوَاءِ.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يَنْطِقُ فَمِي بِالْحِكْمَةِ، وَخَوَاطِرُ قَلْبِي بِالْفَهْمِ.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أُعِيرُ أُذُنِي لأَسْمَعَ مَثَلاً، وَعَلَى عَزْفِ الْعُودِ أَشْرَحُ لُغْزِي.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لِمَاذَا أَخَافُ فِي أَيَّامِ الْخَطَرِ عِنْدَمَا يُحِيطُ بِي شَرُّ مُطَارِدِيَّ؟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أُولَئِكَ الْمُتَّكِلُونَ عَلَى ثَرْوَتِهِمْ، وَبِوَفْرَةِ غِنَاهُمْ يَفْتَخِرُونَ.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يَقْدِرُ أَحَدٌ أَبَداً أَنْ يَفْتَدِيَ أَخَاهُ أَوْ يُقَدِّمَ لِلهِ كَفَّارَةً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لأَنَّ فِدْيَةَ النُّفُوسِ بَاهِظَةٌ يَتَعَذَّرُ دَفْعُهَا مَدَى الْحَيَاةِ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طَلَباً لِلْخُلُودِ عَلَى الأَرْضِ وَتَفَادِياً لِرُؤْيَةِ الْقَبْرِ.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لَكِنَّ الْحُكَمَاءَ يَمُوتُونَ كَمَا يَمُوتُ الْجَاهِلُ وَالْغَبِيُّ، تَارِكِينَ ثَرْوَتَهُمْ لِغَيْرِهِمْ.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يَتَوَهَّمُونَ أَنَّ بُيُوتَهُمْ خَالِدَةٌ، وَأَنَّ مَسَاكِنَهُمْ بَاقِيَةٌ مِنْ جِيلٍ إِلَى جِيلٍ، فَأَطْلَقُوا أَسْمَاءَهُمْ عَلَى أَرَاضِيهِمْ (تَخْلِيداً لِذِكْرِهِمْ).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وَلَكِنَّ الإِنْسَانَ لَا يَخْلُدُ فِي أُبَّهَتِهِ. إِنَّهُ يُمَاثِلُ الْبَهَائِمَ الَّتِي تُبَادُ.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هَذَا هُوَ مَصِيرُ الْجُهَّالِ الْوَاثِقِينَ بِأَنْفُسِهِمْ، وَمَصِيرُ أَعْقَابِهِمِ الَّذِينَ يَسْتَحْسِنُونَ أَقْوَالَهُمْ.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يُسَاقُونَ لِلْمَوْتِ كَالأَغْنَامِ، وَيَكُونُ الْمَوْتُ رَاعِيَهُمْ وَيَسُودُ الْمُسْتَقِيمُونَ عَلَيْهِمْ. تَبْلَى صُورَتُهُمْ، وَتَصِيرُ الْهَاوِيَةُ مَسْكَنَهُمْ.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إِنَّمَا اللهُ يَفْتَدِي نَفْسِي مِنْ قَبْضَةِ الْهَاوِيَةِ إذْ يَأْخُذُنِي إِلَيْهِ.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لَا تَخْشَ إِذَا اغْتَنَى إِنْسَانٌ، وَزَادَ مَجْدُ بَيْتِهِ.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فَإِنَّهُ عِنْدَ مَوْتِهِ لَا يَأْخُذُ مَعَهُ شَيْئاً، وَلَا يَلْحَقُ بِهِ مَجْدُهُ إِلَى قَبْرِهِ.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وَمَعَ أَنَّهُ يُنَعِّمُ نَفْسَهُ بِالْبَرَكَاتِ فِي أَثْنَاءِ حَيَاتِهِ وَيُطْرِيهِ النَّاسُ إذْ أَحْسَنَ إِلَى نَفْسِهِ،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إلّا أَنَّ نَفْسَهُ سَتَلْحَقُ بِآبَائِهِ، الَّذِينَ لَا يَرَوْنَ النُّورَ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فَالإِنْسَانُ الْمُتَمَتِّعُ بِالْكَرَامَةِ مِنْ غَيْرِ فَهْمٍ، يُمَاثِلُ الْبَهَائِمَ البَائِدَةَ.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الإِلَهُ الْقَدِيرُ تَكَلَّمَ، وَدَعَا الأَرْضَ لِلْمُحَاكَمَةِ مِنْ مَشْرِقِ الشَّمْسِ إِلَى مَغْرِبِهَا.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مِنْ صِهْيَوْنَ الْكَامِلَةِ الْجَمَالِ أَشْرَقَ مَجْدُ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يَأْتِي إِلَهُنَا وَلَا يَصْمُتُ، تُحِيطُ بِهِ النَّارُ الآكِلَةُ وَالْعَوَاصِفُ الثَّائِرَةُ.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يُنَادِي السَّمَاوَاتِ مِنَ الْعُلَى، وَالأَرْضَ أَيْضاً مِنْ تَحْتُ لِكَيْ يَدِينَ شَعْبَهُ، قَائِلاً: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«اجْمَعُوا إِلَيَّ أَتْقِيَائِي الَّذِينَ قَطَعُوا مَعِي عَهْداً عَلَى ذَبِيحَةٍ».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فَتُذِيعُ السَّمَاوَاتُ عَدْلَهُ لأَنَّ اللهَ هُوَ الدَّيَّانُ.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اسْمَعْ يَا شَعْبِي فَأَتَكَلَّمَ. يَا إِسْرَائِيلُ إِنِّي أَشْهَدُ عَلَيْكَ: «أَنَا اللهُ إِلَهُكَ.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لَسْتُ أُوَبِّخُكَ عَلَى ذَبَائِحِكَ فَإِنَّ مُحْرَقَاتِكَ هِيَ دَائِماً قُدَّامِي.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فَمَا كُنْتُ لِآخُذَ مِنْ بَيْتِكَ ثَوْراً وَلَا مِنْ حَظَائِرِكَ تَيْساً.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 جَمِيعَ حَيَوَانَاتِ الْغَابَةِ مِلْكِي، وَكَذَلِكَ الْبَهَائِمَ الْمُنْتَشِرَةَ عَلَى أُلُوفِ الْجِبَالِ.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أَنَا عَالِمٌ بِجَمِيعِ طُيُورِ الْجِبَالِ، وَكُلُّ مَخْلُوقَاتِ الْبَرَارِي هِيَ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إِنْ جُعْتُ لَا أَلْتَمِسُ مِنْكَ حَاجَتِي لأَنَّ لِيَ الْمَسْكُونَةَ وَكُلَّ مَا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هَلْ آكُلُ لَحْمَ الثِّيرَانِ، أَوْ أَشْرَبُ دَمَ التُّيُوسِ؟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قَدِّمْ لِلهِ ذَبَائِحَ الْحَمْدِ وَأَوْفِ الْعَلِيَّ عُهُودَكَ.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ادْعُنِي فِي يَوْمِ ضِيقِكَ أُنْقِذْكَ فَتُمَجِّدَنِي».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وَقَالَ اللهُ لِلشِّرِّيرِ: «بِأَيِّ حَقٍّ تُحَدِّثُ بِأَحْكَامِي، وَلِمَاذَا تَتَكَلَّمُ عَنْ عَهْدِي،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وَأَنْتَ تَمْقُتُ التَّأْدِيبَ وَلَا تَكْتَرِثُ لِكَلامِي؟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تَرَى سَارِقاً فَتُوَافِقُهُ، وَمَعَ الزُّنَاةِ نَصِيبُكَ.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أَطْلَقْتَ فَمَكَ بِالشَّرِّ وَلِسَانُكَ يَخْتَرِعُ غِشّاً.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تَجْلِسُ تُشَهِّرُ بِأَخِيكَ، وَعَلَى ابْنِ أُمِّكَ تَفْتَرِي.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هَذِهِ كُلَّهَا فَعَلْتَ وَأَنَا سَكَتُّ، فَظَنَنْتَ أَنِّي مِثْلُكَ. غَيْرَ أَنِّي أُوَبِّخُكَ وَأَصُفُّ إِثْمَكَ أَمَامَ عَيْنَيْكَ.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وَالآنَ تَنَبَّهُوا أَيُّهَا النَّاسُونَ اللهَ، لِئَلّا أُمَزِّقَكُمْ وَلَيْسَ مَنْ يُنْقِذُكُمْ.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أَمَّا مَنْ يُقَدِّمُ لِي ذَبِيحَةَ حَمْدٍ فَهُوَ يُمَجِّدُنِي، وَمَنْ يُقَوِّمُ طَرِيقَهُ أُرِيهِ خَلاصَ اللهِ».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 عِنْدَمَا جَاءَ إِلَيْهِ النَّبِيُّ نَاثَانُ بَعْدَ دُخُولِهِ إِلَى بَثْشَبَعَ.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ارْحَمْنِي يَا اللهُ حَسَبَ رَحْمَتِكَ، وَامْحُ مَعَاصِيَّ حَسَبَ كَثْرَةِ رَأْفَتِكَ.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اغْسِلْنِي كُلِّيًّا مِنْ إِثْمِي، وَطَهِّرْنِي مِنْ خَطِيئَتِي.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فَإِنَّنِي أُقِرُّ بِمَعَاصِيَّ، وَخَطِيئَتِي مَاثِلَةٌ أَمَامِي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إِلَيْكَ وَحْدَكَ أَخْطَأْتُ، وَالشَّرَّ قُدَّامَ عَيْنَيْكَ صَنَعْتُ. لِكَي تَتَبَرَّرَ إِذَا حَكَمْتَ وَتَزْكُوَ إِذَا قَضَيْتَ.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هَا إِنِّي بِالإِثْمِ قَدْ وُلِدْتُ وَفِي الْخَطِيئَةِ حَبِلَتْ بِي أُمِّي.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هَا أَنْتَ تَرْغَبُ أَنْ تَرَى الْحَقَّ فِي دَخِيلَةِ الإِنْسَانِ، فَتُعَرِّفُنِي الْحِكْمَةَ فِي قَرَارَةِ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طَهِّرْنِي بِالزُّوفَا فَأَتَنَقَّى. اغْسِلْنِي فَأَبْيَضَّ أَكْثَرَ مِنَ الثَّلْجِ.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أَسْمِعْنِي صَوْتَ السُّرُورِ وَالْفَرَحِ، فَتَبْتَهِجَ عِظَامِي الَّتِي سَحَقْتَهَا.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احْجُبْ وَجْهَكَ عَنْ خَطَايَايَ وَامْحُ كُلَّ آثَامِي.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قَلْباً نَقِيًّا اخْلُقْ فِيَّ يَا اللهُ وَرُوحاً مُسْتَقِيماً جَدِّدْ فِي دَاخِلِي.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تَطْرُدْنِي مِنْ حَضْرَتِكَ، وَلَا تَنْزِعْ مِنِّي رُوحَكَ القُدُّوسَ.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رُدَّ لِي بَهْجَتِي بِخَلاصِكَ، وَبِرُوحٍ رَضِيَّةٍ آزِرْنِي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عِنْدَئِذٍ أُعَلِّمُ الأَثَمَةَ طُرُقَكَ، فَيَتُوبُ إِلَيْكَ الْخَاطِئُونَ.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أَنْقِذْنِي مِنْ سَفْكِ الدِّمَاءِ يَا اللهُ، يَا إِلَهَ خَلاصِي، فَيُرَنِّمَ لِسَانِي بِبِرِّكَ.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يَا رَبُّ افْتَحْ شَفَتَيَّ فَيُذِيعَ فَمِي تَسْبِيحَكَ.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فَإِنَّكَ لَا تُسَرُّ بِذَبِيحَةٍ، وَإلَّا كُنْتُ أُقَدِّمُهَا. بِمُحْرَقَةٍ لَا تَرْضَى.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إِنَّ الذَّبَائِحَ الَّتِي يَطْلُبُهَا اللهُ هِيَ رُوحٌ مُنْكَسِرَةٌ. فَلَا تَحْتَقِرَنَّ الْقَلْبَ الْمُنْكَسِرَ وَالْمُنْسَحِقَ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أَحْسِنْ إِلَى صِهْيَوْنَ بِمُقْتَضَى مَسَرَّتِكَ. وَابْنِ أَسْوَارَ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عِنْدَئِذٍ تَرْضَى بِذَبَائِحِ الْبِرِّ، وَمُحْرَقَةٍ وَتَقْدِمَةٍ تَامَّةٍ. حِينَئِذٍ يُقَرِّبُونَ عَلَى مَذْبَحِكَ عُجُولاً.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تَعْلِيمِيٌّ لِدَاوُدَ عِنْدَمَا أَخْبَرَ دُوَاغُ شَاوُلَ بِذَهَابِ دَاوُدَ إِلَى بَيْتِ أَخِيمَالِكَ.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لِمَاذَا تَتَفَاخَرُ بِالشَّرِّ أَيُّهَا الْجَبَّارُ؟ إِنَّ رَحْمَةَ اللهِ تَدُومُ الْيَوْمَ كُلَّهُ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لِسَانُكَ يَخْتَرِعُ الْمَسَاوِئَ، وَيُمَارِسُ الْغِشَّ وَيَجْرَحُ كَالْمُوسَى الْمَسْنُونَةِ.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أَحْبَبْتَ الشَّرَّ أَكْثَرَ مِنَ الْخَيْرِ، وَالْكَذِبَ أَكْثَرَ مِنَ الصِّدْقِ.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أَحْبَبْتَ كُلَّ كَلامٍ مُهْلِكٍ أَيُّهَا اللِّسَانُ الْمُنَافِقُ.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حَقّاً سَيُدَمِّرُكَ اللهُ إِلَى الأَبَدِ، وَيَخْتَطِفُكَ وَيَقْتَلِعُكَ مِنْ خَيْمَتِكَ، وَيَسْتَأْصِلُكَ مِنْ أَرْضِ الأَحْيَاءِ.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فَيَرَى الأَبْرَارُ ذَلِكَ وَيَخَافُونَ؛ يَضْحَكُونَ عَلَيْكَ قَائِلِينَ: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هَذَا هُوَ الرَّجُلُ الَّذِي لَمْ يَتَّخِذِ اللهَ حِصْناً لَهُ، بَلِ اتَّكَلَ عَلَى وَفْرَةِ غِنَاهُ وَاعْتَزَّ بِغِوَايَتِهِ.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أَمَّا أَنَا فَمِثْلُ زَيْتُونَةٍ خَضْرَاءَ فِي بَيْتِ اللهِ وَثِقْتُ بِرَحْمَةِ اللهِ إِلَى الدَّهْرِ وَالأَبَدِ.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أَحْمَدُكَ إِلَى الأَبَدِ عَلَى مَا فَعَلْتَ، وَأَنْتَظِرُ اسْمَكَ الصَّالِحَ فِي مَحْضَرِ أَتْقِيَائِكَ.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الْعُودِ. مَزْمُورٌ تَعْلِيمِيٌّ لِدَاوُدَ.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حَدَّثَ الْجَاهِلُ نَفْسَهُ قَائِلاً: «لَا يُوْجَدُ إِلَهٌ». فَسَدَ الْبَشَرُ وَارْتَكَبُوا الْمَكْرُوهَاتِ، وَلَيْسَ بَيْنَهُمْ وَاحِدٌ يَعْمَلُ الصَّلاحَ.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أَشْرَفَ اللهُ مِنَ السَّمَاوَاتِ عَلَى بَنِي الْبَشَرِ، لِيَنْظُرَ هَلْ يُوْجَدُ بَيْنَهُمْ حَكِيمٌ يَطْلُبُ اللهَ.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فَإِذَا الْجَمِيعُ قَدِ ارْتَدُّوا وَفَسَدُوا. لَيْسَ بَيْنَهُمْ مَنْ يَعْمَلُ الصَّلاحَ، لَيْسَ وَلَا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أَلَيْسَ لَدَى فَاعِلِي الإِثْمِ مَعْرِفَةٌ؟ إِنَّهُمْ يَأْكُلُونَ شَعْبِي كَمَنْ يَأْكُلُونَ خُبْزاً وَيُعَادُونَ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هُنَاكَ يَدْهَمُهُمُ الرُّعْبُ حَيْثُ لَا مُوْجِبَ لِلرُّعْبِ، لأَنَّهُ يُبَدِّدُ عِظَامَ أَعْدَاءِ شَعْبِهِ وَيُلْحِقُ بِهِمِ الْخِزْيَ لأَنَّ اللهَ رَفَضَهُمْ.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لَيْتَ مِنْ صِهْيَوْنَ خَلاصَ إِسْرَائِيلَ. عِنْدَمَا يَرُدُّ اللهُ سَبْيَ شَعْبِهِ يَفْرَحُ يَعْقُوبُ وَيَبْتَهِجُ إِسْرَائِيلُ.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الْوَتَرِيَّةِ. مَزْمُورٌ تَعْلِيمِيٌّ لِدَاوُدَ عِنْدَمَا قَالَ أَهْلُ زِيفَ لِشَاوُلَ إِنَّ دَاوُدَ مُخْتَبِئٌ عِنْدَهُمْ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بِاسْمِكَ خَلِّصْنِي، وَبِقُوَّتِكَ أَنْصِفْنِي.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يَا اللهُ اسْمَعْ صَلاتِي وَأَصْغِ إِلَى كَلامِي.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غُرَبَاءَ قَامُوا عَلَيَّ، وَعُتَاةً يَسْعَوْنَ إِلَى قَتْلِي، وَلَمْ يَجْعَلُوا اللهَ نُصْبَ أَعْيُنِهِمْ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هُوَذَا اللهُ مُعِينِي وَالسَّيِّدُ الرَّبُّ عَاضِدِي.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يَرُدُّ الشَّرَّ عَلَى أَعْدَائِي، وَبِحَقِّ (عَدْلِكَ) اسْتَأْصِلْهُمْ.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طَوْعاً أَذْبَحُ لَكَ، وَأَحْمَدُ اسْمَكَ يَا رَبُّ لأَنَّهُ طَيِّبٌ.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فَإِنَّهُ نَجَّانِي مِنْ كُلِّ ضيِقٍ وَرَأَيْتُ بِعْيَنيَّ (مَا حَلَّ) بِأَعْدَائِي.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الْوَتَرِيَّةِ. مَزْمُورٌ تَعْلِيمِيٌّ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أَصْغِ يَا اللهُ إِلَى صَلاتِي، وَلَا تَتَغَافَلْ عَنْ تَضَرُّعِي.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اسْتَمِعْ لِي وَاسْتَجِبْ، لأَنِّي حَائِرٌ وَمُضْطَرِبٌ فِي كُرْبَتِي،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مِنْ تَهْدِيدَاتِ الأَعْدَاءِ وَجَوْرِ الشِّرِّيرِ، لأَنَّهُمْ يَجْلِبُونَ عَلَيَّ الْمَتَاعِبَ، وَبِغَضَبٍ يَضْطَهِدُونَنِي.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قَلْبِي يَتَوَجَّعُ فِي دَاخِلِي، وَأَهْوَالُ الْمَوْتِ أَحَاطَتْ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اعْتَرَانِي الْخَوْفُ وَالارْتِعَادُ، وَطَغَى عَلَيَّ الرُّعْبُ.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فَقُلْتُ: «لَيْتَ لِي جَنَاحاً كَالْحَمَامَةِ فَأَطِيرَ وَأَسْتَرِيحَ.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كُنْتُ أَشْرُدُ هَارِباً وَأبِيتُ فِي الْبَرِّيَّةِ.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كُنْتُ أُسْرِعُ لِلنَّجَاةِ مِنَ الرِّيحِ الْعَاصِفَةِ، وَمِنَ نَوْءِ الْبَحْرِ».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بَلْبِلْ أَلْسِنَةَ (أَعْدَائِي) يَا رَبُّ وَأَبْكِمْهُمْ، فَإِنِّي أَرَى فِي الْمَدِينَةِ عُنْفاً وَعُدْوَاناً،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يُحْدِقَانِ بِأَسْوَارِهَا نَهَاراً وَلَيْلاً، وَفِي وَسَطِهَا الإِثْمُ وَالأَذَى.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الْمَفَاسِدُ فِي وَسَطِهَا، وَالظُّلْمُ وَالْغِشُّ لَا يُفَارقَانِ سَاحَاتِهَا.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لَوْ كَانَ عَدُوِّي هُوَ الَّذَي يُعَيِّرُنِي لَكُنْتُ أَحْتَمِلُ. وَلَوْ كَانَ مَنْ يُبْغِضُنِي هُوَ الَّذِي يَتَجَبَّرُ عَلَيَّ لَكُنْتُ أَخْتَبِئُ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وَلَكِنَّكَ عَدِيلِي، وَإِلْفِي وَصَدِيقِي الْحَمِيمُ،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الَّذِي كَانَتْ لَنَا عِشْرَةٌ مَعَهُ، وَكُنَّا نَتَرَافَقُ فِي الْحُضُورِ إِلَى بَيْتِ اللهِ مَعَ جُمْهُورِ الْعَابِدِينَ.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لِيُفَاجِئِ الْمَوْتُ أَعْدَائِي فَيَنْزِلُوا إِلَى الْهَاوِيَةِ أَحْيَاءَ، لأَنَّ الشَّرَّ جَاثِمٌ فِي وَسَطِ مَسَاكِنِهِمْ.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أَمَّا أَنَا فَبِالرَّبِّ أَسْتَغِيثُ وَالرَّبُّ يُخَلِّصُنِي.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مَسَاءً وَصَبَاحاً وَظُهْراً أَشْكُو لَهُ صَارِخاً وَنَائِحاً، فَيَسْمَعُ صَوْتِي.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يُخَلِّصُ نَفْسِي بِسَلامٍ مِنَ الْمَعَارِكِ النَّاشِبَةِ حَوْلِي إِذْ إِنَّ الْقَائِمِينَ عَلَيَّ كَثِيرُونَ.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حَقّاً إنَّ اللهَ الْجَالِسَ عَلَى الْعَرْشِ مُنْذُ الأَزَلِ يَسْمَعُ لِي فَيُذِلُّ أَعْدَائِي، الَّذِينَ لَا يَتَغَيَّرُونَ وَلَا يَخَافُونَ اللهَ.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(رَفِيقِي الْقَدِيمُ) هَاجَمَ أَصْحَابَهُ الْمُسَالِمِينَ وَنَقَضَ عَهْدَهُ مَعَهُمْ.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كَانَ كَلامُهُ أَنْعَمَ مِنَ الزُّبْدَةِ، وَفِي قَلْبِهِ يُضْمِرُ الْقِتَالَ. كَلِمَاتُهُ أَلْيَنُ مِنَ الزَّيْتِ، وَلَكِنَّهَا سُيُوفٌ مَسْلُولَةٌ.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أَلْقِ عَلَى الرَّبِّ هَمَّكَ وَهُوَ يَعْتَنِي بِكَ: إِنَّهُ لَا يَدَعُ الصِّدِّيقَ يَتَزَعْزَعُ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وَأَنْتَ يَا اللهُ تَطْرَحُ الأَشْرَارَ إِلَى هُوَّةِ الْهَلاكِ وَتُقَصِّرُ أَعْمَارَ سَافِكِي الدِّمَاءِ وَالْغَشَّاشِينَ. أَمَّا أَنَا فَأَتَّكِلُ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الْحَمَامَةِ الْبَكْمَاءِ فِي الأَمْاكِنِ الْبَعِيدَةِ. قَصِيدَةٌ ذَهَبِيَّةٌ لِدَاوُدَ عِنْدَمَا قَبَضَ عَلَيْهِ الْفِلِسْطِينِيُّونَ فِي جَتَّ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ارْحَمْنِي يَا رَبُّ فَإِنَّ الإِنْسَانَ يَجِدُّ فِي مُطَارَدَتِي لاِفْتِرَاسِي. يُحَارِبُنِي الْيَوْمَ كُلَّهُ وَيُضَايِقُنِي.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يَتَرَبَّصُ بِي أَعْدَائِي طَوَالَ الْيَوْمِ لاِبْتِلاعِي، وَمَا أَكْثَرَ الَّذِينَ يُحَارِبُونَنِي بِكِبْرِيَاءِ الْمُتَجَبِّرِينَ.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يَوْمِ خَوْفِي أَتَّكِلُ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تَوَكَّلْتُ عَلَى اللهِ الَّذِي أَحْمَدُهُ عَلَى كَلامِهِ، فَلَا أَخَافُ. مَاذَا يَسْتَطِيعُ أَنْ يَصْنَعَ بِي الْبَشَرُ؟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يُحَرِّفُ أَعْدَائِي طَوَالَ الْيَوْمِ كَلامِي. كُلُّ أَفْكَارِهِمْ تَتَآمَرُ بِالشَّرِّ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يَتَجَمَّعُونَ عَلَيَّ وَيَكْمُنُونَ لِي. يَتَرَصَّدُونَ خُطْوَاتِي وَيَبْتَغُونَ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عَاقِبْهُمْ يَا رَبُّ بِمُقْتَضَى إِثْمِهِمْ. أَخْضِعْ بِغَضَبِكَ الشُّعُوبَ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أَنْتَ رَاقَبْتَ تَشَرُّدِي. فَاحْفَظْ دُمُوعِي فِي خَزَانَتِكَ. أَمَا هِيَ فِي كِتَابِكَ؟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عِنْدَمَا أَدْعُوكَ يَتَقَهْقَرُ أَعْدَائِي إِلَى الْوَرَاءِ. وَهَذَا مَا تَيَقَّنْتُ مِنْهُ: أَنَّ اللهَ مَعِي.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أَحْمَدُ اللهَ عَلَى كَلامِهِ. أَحْمَدُ الرَّبَّ عَلَى كَلامِهِ.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عَلَى اللهِ تَوَكَّلْتُ فَلَا أَخَافُ. مَاذَا يَسْتَطِيعُ أَنْ يَصْنَعَ بِي الإِنْسَانُ؟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يَا رَبُّ إِنِّي أُوْفِي مَا عَلَيَّ مِنْ نُذُورٍ، وَأُقَرِّبُ لَكَ ذَبَائِحَ الشُّكْرِ.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لأَنَّكَ أَنْقَذْتَ نَفْسِي مِنَ الْمَوْتِ، وَحَفِظْتَ رِجْلَيَّ مِنَ الزَّلَقِ، لِكَيْ أَسْلُكَ أَمَامَ اللهِ فِي نُورِ الْحَيَاةِ.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– عَلَى لَا تُهْلِكْ. قَصِيدَةٌ ذَهَبِيَّةٌ لِدَاوُدَ عِنْدَمَا هَرَبَ مِنْ شَاوُلَ إِلَى دَاخِلِ الْمَغَارَةِ.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ارْحَمْنِي يَا اللهُ ارْحَمْنِي، لأَنَّ بِكَ لاذَتْ نَفْسِي، وَبِظِلِّ جَنَاحَيْكَ أَحْتَمِي إِلَى أَنْ تَعْبُرَ الْمَصَائِبُ.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أَصْرُخُ إِلَى اللهِ الْعَلِيِّ، الَّذِي يُتَمِّمُ لِي مَقَاصِدَهُ،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فَيُرْسِلُ مِنَ السَّمَاوَاتِ وَيُخَلِّصُنِي، وَيَمْلَأُ بِالْخِزْيِ مَنْ يُرِيدُ أَنْ يَفْتَرِسَنِي. يُرْسِلُ اللهُ رَحْمَتَهُ وَحَقَّهُ.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حِينَ أَرْقُدُ بَيْنَ نَافِثِي السُّمُومِ مِنْ بَنِي الْبَشَرِ أَجِدُ نَفْسِي بَيْنَ الأُسُودِ الْمُفْتَرِسَةِ؛ أَنْيَابُهُمْ كَالرِّمَاحِ وَالسِّهَامِ، وَأَلْسِنَتُهُمْ كَالسُّيُوفِ الْحَادَّةِ.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لِتَتَعَالَ يَا اللهُ عَلَى السَّمَاوَاتِ وَلْيَرْتَفِعْ مَجْدُكَ عَلَى الأَرْضِ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نَصَبُوا شَبَكَةً لِخُطْوَاتِي، فَانْحَنَتْ نَفْسِي. حَفَرُوا أَمَامِي حُفْرَةً فَسَقَطُوا هُمْ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ثَابِتٌ قَلْبِي يَا اللهُ، ثَابِتٌ قَلْبِي. أَشْدُو وَأُرَنِّمُ.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اسْتَيْقِظِي يَا نَفْسِي. اسْتَيْقِظِي يَا رَبَابُ وَيَا عُوْدُ. سَأُوْقِظُ الفَجْرَ عَلَى شَدْوِي.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يَا رَبُّ أَحْمَدُكَ بَيْنَ الشُّعُوبِ وَأَشْدُو لَكَ بَيْنَ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 رَحْمَتَكَ قَدْ عَظُمَتْ إِلَى السَّمَاوَاتِ، وَحَقُّكَ إِلَى الْغَمَامِ.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ارْتَفِعْ يَا اللهُ عَلَى السَّمَاوَاتِ، وَلْيَرْتَفِعْ مَجْدُكَ عَلَى الأَرْضِ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– عَلَى لَا تُهْلِكْ. مُذَهَّبَةٌ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أَحَقّاً تَنْطِقُونَ بِالْحَقِّ أَيُّهَا الْحُكَّامُ، وَتَقْضُونَ بِالاسْتِقَامَةِ يَا بَنِي الْبَشَرِ؟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لا! إِنَّمَا تُضْمِرُونَ الْبَاطِلَ فِي الْقَلْبِ وَتَرْتَكِبُ أَيْدِيكُمُ الظُّلْمَ فِي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زَاغَ الأَشْرَارُ وَهُمْ مَا بَرِحُوا فِي بُطُونِ أُمَّهَاتِهِمْ، وَضَلُّوا نَاطِقِينَ بِالْكَذِبِ مُنْذُ أَنْ وُلِدُوا.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فِيهِمْ سُمٌّ كَسُمِّ الْحَيَّاتِ، يَسُدُّونَ آذَانَهُمْ كَالأَفَاعِي الصَّمَّاءِ،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الَّتِي لَا تَسْمَعُ لِصَوْتِ الْحُوَاةِ، وَلَا لِصَوْتِ السَّاحِرِ الْمَاهِرِ.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هَشِّمْ أَسْنَانَهُمْ فِي أَفْوَاهِهِمْ يَا اللهُ. حَطِّمْ أَنْيَابَ الأَشْبَالِ.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لِيَتَلاشَوْا كَالْمَاءِ الْمُرَاقِ، وَلْتَتَكَسَّرْ رُؤُوسُ سِهَامِهِمْ عِنْدَمَا يُصَوِّبُونَهَا.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لِيَتَلاشَوْا مِثْلَ الْقَوَاقِعِ فِي أَثْنَاءِ زَحْفِهَا، وَكَالْجَنِينِ الْمُجْهَضِ لَا يُعَايِنُونَ الشَّمْسَ.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وَقَبْلَ أَنْ تُحِسَّ قُدُورُكُمْ بِنَارِ الأَشْوَاكِ تَحْتَهَا، يَكْتَسِحُ اللهُ كَبِيرَهُمْ وَصَغِيرَهُمْ بِعَاصِفَةِ غَضَبِهِ،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يَفْرَحُ الأَبْرَارُ حِينَ يَرَوْنَ عِقَابَ الأَشْرَارِ، وَيَغْسِلُونَ أَقْدَامَهُمْ بِدَمِهِمْ.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فَيَقُولُ النَّاسُ: «حَقّاً إِنَّ للِصِّدِّيقِ مُكَافَأَةً، وَإِنَّ فِي الأَرْضِ إِلَهاً يَقْضِي».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– عَلَى لَا تُهْلِكْ. قَصِيدَةٌ لِدَاوُدَ لَمَّا بَعَثَ شَاوُلُ رُسُلاً يُرَاقِبُونَ بَيْتَهُ لِيَقْتُلُوهُ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59:1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إِلَهِي أَنْقِذْنِي مِنْ أَعْدَائِي، وَاحْمِنِي مِنْ مُقَاوِمِيَّ.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نَجِّنِي مِنْ فَاعِلِي الإِثْمِ، وَخَلِّصْنِي مِنْ سَافِكِي الدِّمَاءِ.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نَصَبُوا كَمِيناً لِنَفْسِي. اجْتَمَعَ عَلَيَّ أَقْوِيَاءُ، لَا بِسَبَبِ مَعْصِيَتِي وَلَا مِنْ جَرَّاءِ خَطِيئَتِي يَا رَبُّ.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يُسْرِعُونَ مُتَأَهِّبِينَ لِلإِيقَاعِ بِي، مِنْ غَيْرِ أَنْ أَقْتَرِفَ إِثْماً. فَانْهَضْ لإِغَاثَتِي وَانْظُرْ إِلَى مَا يَجْرِي.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وَأَنْتَ يَا رَبُّ يَا إِلَهَ الْجُنُودِ وَإِلَهَ إِسْرَائِيلَ، اسْتَيْقِظْ وَحَاسِبِ الأُمَمَ حِسَاباً عَسِيراً وَلَا تَتَرَأَّفْ بِالْغَادِرِ الأَثِيمِ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يَرْجِعُونَ عِنْدَ الْمَسَاءِ يَهِرُّونَ مِثْلَ الْكِلابِ، يَطُوفُونَ فِي الْمَدِينَةِ.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تَفِيضُ أَفْوَاهُهُمْ سُوءاً. (أَلْسِنَتُهُمْ) كَسُيُوفٍ حَادَّةٍ بَيْنَ شِفَاهِهِمْ، قَائِلِينَ: «مَنْ يَسْمَعُنَا؟»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لَكِنَّكَ أَنْتَ يَا رَبُّ تَضْحَكُ مِنْهُمْ. تَسْتَهْزِئُ بِجَمِيعِ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يَا قُوَّتِي إِيَّاكَ أَتَرَجَّى، لأَنَّ اللهَ هُوَ حِصْنِي الْمَنِيعُ.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إِلَهِي بِرَحْمَتِهِ يُوَافِينِي. وَيُرِينِي هَزِيمَةَ أَعْدَائِي.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تَقْتُلْهُمْ يَا رَبُّ، إِنَّمَا اجْعَلْهُمْ عِبْرَةً لِئَلّا يَنْسَى شَعْبِي، بَلْ بَدِّدْهُمْ بِقُدْرَتِكَ وَاطْرَحْهُمْ أَرْضاً أَيُّهَا الرَّبُّ حَامِينَا،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جَزَاءَ خَطِيئَةِ أَفْوَاهِهِمْ وَكَلامِ شِفَاهِهِمْ. لِيَسْقُطُوا فِي فَخِّ كِبْرِيَائِهِمْ لِقَاءَ مَا يَنْطِقُونَ بِهِ مِنَ اللَّعْنَاتِ وَالْكَذِبِ.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أَفْنِهِمْ فِي غَضَبِكَ وَاسْتَأْصِلْهُمْ فَتُدْرِكَ أَقَاصِي الأَرْضِ أَنَّ اللهَ يَسُودُ عَلَى بَنِي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يَرْجِعُونَ عِنْدَ الْمَسَاءِ يَهِرُّونَ مِثْلَ الْكِلابِ وَيَطُوفُونَ فِي الْمَدِينَةِ.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يَهِيمُونَ مُتَشَرِّدِينَ طَلَباً لِلطَّعَامِ. وَإِنْ لَمْ يَشْبَعُوا يُدَمْدِمُونَ.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أَمَّا أَنَا فَأَتَرَنَّمُ بِقُوَّتِكَ. أَتَهَلَّلُ فِي الصَّبَاحِ لِرَحْمَتِكَ لأَنَّكَ كُنْتَ لِي حِصْناً مَنِيعاً وَمَلْجَأً فِي يَوْمِ ضِيقِي.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لَكَ أُسَبِّحُ يَا قُوَّتِي لأَنَّ اللهَ مَلْجَإِي. إِلَهُ رَحْمَتِي.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السُّوسَنِّ. شَهَادَةٌ مُذَهَّبَةٌ لِدَاوُدَ لِلتَّعْلِيمِ لَمَّا حَارَبَ سُورِيِّي مَا بَيْنَ النَّهْرَيْنِ وَسُورِيِّي صُوبَةَ، فَرَجَعَ يُوآبُ وَصَرَعَ مِنَ الأَدُومِيِّينَ فِي وَادِي الْمِلْحِ اثْنَيْ عَشَرَ أَلْفاً.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قَدْ رَذَلْتَنَا، وَبَدَّدْتَنَا وَسَخِطْتَ عَلَيْنَا، فَرُدَّنَا إِلَيْكَ.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زَلْزَلْتَ الأَرْضَ وَصَدَّعْتَهَا، فَاجْبُرْ كَسْرَهَا لأَنَّهَا تَهْتَزُّ.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جَعَلْتَ شَعْبَكَ يُعَانِي الْمَشَقَّاتِ. وَتَرَنَّحْنَا تَحْتَ وَقْعِ ضَرَبَاتِكَ كَالسُّكَارَى.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أَعْطَيْتَ خَائِفِيكَ رَايَةً تُرْفَعُ لأَجْلِ 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لِكَيْ يَنْجُوَ أَحِبَّاؤُكَ. خَلِّصْ بِيَمِينِكَ وَاسْتَجِبْ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قَدْ تَكَلَّمَ اللهُ فِي قَدَاسَتِهِ، لِذَلِكَ أَبْتَهِجُ وَأَقْسِمُ أَرْضَ شَكِيمَ وَأَقِيسُ وَادِي سُكُّوتَ،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 جِلْعَادُ، وَلِي مَنَسَّى. أَفْرَايِمُ خُوذَةُ رَأْسِي، وَيَهُوذَا صَوْلَجَانِي.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مُوآبُ مِرْحَضَتِي، وَعَلَى أَدُومَ أُلْقِي حِذَائِي، وَعَلَى فَلَسْطِينَ أَهْتِفُ مُنْتَصِراً.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مَنْ يَقُودُنِي لِمُحَارَبَةِ الْمَدِينَةِ الْمُحَصَّنَةِ؟ مَنْ يَهْدِينِي إِلَى أَدُومَ؟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أَلَيْسَ أَنْتَ يَا اللهُ الَّذِي أَقْصَيْتَنَا وَلَمْ تَعُدْ تَخْرُجُ مَعَ جُيُوشِنَا؟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هَبْ لَنَا عَوْناً فِي الضِّيقِ، فَعَبَثٌ هُوَ خَلاصُ الإِنْسَانِ.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بِعَوْنِ اللهِ نُحَارِبُ بِبَأْسٍ، وَهُوَ الَّذِي يَدُوسُ أَعْدَاءَنَا.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اسْتَمِعْ يَا اللهُ إِلَى صُرَاخِي وَأَصْغِ إِلَى صَلاتِي.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مِنْ أَقْصَى الأَرْضِ أَدْعُوكَ إِذَا غُشِيَ عَلَى قَلْبِي، فَتَهْدِينِي إِلَى صَخْرَةٍ عَالِيَةٍ يَتَعَذَّرُ ارْتِقَاؤُهَا.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لأَنَّكَ كُنْتَ لِي مَلْجَأً وَبُرْجاً مَنِيعاً يَحْمِينِي مِنَ الْعَدُوِّ.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لِذَا أَسْكُنُ فِي خَيْمَتِكَ إِلَى الأَبَدِ، وَأَعْتَصِمُ بِسِتْرِ جَنَاحَيْكَ،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لأَنَّكَ أَنْتَ يَا اللهُ قَدِ اسْتَمَعْتَ إِلَى نُذُورِي. أَعْطَيْتَنِي مِيرَاثاً كَمِيرَاثِ الَّذِينَ يَتَّقُونَ اسْمَكَ.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تُضِيفُ أَيَّاماً إِلَى عُمْرِ الْمَلِكِ، فَتَكُونُ سِنُو حَيَاتِهِ كَأَجْيَالٍ عَدِيدَةٍ.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يَبْقَى عَلَى عَرْشِهِ أَمَامَ اللهِ إِلَى الأَبَدِ. وَاجْعَلِ الرَّحْمَةَ وَالْحَقَّ يَحْفَظَانِهِ.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وَهَكَذَا أُرَنِّمُ لاِسْمِكَ إِلَى الأَبَدِ، وَأُوْفِي نُذُورِي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يَدُوثُونَ.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انْتَظَرَتْ نَفْسِي اللهَ وَحْدَهُ. مِنْ لَدُنِهِ يَأْتِي خَلاصِي.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هُوَ وَحْدَهُ صَخْرَتِي وَخَلاصِي وَحِصْنِي الْمَنِيعُ، لِذَلِكَ لَا أَتَزَعْزَعُ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إِلَى مَتَى تُوَالُونَ الْهُجُومَ عَلَى الإِنْسَانِ، وَتَسْعَوْنَ جَمِيعُكُمْ إِلَى هَدْمِهِ، كَأَنَّهُ حَائِطٌ مُتَدَاعٍ أَوْ سِيَاجٌ مُخَلْخَلٌ؟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إِنَّمَا يَتَآمَرُونَ كَيْ يُطِيحُوا بِهِ عَنْ مَكَانَتِهِ الرَّفِيعَةِ، مُبْتَهِجِينَ بِالْكَذِبِ: يُبَارِكُونَ بِأَفْوَاهِهِمْ وَيَلْعَنُونَ بِقُلُوبِهِمْ.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انْتَظَرَتْ نَفِسي اللهَ وَحْدَهُ؛ مِنْ لَدُنِهِ يَأْتِي خَلاصِي.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هُوَ وَحْدَهُ صَخْرَتِي وَخَلاصِي وَحِصْنِي الْمَنِيعُ، لِذَلِكَ لَا أَتَزَعْزَعُ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فِي اللهِ خَلاصِي وَمَجْدِي. وَاللهُ هُوَ صَخْرَةُ قُوَّتِي وَمَلْجَإِي.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ثِقُوا بِهِ فِي كُلِّ حِينٍ أَيُّهَا الشَّعْبُ. اسْكُبُوا أَمَامَهُ قُلُوبَكُمْ، اللهُ مَلْجَأُنَا.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لَيْسَ الْبَشَرُ جَمِيعاً، عُظَمَاءُ وَأَدْنِيَاءُ، سِوَى بَاطِلٍ وَوَهْمٍ. إنْ وَضَعْتَهُمْ فِي كَفَّةِ مِيزَانٍ لَا يَزِنُونَ شَيْئاً. إِنَّهُمْ أَخَفُّ مِنْ نَسَمَةٍ.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لَا تَتَّكِلُوا عَلَى الظُّلْمِ وَلَا تَتَفَاخَرُوا بِالسَّرِقَةِ. إنْ كَثُرَ الْغِنَى فَلَا تَعْتَمِدُوا عَلَيْهِ،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مَرَّةً تَكَلَّمَ الرَّبُّ وَمَرَّتَيْنِ سَمِعْتُ هَذَا: أَنَّ الْعِزَّةَ لِلهِ،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لَكَ الرَّحْمَةُ يَا رَبُّ فَأَنْتَ تُجَازِي كُلَّ إِنْسَانٍ بِمُقْتَضَى عَمَلِهِ.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 عِنْدَمَا كَانَ فِي بَرِّيَّةِ يَهُوذَا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أَنْتَ إِلَهِي وَإِيَّاكَ أَطْلُبُ بَاكِراً. عَطِشَتْ إِلَيْكَ نَفْسِي وَيَشْتَاقُ إِلَيْكَ جِسْمِي فِي أَرْضٍ قَاحِلَةٍ يَابِسَةٍ لَا مَاءَ فِيهَا،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حَتَّى أُعَايِنَ قُدْرَتَكَ وَمَجْدَكَ، مِثْلَمَا رَأَيْتُكَ فِي مَوْضِعِكَ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رَحْمَتَكَ خَيْرٌ مِنَ الْحَيَاةِ، لِذَلِكَ تُسَبِّحُكَ شَفَتَايَ.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أَحْمَدُكَ عَلَى بَرَكَاتِكَ مَدَى حَيَاتِي، وَبِاسْمِكَ أَرْفَعُ يَدَيَّ مُبْتَهِلاً.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تَشْبَعُ نَفْسِي كَأَنَّهَا أَكَلَتْ مِنَ الشَّحْمِ وَالدَّسَمِ، وَيُسَبِّحُكَ فَمِي بِشَفَتَيْنِ مُبْتَهِجَتَيْنِ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أَذْكُرُكَ عَلَى فِرَاشِي وَأَتَأَمَّلُ فِيكَ فِي أَثْنَاءِ اللَّيْلِ.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لأَنَّكَ كُنْتَ عَوْناً لِي، فَإِنِّي فِي ظِلِّ جَنَاحَيْكَ أُرَنِّمُ مُبْتَهِجاً.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تَتَعَلَّقُ نَفْسِي بِكَ. يَمِينُكَ تَدْعَمُنِي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طَالِبُو نَفْسِي لِيُهْلِكُوهَا فَسَيَدْخُلُونَ أَسْفَلَ أَعْمَاقِ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يُسَلَّمُونَ إِلَى حَدِّ السَّيْفِ وَيَضْحَوْنَ مَأْكَلاً لِبَنَاتِ آوَى.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الْمَلِكُ فَيَفْرَحُ بِاللهِ وَيَفْتَخِرُ بِهِ كُلُّ مَنْ يُقْسِمُ (صَادِقاً) لأَنَّ أَفْوَاهَ النَّاطِقِينَ بِالْكَذِبِ تُسَدُّ.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اسْمَعْ صَوْتِي حِينَ أَشْكُو إِلَيْكَ أَمْرِي، وَاحْفَظْ حَيَاتِي مِنْ رَهْبَةِ عَدُوِّي.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اسْتُرْنِي مِنْ مُؤَامَرَةِ الأَشْرَارِ، وَمِنْ هِيَاجِ جُمْهُورِ فَاعِلِي الإِثْمِ،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الَّذِينَ سَنُّوا أَلْسِنَتَهُمْ كَالسَّيْفِ، وَصَوَّبُوا سِهَامَ كَلامِهِمِ الْمُرِّ،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لِيَرْمُوا الْبَرِيءَ مِنْ مَكَامِنِهِمْ. يَرْمُونَهُ فَجْأَةً وَمِنْ غَيْرِ رَادِعٍ.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يُشَدِّدُونَ عَزَائِمَهُمْ فِي أَمْرٍ شِرِّيرٍ، وَيَكِيدُونَ لِنَصْبِ الْفِخَاخِ خُفْيَةً، قَائِلِينَ: «مَنْ يَرَانَا؟»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يُدَبِّرُونَ الْمَكَائِدَ ثُمَّ يَقُولُونَ: «نَحْنُ عَلَى أُهْبَةِ الاسْتِعْدَادِ فَقَدْ أَحْكَمْنَا الْخُطَّةَ». فَمَا أَعْمَقَ مَا يُضْمِرُهُ قَلْبُ الإِنْسَانِ مِنْ أَفْكَارٍ!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لَكِنَّ اللهَ يُطْلِقُ عَلَيْهِمْ سَهْماً فَيُصَابُونَ فَجْأَةً بِجِرَاحٍ.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كَلِمَاتُ أَلْسِنَتِهِمْ تَرْتَدُّ عَلَيْهِمْ، وَكُلُّ مَنْ يَرَاهُمْ يَهُزُّ رَأْسَهُ احْتِقَاراً،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فَيَخَافُ جَمِيعُ الْبَشَرِ وَيُذِيعُونَ مَا فَعَلَهُ اللهُ، مُعْتَبِرِينَ بِصَنَائِعِهِ.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يَفْرَحُ الْبَارُّ بِالرَّبِّ وَيَحْتَمِي بِهِ، وَيَبْتَهِجُ جَمِيعُ أَصْحَابِ الْقُلُوبِ الْمُسْتَقِيمَةِ.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 تَسْبِيحَةٌ. نَشِيدٌ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لَكَ يَنْبَغِي التَّسْبِيحُ فِي صِهْيَوْنَ يَا اللهُ، وَلَكَ يُوْفَى النَّذْرُ.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يَا سَامِعَ الصَّلاةِ إِلَيْكَ يُقْبِلُ كُلُّ إِنْسَانٍ.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غَلَبَتِ الآثَامُ عَلَيَّ. أَنْتَ وَحْدَكَ تُكَفِّرُ عَنْهَا.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طُوبَى لِمَنْ تَخْتَارُهُ وَتُقَرِّبُهُ لِيَسْكُنَ فِي دِيَارِكَ. فَنَشْبَعُ مِنْ خَيْرَاتِ بَيْتِكَ، خَيْرَاتِ هَيْكَلِكَ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بِعَجَائِبَ تَسْتَجِيبُ لَنَا أَيُّهَا الإِلَهُ مُخَلِّصُنَا، يَا مَنْ عَلَيْهِ تَتَوَكَّلُ جَمِيعُ أَقَاصِي الأَرْضِ وَأَطْرَافِ الْبَحْرِ الْبَعِيدَةِ.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الْمُرَسِّخُ الْجِبَالَ بِقُوَّتِهِ، وَالْمُتَنَطِّقُ بِالْقُدْرَةِ.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الْمُهَدِّئُ اضْطِرَابَ الْبِحَارِ، عَجِيجَ الأَمْوَاجِ، وَضَجِيجَ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يَخَافُ السَّاكِنُونَ فِي الأَمَاكِنِ الْبَعِيدَةِ مِنْ آيَاتِكَ الْعَجِيبَةِ. فَإِنَّكَ تَجْعَلُ مَطَالِعَ الصُّبْحِ وَمَغَارِبَ الْمَسَاءِ تَتَرَنَّمُ.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تَعَهَّدْتَ الأَرْضَ وَجَعَلْتَهَا تَفِيضُ غَيْثاً، فَأَخْصَبْتَهَا. مَجْرَى نَهْرِ اللهِ دَافِقٌ بِالْمَاءِ فَتَفِيضُ الأَرْضُ بِالْمَحَاصِيلِ.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تُرْوِي أَتْلامَهَا (خُطُوطَ الْمِحْرَاثِ) وَتُسَوِّي رَوَابِيَهَا، فَتُلَيِّنُهَا وَتُبَارِكُ غَلَّتَهَا.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كَلَّلْتَ السَّنَةَ بِجُودِكَ، وَآثَارُ صَنَائِعِكَ تَفِيضُ خِصْباً.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تَمُوجُ مَرَاعِي الْبَرِّيَّةِ بِالْخَيْرِ، وَتَكْتَسِي التِّلالُ بِالْبَهْجَةِ.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تَتَغَطَّى الْمُرُوجُ بِالْقُطْعَانِ، وَتَتَوَشَّحُ الْوِدْيَانُ بِالْحِنْطَةِ، فَيَهْتِفُ لَكَ الْكُلُّ فَرَحاً وَتَسْبِيحاً.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تَسْبِيحَةٌ. مَزْمُورٌ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اهْتِفِي لِلهِ يَا كُلَّ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تَرَنَّمُوا بِعَظَمَةِ اسْمِهِ وَاجْعَلُوا تَسْبِيحَهُ مَجِيداً.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قُولُوا لِلهِ: «مَا أَرْوَعَ أَعْمَالَكَ». يَتَمَلَّقُكَ أَعْدَاؤُكَ لأَنَّ قُوَّتَكَ عَظِيمَةٌ.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كُلُّ الأَرْضِ تَسْجُدُ لَكَ وَتُسَبِّحُكَ. الْجَمِيعُ يَلْهَجُونَ بِاسْمِكَ.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تَعَالَوْا انْظُرُوا أَعْمَالَ اللهِ وَأَفْعَالَهُ الْمُرْهِبَةَ مَعَ 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حَوَّلَ الْبَحْرَ أَرْضاً يَابِسَةً، وَاجْتَازُوا فِي النَّهْرِ بِأَقْدَامِهِمْ. هُنَاكَ فَرِحْنَا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يَحْكُمُ إِلَى الأَبَدِ بِقُوَّتِهِ، وَعَيْنَاهُ تُرَاقِبَانِ الأُمَمَ، فَلَا يَتَشَامَخُ الْمُتَمَرِّدُونَ.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أَيُّهَا الشُّعُوبُ بَارِكُوا إِلَهَنَا. ارْفَعُوا أَصْوَاتَكُمْ بِالتَّسْبِيحِ.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هُوَ الَّذِي اسْتَحْيَانَا، وَلَمْ يَدَعْ أَرْجُلَنَا تَزِلُّ.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فَإِنَّكَ قَدِ اخْتَبَرْتَنَا يَا اللهُ، فَنَقَّيْتَنَا كَمَا تُنَقَّى الْفِضَّةُ.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أَوْقَعْتَنَا فِي الشَّبَكَةِ وَأَلْقَيْتَ حِمْلاً ثَقِيلاً عَلَى ظُهُورِنَا.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سَلَّطْتَ أُنَاساً عَلَيْنَا. اجْتَزْنَا فِي النَّارِ وَالْمَاءِ، وَلَكِنَّكَ أَخْرَجْتَنَا إِلَى أَرَاضٍ خَصِيبَةٍ.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أَدْخُلُ إِلَى بَيْتِكَ بِمُحْرَقَاتٍ وَأُوْفِيكَ نُذُورِي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الَّتِي نَطَقَتْ بِها شَفَتَايَ فِي وَقْتِ ضِيقِي، وَتَكَلَّمَ بِها فَمِي فِي بَلِيَّتِي.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أُقَرِّبُ لَكَ مُحْرَقَاتٍ سَمِينَةً مِنْ كِبَاشٍ مَعَ بَخُورٍ. أُقَدِّمُ بَقَراً مَعَ تُيُوسٍ.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تَعَالَوْا اسْمَعُوا يَا جَمِيعَ خَائِفِي اللهِ، فَأُحَدِّثَكُمْ بِمَا فَعَلَ لِنَفْسِي.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صَرَخْتُ إِلَيْهِ بِفَمِي وَعَظَّمْتُهُ بِلِسَانِي.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إِنْ تَعَهَّدْتُ إِثْماً فِي قَلْبِي لَا يَسْتَمِعُ لِيَ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وَلَكِنَّ اللهَ قَدِ اسْتَجَابَ لِي. أَصْغَى إِلَى صَوْتِ صَلاتِي.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تَبَارَكَ اللهُ الَّذِي لَمْ يُقْصِ عَنْهُ صَلاتِي، وَلَا حَجَبَ عَنِّي رَحْمَتَهُ.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الآلاتِ الْوَتَرِيَّةِ.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لِيَتَرَأَّفِ اللهُ عَلَيْنَا وَلْيُبَارِكْنَا، وَلْيُضِئْ بِوَجْهِهِ عَلَيْنَا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لِكَيْ يُعْرَفَ فِي الأَرْضِ طَرِيقُكَ، وَبَيْنَ جَمِيعِ الأُمَمِ خَلاصُكَ.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تَحْمَدُكَ الشُّعُوبُ يَا اللهُ، تَحْمَدُكَ الشُّعُوبُ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تَفْرَحُ وَتَبْتَهِجُ الأُمَمُ لأَنَّكَ تَدِينُ الشُّعُوبَ بِالاسْتِقَامَةِ، وَتَهْدِي أُمَمَ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تَحْمَدُكَ الشُّعُوبُ يَا اللهُ، تَحْمَدُكَ الشُّعُوبُ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أَعْطَتِ الأَرْضُ غَلَّتَهَا الْوَفِيرَةَ.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يُبَارِكُنَا اللهُ إِلَهُنَا، فَتَخَافُهُ كُلُّ أَقَاصِي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لِدَاوُدَ. مَزْمُورٌ. تَسْبِيحَةٌ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يَقُومُ اللهُ فَيَتَبَدَّدُ أَعْدَاؤُهُ وَيَفِرُّ مُبْغِضُوهُ مِنْ أَمَامِهِ.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كَمَا يَتَلاشَى الدُّخَانُ تُلاشِيهِمْ، وَكَمَا يَذُوبُ الشَّمْعُ قُرْبَ النَّارِ يَهْلِكُ الأَشْرَارُ فِي حَضْرَةِ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أَمَّا الأَبْرَارُ فَإِنَّهُمْ يَفْرَحُونَ وَيَبْتَهِجُونَ أَمَامَ اللهِ وَيَغْتَبِطُونَ سُرُوراً.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رَنِّمُوا للهِ، اشْدُوا لاسْمِهِ. مَهِّدُوا طَرِيقاً لِلرَّاكِبِ فِي الْقِفَارِ ظَافِراً. إِنَّ اسْمَهُ «الْكَائِنُ». وَتَهَلَّلُوا فِي مَحْضَرِهِ.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اللهُ الْمُقِيمُ فِي مَسْكَنِهِ الْمُقَدَّسِ هُوَ أَبُو الْيَتَامَى وَقَاضِي الأَرَامِلِ.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يُسْكِنُ اللهُ الْمُتَوَحِّدِينَ بَيْتاً، وَيُطْلِقُ الْمُقَيَّدِينَ إِلَى النَّجَاحِ، أَمَّا الْمُتَمَرِّدُونَ فَيَسْكُنُونَ أَرْضاً مُحْرِقَةً.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يَا اللهُ، عِنْدَمَا خَرَجْتَ أَمَامَ شَعْبِكَ، وَقُدْتَهُمْ فِي الْبَرِّيَّةِ،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رَجَفَتِ الأَرْضُ، وَهَطَلَتِ السَّمَاءُ مَطَراً، وارْتَعَدَ جَبَلُ سِينَاءَ مِنْ حَضْرَةِ اللهِ إِلَهِ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مَطَراً غَزِيراً سَكَبْتَ يَا اللهُ عَلَى شَعْبِكَ مِيرَاثِكَ، وَعِنْدَ إِعْيَائِهِ أَنْتَ شَدَّدْتَهُ.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هُنَاكَ فِي الْبَرِّيَّةِ حَلَّ قَطِيعُكَ، وَأَنْتَ بِجُودِكَ وَفَّرْتَ خَيْراً لِلْمَسَاكِينِ،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يُصْدِرُ السَّيِّدُ أَمْرَهُ فَيَنْهَزِمُ الْعَدُوُّ فَيَحْمِلُ جَمْعٌ غَفِيرٌ مِنَ النِّسَاءِ بُشْرَى النَّصْرِ.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يَهْرُبُ مُلُوكُ الْجُيُوشِ، نَعَمْ يَهْرُبُونَ. أَمَّا النِّسَاءُ المُلازِمَاتُ الْبُيُوتَ فَيَقْتَسِمْنَ الْغَنَائِمَ.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مَعَ أَنَّكُمْ رَقَدْتُمْ بَيْنَ الْحَظَائِرِ تَكُونُونَ كَحَمَامَةٍ أَجْنِحَتُهَا مُغَشَّاةٌ بِالْفِضَّةِ، وَرِيشُهَا بِالذَّهَبِ الأَصْفَرِ.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عِنْدَمَا بَدَّدَ الْقَدِيرُ مُلُوكاً فِي الْبَرِّيَّةِ، ابْيَضَّتِ الأَرْضُ كَالثَّلْجِ فِي جَبَلِ صَلْمُونَ.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جَبَلُ بَاشَانَ هُوَ جَبَلُ اللهِ؛ جَبَلٌ كَثِيرُ الْقِمَمِ.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أَيَّتُهَا الْجِبَالُ الْكَثِيرَةُ الْقِمَمِ لِمَاذَا تَتَفَرَّسْنَ بِحَسَدٍ فِي الْجَبَلِ الَّذِي اشْتَهَاهُ اللهُ لِسُكْنَاهُ؟ إِنَّ اللهَ سَيَسْكُنُ فِيهِ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مَرْكَبَاتُ الرَّبِّ كَثِيرَةٌ لَا تُحْصَى والرَّبُّ فِي وَسَطِهَا، فَصَارَ جَبَلُ صِهْيَوْنَ مُمَاثِلاً لِجَبَلِ سِينَاءَ فِي القَدَاسَةِ.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يَصْعَدُ إِلَى الْعُلَى وَيَأْخُذُ مَعَهُ سَبَايَا كَثِيرِينَ؛ يُوَزِّعُ الْغَنَائِمَ عَلَى النَّاسِ وَحَتَّى عَلَى الَّذِينَ تَمَرَّدُوا قَبْلاً عَلَى مَقَرِّ سُكْنَاكَ، أَيُّهَا الرَّبُّ الإِلَهُ.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تَبَارَكَ الرَّبُّ الَّذِي يَحْمِلُ أَثْقَالَنَا يَوْماً فَيَوْماً. إِنَّهُ إِلَهُ خَلاصِنَا.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إِلَهُنَا هُوَ إلَهُ الْخَلاصِ، وَعِنْدَ الرَّبِّ السَّيِّدِ مَنَافِذُ مِنَ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حَقّاً سَيَضْرِبُ الرَّبُّ رُؤُوسَ أَعْدَائِهِ، وَكَذَلِكَ الْهَامَةَ الْمَكْسُوَّةَ شَعْراً لِمَنْ يُمْعِنُ فِي طَرِيقِ الْمَعَاصِي.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يَقُولُ السَّيِّدُ: «سَأُرْجِعُ أَعْدَاءَكُمْ مِنْ بَاشَانَ، سَأُرْجِعُهُمْ مِنْ أَعْمَاقِ الْبَحْرِ،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فَتَغْمِسُونَ أَرْجُلَكُمْ فِي دَمِهِمْ، وَتَأْخُذُ أَلْسِنَةُ الْكِلابِ نَصِيبَهَا مِنَ الأَعْدَاءِ».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لَقَدْ عَايَنَ الشَّعْبُ مَوْكِبَكَ يَا اللهُ، مَوْكِبَ إِلَهِي وَمَلِكِي الْمُتَّجِهَ إِلَى الْمَقْدِسِ.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سَارَ الْمُغَنُّونَ فِي الطَّلِيعَةِ، وَضَارِبُو الأَوْتَارِ خَلْفَهُمْ، وَفِي الْوَسَطِ صَبَايَا يَضْرِبْنَ عَلَى الدُّفُوفِ.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بَارِكُوا اللهَ السَّيِّدَ فِي الْمَحَافِلِ يَا نَسْلَ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هُنَاكَ فِي طَلِيعَتِهِمْ بِنْيَامِينُ الصَّغِيرُ وَعَلَى أَثَرِهِ رُؤَسَاءُ يَهُوذَا فِي جَمَاعَتِهِمْ، ثُمَّ رُؤَسَاءُ زَبُولُونَ وَرُؤَسَاءُ نَفْتَالِي.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قَدْ أَعَزَّكَ اللهُ، فَأَظْهِرْ يَا اللهُ قُوَّتَكَ بِمَا صَنَعْتَ لَنَا مِنْ مُعْجِزَاتٍ.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يُقَدِّمُ الْمُلُوكُ لَكَ الْهَدَايَا فِي أُورُشَلِيمَ لأَنَّ هَيْكَلَكَ فِيهَا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انْتَهِرْ مِصْرَ، الْوَحْشَ الكَامِنَ بَيْنَ الْقَصَبِ. انْتَهِرِ الأُمَمَ الْقَوِيَّةَ الَّتِي تُشْبِهُ قَطِيعَ الثِّيرَانِ؛ حَتَّى يَخْضَعُوا وَيَدْفَعُوا لَكَ جِزْيَةَ فِضَّةٍ. بَدِّدِ الشُّعُوبَ الْمُوْلَعَةَ بِالحَرْبِ.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يَفِدُ إِلَيْكَ شُرَفَاءُ مِنْ مِصْرَ وَتَبْسُطُ الْحَبَشَةُ يَدَيْهَا مُسْرِعَةً إِعْرَاباً عَنْ خُضُوعِهَا 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يَا مَمَالِكَ الأَرْضِ غَنُّوا للهِ. رَنِّمُوا لِلسَّيِّدِ،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لِلرَّاكِبِ عَلَى السَّمَاوَاتِ، السَّمَاوَاتِ القَدِيمَةِ، مُنْتَصِراً. هَا هُوَ يُدَوِّي بِصَوْتِهِ عَالِياً، صَوْتِ الْقُدْرَةِ.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أَعْطُوا مَجْداً للهِ، فَهُوَ بَسَطَ جَلالَهُ عَلَى إِسْرَائِيلَ، وَقُوَّتَهُ فِي الْغَمَامِ.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أَنْتَ مُرْهِبٌ يَا اللهُ مِنْ مَقَادِسِكَ. إِلَهُ إِسْرَائِيلَ نَفْسُهُ هُوَ الَّذِي يَمُدُّ شَعْبَهُ قُوَّةً وَشِدَّةً. تَبَارَكَ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السُّوسَنِّ.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69:1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خَلِّصْنِي يَا اللهُ، فَإِنَّ الْمِيَاهَ قَدْ غَمَرَتْ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غَرِقْتُ فِي حَمْأَةٍ وَلَا مَكَانَ فِيهَا أَسْتَقِرُّ عَلَيْهِ. خُضْتُ أَعْمَاقَ الْمِيَاهِ. وَطَمَا عَلَيَّ السَّيْلُ.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تَعِبْتُ مِنْ صُرَاخِي. جَفَّ حَلْقِي. كَلَّتْ عَيْنَايَ وَأَنَا أَنْتَظِرُ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مُبْغِضِيَّ مِنْ غَيْرِ عِلَّةٍ أَكْثَرُ عَدَداً مِنْ شَعْرِ رَأْسِي، وَطَالِبُو هَلاكِي طُغَاةٌ جَائِرُونَ. حِينَئِذٍ رَدَدْتُ مَا لَمْ أَغْتَصِبْهُ.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يَا اللهُ أَنْتَ تَعْرِفُ حَمَاقَتِي، وَمَعَاصِيَّ لَمْ تَخْفَ عَنْكَ.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أَيُّهَا السَّيِّدُ رَبَّ الْجُنُودِ، لَا تَدَعْنِي أَكُونُ عِلَّةَ خِزْيِ مُلْتَمِسِيكَ، وَلَا مَثَارَ خَجَلِ طَالِبِيكَ يَا إِلَهَ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لأَنَّنِي تَحَمَّلْتُ الْعَارَ مِنْ أَجْلِكَ، وَغَطَّى الْخَجَلُ وَجْهِي.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صِرْتُ غَرِيباً فِي عُيُونِ إِخْوَتِي، وَأَجْنَبِيًّا فِي نَظَرِ بَنِي أُمِّي.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 الْغَيْرَةَ عَلَى بَيْتِكَ أَكَلَتْنِي وَتَعْيِيرَاتُ الَّذِينَ يُعَيِّرُونَكَ وَقَعَتْ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صُمْتُ وَبَكَيْتُ فَعَيَّرُونِي.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اتَّشَحْتُ بِالمُسُوحِ فَصِرْتُ عِنْدَهُمْ مَثَلاً.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صِرْتُ حَدِيثَ الْجَالِسِينَ فِي بَابِ الْمَدِينَةِ، وَأُغْنِيَةً لِلسُّكَارَى.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أَمَّا أَنَا فَإِلَيْكَ صَلاتِي يَا رَبُّ؛ لأَنَّ هَذَا أَوَانُ الرِّضَى، فَاسْتَجِبْ لِي يَا اللهُ بِرَحْمَتِكَ الْغَزِيرَةِ وَبِحَقِّ خَلاصِكَ.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أَنْقِذْنِي مِنَ الوَحْلِ فَلَا أَغْرَقَ. نَجِّنِي مِنْ مُبْغِضِيَّ وَانْتَشِلْنِي مِنْ أَعْمَاقِ الْمِيَاهِ.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لَا يَطْمُ عَلَيَّ سَيْلُ الْمِيَاهِ، وَلَا يَبْتَلِعَنِّي الْعُمْقُ، وَلَا تُطْبِقِ الْهُوَّةُ عَلَيَّ فَمَهَا.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اسْتَجِبْ أَيُّهَا الرَّبُّ لأَنَّ رَحْمَتَكَ صَالِحَةٌ، وَبِحَسَبِ مَرَاحِمِكَ الْوَفِيرَةِ الْتَفِتْ إِلَيَّ.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تَحْجُبْ وَجْهَكَ عَنْ عَبْدِكَ، لأَنَّنِي فِي ضِيقٍ، فَأَسْرِعْ وَاسْتَجِبْ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اقْتَرِبْ إِلَى نَفْسِي، وَفُكَّهَا. افْدِنِي بِأَعْدَائِي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عَرَفْتَ عَارِي وَخِزْيِي وَهَوَانِي. أَنْتَ تَعْرِفُ كُلَّ مُضَايِقِيَّ.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كَسَرَ الْعَارُ قَلْبِي فَمَرِضْتُ. الْتَمَسْتُ عَطْفاً فَلَمْ أَجِدْ، وَمُعَزِّينَ فَلَمْ أَعْثُرْ عَلَى أَحَدٍ.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وَضَعُوا عَلْقَماً فِي طَعَامِي، وَفِي عَطَشِي يَسْقُونَنِي خَلاً.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لِتَصِرْ لَهُمْ مَائِدَتُهُمْ فَخّاً وَعَقَبَةً وَعِقَاباً.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لِتُظْلِمْ عُيُونُهُمْ كَيْ لَا يُبْصِرُوا وَلْتَكُنْ ظُهُورُهُمْ مُنْحَنِيَةً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صُبَّ سَخَطَكَ عَلَيْهِمْ، وَلْيُدْرِكْهُمْ غَضَبُكَ الْمُحْتَدِمُ.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لِيَصِرْ مَسْكَنُهُمْ خَرَاباً، وَلَا يَبْقَ فِي خِيَامِهِمْ سَاكِنٌ.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لأَنَّهُمْ يَضْطَهِدُونَ مَنْ عَاقَبْتَهُ، وَيَشْمَتُونَ فِي وَجَعِ الَّذِينَ جَرَحْتَهُمْ.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زِدْ إِثْماً عَلَى إِثْمِهِمْ وَلَا تُبْرِئْ سَاحَتَهُمْ.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لِتُحْذَفْ أَسْمَاؤُهُمْ مِنْ سِجِلِّ الْحَيَاةِ وَلَا تُكْتَبْ مَعَ الأَبْرَارِ.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أَمَّا أَنَا فَمُتَضَايِقٌ وَمُتَوَجِّعٌ. فَلْيُرَفِّعْنِي خَلاصُكَ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أُسَبِّحُ اسْمَ اللهِ بِنَشِيدٍ وَأُعَظِّمُهُ بِحَمْدٍ.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فَيَطِيبُ ذَلِكَ لَدَى الرَّبِّ أَكْثَرَ مِنْ مُحْرَقَةٍ: ثَوْرٍ أَوْ عِجْلٍ.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يَرَى الْوُدَعَاءُ ذَلِكَ فَيَفْرَحُونَ. وَتَحْيَا نُفُوسُكُمْ يَا طَالِبِي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لأَنَّ الرَّبَّ يَسْتَجِيبُ لِلْمُحْتَاجِينَ وَلَا يَحْتَقِرُ شَعْبَهُ الأَسِيرَ.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تُسَبِّحُهُ السَّمَاوَاتُ وَالأَرْضُ وَالْبِحَارُ وَكُلُّ مَا يَتَحَرَّكَ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لأَنَّ اللهَ يُخَلِّصُ صِهْيَوْنَ وَيَبْنِي مُدُنَ يَهُوذَا، فَيَسْكُنُ الشَّعْبُ فِيهَا وَيَمْتَلِكُهَا.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تَرِثُهَا ذُرِّيَّةُ عَبِيدِهِ، وَمُحِبُّو اسْمِهِ يَسْكُنوُنَ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مَزْمُورٌ لِدَاوُدَ. لِلتَّذْكِيرِ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هَلُمَّ أَنْقِذْنِي يَا رَبُّ، وَأَسْرِعْ إِلَى مَعُونَتِي.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لِيَخْزَ وَيَخْجَلِ السَّاعُونَ إِلَى قَتْلِي. لِيَرْتَدَّ وَيَخْجَلِ السَّاعُونَ لأَذِيَّتِي.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لِيَرْجِعِ السَّاخِرُونَ مِنِّي مُكَلَّلِينَ بِالْعَارِ.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لِيَفْرَحْ وَيَبْتَهِجْ بِكَ جَمِيعُ طَالِبِيكَ. وَلْيَقُلْ دَائِماً مُحِبُّو خَلاصِكَ: لِيَتَعَظَّمِ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إِنَّمَا أَنَا مُتَضَايِقٌ وَمُحْتَاجٌ، فَأَسْرِعِ الْلَهُمَّ إِلَيَّ. أَنْتَ عَوْنِي وَمُنْقِذِي. يَا رَبُّ لَا تَتَبَاطَأْ.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بِكَ احْتَمَيْتُ فَلَا تَدَعْنِي أَخْزَى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أَنْقِذْنِي وَفْقاً لِعَدْلِكَ وَنَجِّنِي. أَرْهِفْ إِلَيَّ أُذُنَكَ وَخَلِّصْنِي.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كُنْ لِي صَخْرَةَ مَلْجَأٍ أَلُوذُ بِها دَائِماً. أَنْتَ أَمَرْتَ بِخَلاصِي لأَنَّكَ صَخْرَتِي وَحِصْنِي.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إِلَهِي أَنْقِذْنِي مِنْ يَدِ الشِّرِّيرِ، مِنْ قَبْضَةِ الأَثِيمِ وَالظَّالِمِ.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فَإِنَّكَ أَنْتَ رَجَائِي أَيُّهَا السَّيِّدُ، وَمَوْضِعُ ثِقَتِي مُنْذُ صِبَايَ.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عَلَيْكَ اعْتَمَدْتُ مُنْذُ وِلادَتِي، وَمِنْ بَطْنِ أُمِّي أَخْرَجْتَنِي، فَإِيَّاكَ أُسَبِّحُ فِي كُلِّ حِينٍ.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صِرْتُ مَثَارَ اسْتِهْجَانٍ عِنْدَ كَثِيرِينَ، لَكِنَّكَ أَنْتَ مَلْجَإِي الْقَوِيُّ.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لِيَمْتَلِئْ فَمِي مِنْ تَسْبِيحِكَ وَمِنْ تَمْجِيدِكَ طُولَ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تَنْبِذْنِي فِي شَيْخُوخَتِي، وَلَا تَخْذِلْنِي عِنْدَ اضْمِحْلالِ قُوَّتِي.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 أَعْدَائِي يَتَكَلَّمُونَ عَلَيَّ وَالْمُتَرَبِّصِينَ بِي يَتَآمَرُونَ مَعاً.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قَائِلِينَ: «قَدْ تَرَكَهُ اللهُ، فَطَارِدُوهُ وَاقْبِضُوا عَلَيْهِ لأَنَّهُ لَا مُنْقِذَ لَهُ».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لَا تَبْتَعِدْ عَنِّي يَا اللهُ. أَسْرِعْ إِلَى مَعُونَتِي يَا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لِيَخْزَ وَيَبِدْ خُصُومُ نَفْسِي. لِيَكْتَسِ الْعَارَ وَالْهَوَانَ الْمُلْتَمِسُونَ أَذِيَّتِي.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أَمَّا أَنَا فَإِيَّاكَ أَرْجُو دَائِماً، وَأُكْثِرُ مِنْ تَسْبِيحِكَ.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أُخْبِرُ بِبِرِّكَ وَخَلاصِكَ طُولَ النَّهَارِ، وَإِنْ كَانَا يَفُوقَانِ إِدْرَاكِي.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أَجِيءُ (مُؤَيَّداً) بِقُوَّةِ السَّيِّدِ الرَّبِّ، لأَذْكُرَ بِرَّكَ وَحْدَكَ.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قَدْ عَلَّمْتَنِي يَا اللهُ مُنْذُ صِبَايَ، فَلَمْ أَكُفَّ لَحْظَةً عَنْ إِعْلانِ عَجَائِبِكَ.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تَتْرُكْنِي فِي الشَّيْخُوخَةِ وَالشَّيْبِ يَا اللهُ، حَتَّى أُخْبِرَ هَذَا الْجِيلَ بِأَعْمَالِ قُدْرَتِكَ، وَبِقُوَّتِكَ (الْجِيلَ) الآتِي.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بِرُّكَ مُتَعَالٍ يَا اللهُ، وَأَعْمَالُكَ الَّتِي صَنَعْتَ عَظِيمَةٌ، فَمَنْ مِثْلُكَ يَا اللهُ!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أَنْتَ الَّذِي اجْتَزْتَ بِنَا ضِيقَاتٍ كَثِيرَةً وَقَاسِيَةً، وَلَكِنَّكَ تَعُودُ فَتُحْيِينَا، وَتُصْعِدُنَا مِنْ جَدِيدٍ مِنْ أَعْمَاقِ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تَزِيدُنِي شَرَفاً وَتُطَوِّقُنِي بِتَعْزِيَتِكَ.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سَأَحْمَدُكَ وَأُشِيدُ بِحَقِّكَ عَلَى الرَّبَابِ يَا إِلَهِي. أَشْدُو لَكَ عَلَى الْعُودِ يَا قُدُّوسَ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تَبْتَهِجُ شَفَتَايَ عِنْدَمَا أُرَنِّمُ لَكَ، وَكَذَلِكَ نَفْسِي الَّتِي فَدَيْتَهَا.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وَيَلْهَجُ لِسَانِي بِبِرِّكَ الْيَوْمَ كُلَّهُ، لأَنَّ السَّاعِينَ إِلَى أَذِيَّتِي يَحِلُّ حَتْماً بِهِمِ الْخِزْيُ وَالْعَارُ.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لِسُلَيْمَانَ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اللهُمَّ أَعْطِ أَحْكَامَكَ الْعَادِلَةَ لِلْمَلِكِ ولابْنِهِ بِرَّكَ،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فَيَقْضِيَ لِشَعْبِكَ بِالْعَدْلِ وَمَسَاكِينِكَ بِالإِنْصَافِ.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لِتَحْمِلِ الْجِبَالُ لِلشَّعْبِ سَلاماً، وَالتِّلالُ بِرّاً.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لِيَحْكُمِ الْمَلِكُ بِالْحَقِّ لِلْمَسَاكِينِ، وَيُنْقِذْ بَنِي الْبَائِسِينَ، وَيُحَطِّمِ الظَّالِمَ.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لِيَرْهَبُوكَ مَادَامَتِ الشَّمْسُ وَالْقَمَرُ، مِنْ جِيلٍ إِلَى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لِيَكُنِ الْمَلِكُ كَالْمَطَرِ الْمُنْهَمِرِ عَلَى الْمَرَاعِي الْمَجْزُوزَةِ، كَالْغُيُوثِ الَّتِي تَسْقِي 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لِيَزْدَهِرْ فِي أَيَّامِهِ الصِّدِّيقُ، وَيَتَوَافَرِ السَّلامُ مَادَامَ الْقَمَرُ يُضِيءُ.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وَلْتَمْتَدَّ مَمْلَكَتُهُ مِنَ الْبَحْرِ إِلَى الْبَحْرِ، وَمِنَ النَّهْرِ إِلَى أَقَاصِي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أَمَامَهُ يَرْكَعُ أَهْلُ الْبَادِيَةِ، وَأَعْدَاؤُهُ يَلْحَسُونَ التُّرَابَ.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مُلُوكُ تَرْشِيشَ وَالْجُزُرِ يَحْمِلُونَ إِلَيْهِ الْهَدَايَا. مُلُوكُ شَبَا وَسَبَأَ يُقَدِّمُونَ عَطَايَا.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يَنْحَنِي أَمَامَهُ جَمِيعُ الْمُلُوكِ. وَتَتَعَبَّدُ لَهُ كُلُّ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لأَنَّهُ يُنْقِذُ الْمِسْكِينَ الْمُسْتَغِيثَ الْبَائِسَ الَّذِي لَا مُعِينَ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يَعْطِفُ عَلَى الْفَقِيرِ وَالْمُحْتَاجِ وَيُخَلِّصُ نُفُوسَ الْمَسَاكِينِ.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إِذْ يَفْتَدِي نُفُوسَهُمْ مِنَ الظُّلْمِ وَالْعُنْفِ، وَيَحْفَظُ حَيَاتَهُمْ لأَنَّهَا ثَمِينَةٌ فِي عَيْنَيْهِ.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لِيَحْيَ الْمَلِكُ! لِيُعْطَ لَهُ ذَهَبُ شَبَا. وَلْيُصَلُّوا مِنْ أَجْلِهِ دَائِماً وَيَطْلُبُوا لَهُ بَرَكَةَ اللهِ كُلَّ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لِتَتَكَاثَرِ الْغِلالُ فِي الأَرْضِ وَعَلَى رُؤُوسِ الْجِبَالِ، وَتَتَمَاوَجْ مِثْلَ أَرْزِ لُبْنَانَ، وَيُزْهِرْ أَهْلُ الْمَدِينَةِ كَعُشْبِ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يَخْلُدُ اسْمُهُ إِلَى الدَّهْرِ، وَيَدُومُ اسْمُهُ كَدَيْمُومَةِ الشَّمْسِ، وَيَتَبَارَكُ النَّاسُ بِهِ، وَتُطَوِّبُهُ كُلُّ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تَبَارَكَ الرَّبُّ إِلَهُ إِسْرَائِيلَ، فَهُوَ وَحْدَهُ صَانِعُ الْعَجَائِبِ.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تَبَارَكَ اسْمُهُ الْمَجِيدُ إِلَى الأَبَدِ، وَلْتَمْتَلِئِ الأَرْضُ كُلُّهَا مِنْ مَجْدِهِ. آمِين ثُمَّ آمِين.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هُنَا تَنْتَهِي صَلَوَاتُ دَاوُدَ بْنِ يَسَّى.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حَقّاً إِنَّ اللهَ رَفِيقٌ بِإِسْرَائِيلَ، بِذَوِي الْقُلُوبِ النَّقِيَّةِ.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أَمَّا أَنَا فَقَدْ أَوْشَكَتْ قَدَمَايَ أَنْ تَزِلّا، وَخَطَوَاتِي أَنْ تَنْزَلِقَ،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لأَنِّي حَسَدْتُ الْمُتَكَبِّرِينَ، إِذْ شَاهَدْتُ نَجَاحَ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أَوْجَاعَ الْمَوْتِ لَا تُصِيبُهُمْ وَأَجْسَامَهُمْ سَمِينَةٌ.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لَا يُقَاسُونَ مِنْ أَتْعَابِ الْبَشَرِ، وَلَا يُعَانُونَ مِنَ الْمَصَائِبِ كَالنَّاسِ.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لِذَلِكَ لَبِسُوا الْكِبْرِيَاءَ كَقِلادَةٍ، وَارْتَدَوْا الظُّلْمَ كَثَوْبٍ.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عُيُونُهُمْ جَاحِظَةٌ مِنْ كَثْرَةِ شَحْمِ طَمَعِهِمْ. وَشَرُّهُمْ تَجَاوَزَ مَا يَتَصَوَّرُهُ الْقَلْبُ.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يَسْتَهْزِئُونَ وَيَتَكَلَّمُونَ بِالظُّلْمِ خُبْثاً، وَبِكِبْرِيَاءَ يَنْطِقُونَ.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جَدَّفُوا عَلَى السَّمَاءِ بِأَفْوَاهِهِمْ، وَلَوَّثُوا الأَرْضَ بِخُبْثِ أَلْسِنَتِهِمْ.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حَتَّى شَعْبُ اللهِ يَرْجِعُونَ إِلَيْهِمْ، وَيُصَدِّقُونَ مَا يَقُولُونَهُ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أَمَّا هُمْ فَيَقُولُونَ: كَيْفَ يَعْلَمُ اللهُ، وَهَلْ يَدْرِي الْعَلِيُّ بِمَا يَحْدُثُ؟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هَا هُمُ الأَشْرَارُ الْمُفْلِحُونَ فِي الْعَالَمِ يَزْدَادُونَ ثَرْوَةً.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بَاطِلاً قَدْ طَهَّرْتُ قَلْبِي وَغَسَلْتُ يَدَيَّ بِالنَّقَاوَةِ.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لَقَدْ جَعَلْتَنِي يَا رَبُّ مُصَاباً طُولَ النَّهَارِ، وَأَوْقَعْتَ علَيَّ عِقَابَكَ كُلَّ صَبَاحٍ.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لَوْ أَنَّنِي نَطَقْتُ بِمِثْلِ هَذَا، لَكُنْتُ قَدْ خُنْتُ جِيلَ أَوْلادِكَ.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وَعِنْدَمَا نَوَيْتُ أَنْ أَفْهَمَ هَذَا، تَعَذَّرَ الأَمْرُ عَلَيَّ،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إِلَى أَنْ دَخَلْتُ أَقْدَاسَ اللهِ، وَتَأَمَّلْتُ آخِرَةَ الأَشْرَارِ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حَقّاً إِنَّكَ أَوْقَفْتَهُمْ فِي أَمَاكِنَ زَلِقَةٍ، وَأَوْقَعْتَهُمْ فِي التَّهْلُكَاتِ.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كَيْفَ صَارُوا لِلْخَرَابِ فَجْأَةً؟ انْقَرَضُوا وَأَفْنَتْهُمُ الدَّوَاهِي.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كَحُلْمٍ يَتَلاشَى عِنْدَ الْيَقَظَةِ هَكَذَا تَخْتَفِي صُورَتُهُمْ عِنْدَمَا تَنْهَضُ يَا رَبُّ لِمُعَاقَبَتِهِمْ.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عِنْدَمَا تَمَرْمَرَ قَلْبِي وَوَخَزَنِي ضَمِيرِي،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أَدْرَكْتُ أَنَّنِي كُنْتُ غَبِيًّا لَا أَعْرِفُ شَيْئاً، إِذْ كُنْتُ كَبَهِيمَةٍ أَمَامَكَ.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غَيْرَ أَنِّي مَعَكَ دَائِماً، وَأَنْتَ قَدْ أَمْسَكْتَ بِيَدِي الْيُمْنَى.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تَهْدِينِي بِمَشُورَتِكَ، وَبَعْدَ ذَلِكَ تَأْخُذُنِي إِلَى الْمَجْدِ.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مَنْ لِي فِي السَّمَاءِ غَيْرُكَ؟ وَلَسْتُ أَبْغِي فِي الأَرْضِ أَحَداً مَعَكَ.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إِنَّ جَسَدِي وَقَلْبِي يَفْنَيَانِ، أَمَّا اللهُ فَهُوَ صَخْرَةُ قَلْبِي وَنَصِيبِي إِلَى الدَّهْرِ.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هُوَذَا الْمُبْتَعِدُونَ عَنْكَ يَهْلِكُونَ وَأَنْتَ تُدَمِّرُ كُلَّ مَنْ يَخُونُكَ.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أَمَّا أَنَا فَخَيْرٌ لِي أَنْ أَقْتَرِبَ إِلَى اللهِ، لأَنِّي عَلَى السَّيِّدِ تَوَكَّلْتُ، لأُحَدِّثَ بِجَمِيعِ عَجَائِبِكَ.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تَعْلِيمِيٌّ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لِمَاذَا نَبَذْتَنَا إِلَى الأَبَدِ؟ لِمَاذَا ثَارَ غَضَبُكَ الشَّدِيدُ عَلَى غَنَمِ مَرْعَاكَ؟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اذْكُرْ جَمَاعَتَكَ الَّتِي اقْتَنَيْتَهَا مُنْذُ الْقِدَمِ، وَالَّتِي افْتَدَيْتَهَا لِتَجْعَلَهَا سِبْطَ مِيرَاثِكَ. اذْكُرْ جَبَلَ صِهْيَوْنَ الَّذِي أَقَمْتَ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سِرْ يَا رَبُّ مُسْرِعاً وَسَطَ هَذِهِ الْخَرَائِبِ الدَّائِمَةِ، فَإِنَّ الْعَدُوَّ قَدْ دَمَّرَ كُلَّ شَيْءٍ فِي بَيْتِكَ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 خُصُومَكَ يُزَمْجِرُونَ فِي وَسَطِ مَحْفَلِكَ، وَيَنْصِبُونَ أَصْنَامَهُمْ شَارَاتٍ لِلنَّصْرِ.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يَظْهَرُ الْعَدُوُّ كَأَنَّهُ يَهْوِي بِالْفُؤُوسِ عَلَى الأَشْجَارِ الْكَثِيفَةِ.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هَدَمُوا مَنْقُوشَاتِهِ كُلَّهَا بِالْمَطَارِقِ وَالْمَعَاوِلِ.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أَضْرَمُوا النَّارَ فِي مَقْدِسِكَ، وَدَنَّسُوهُ إِذْ قَوَّضُوا مَقَرَّ اسْمِكَ إِلَى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قَالُوا فِي أَنْفُسِهِمْ: لِنُبِدْهُمْ جَمِيعاً. وَأَحْرَقُوا كُلَّ مَحَافِلِ اللهِ فِي الْبِلادِ.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لَمْ نَعُدْ نَشْهَدُ رُمُوزَ عِبَادَتِنَا، وَلَمْ يَبْقَ نَبِيٌّ بَعْدُ، وَلَيْسَ بَيْنَنَا مَنْ يَعْرِفُ مَتَى تَكُونُ خَاتِمَةُ الأَمْرِ.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يَا اللهُ: إِلَى مَتَى يُعَيِّرُنَا الْخَصْمُ؟ أَيَظَلُّ الْعَدُوُّ يَسْتَهِينُ بِاسْمِكَ إِلَى الأَبَدِ؟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لِمَاذَا تَرْفُضُ أَنْ تَمُدَّ يَدَ الْعَوْنِ؟ لِمَاذَا تُبْقِي يَمِينَكَ خَلْفَكَ؟ أَخْرِجْهَا وَأَفْنِهِمْ.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إِنَّمَا اللهُ مَلِكِي مُنْذُ الْقَدِيمِ، صَانِعُ الْخَلاصِ فِي وَسَطِ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أَنْتَ فَلَقْتَ الْبَحْرَ بِقُوَّتِكَ وَحَطَّمْتَ رُؤُوسَ التَّنَانِينِ.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أَنْتَ مَزَّقْتَ رُؤُوسَ فِرْعَوْنَ وَجَيْشِهِ، وَجَعَلْتَهُ قُوتاً لِلْحَيَوَانَاتِ الْمُتَوَحِّشَةِ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فَجَّرْتَ نَبْعاً وَجَدْوَلاً، وَجَفَّفْتَ أَنْهَاراً دَائِمَةَ الْجَرَيَانِ.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لَكَ النَّهَارُ وَاللَّيْلُ أَيْضاً. أَنْتَ كَوَّنْتَ الْكَوَاكِبَ الْمُنِيرَةَ وَالشَّمْسَ.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نَصَبْتَ حُدُودَ الأَرْضِ، وَخَلَقْتَ الصَّيْفَ وَالشِّتَاءَ.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إِنَّمَا اذْكُرْ أَنَّ عَدُوّاً قَدْ عَيَّرَ الرَّبَّ، وَشَعْباً جَاهِلاً قَدِ اسْتَهَانَ بِاسْمِكَ.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تُسَلِّمْ لِلْوَحْشِ نَفْسَ شَعْبِكَ الضَّعِيفِ، وَلَا تَنْسَ إِلَى الأَبَدِ حَيَاةَ جُمْهُورِكَ الْمُضْطَهَدِ.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اذْكُرِ الْعَهْدَ الَّذِي قَطَعْتَهُ لَنَا، فَإِنَّ الظُّلْمَ كَامِنٌ فِي كُلِّ رُكْنٍ مُظْلِمٍ مِنَ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تَدَعِ الْمُنْسَحِقَ يَرْجِعُ بِالْخِزْيِ، بَلْ لِيُسَبِّحِ اسْمَكَ الْفَقِيرُ وَالْبَائِسُ.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قُمْ يَا اللهُ وَدَافِعْ عَنْ دَعْوَاكَ. اذْكُرْ كَيْفَ يُعَيِّرُكَ الْجَاهِلُ طُولَ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لَا تَنْسَ أَصْوَاتَ خُصُومِكَ، فَإِنَّ ضَجِيجَ الثَّائِرِينَ عَلَيْكَ يَتَصَاعَدُ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لَا تُهْلِكْ. مَزْمُورٌ لآسَافَ تَسْبِيحَةٌ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نَحْمَدُكَ يَا اللهُ نَحْمَدُكَ، لأَنَّ اسْمَكَ قَرِيبٌ مِنْ شَعْبِكَ الَّذِي يُخْبِرُ بِمَا صَنَعْتَ مِنْ عَجَائِبَ.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يَقُولُ اللهُ: «أَنَا أَخْتَارُ مِيعَادِي وَبِالإِنْصَافِ أَنَا أَقْضِي.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عِنْدَمَا تَهْتَزُّ الأَرْضُ وَمَا فِيهَا مِنْ أَحْيَاءَ، أَنَا مَنْ يُوَطِّدُ أَرْكَانَهَا.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أَقُولُ لِلْمُتَغَطْرِسِينَ: لَا تَتَفَاخَرُوا فِيمَا بَعْدُ،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وَللأَشْرَارِ: لَا تَتَشَامَخُوا بِرُؤُوسِكُمْ وَلَا تَتَكَلَّمُوا بِأَعْنَاقٍ مُتَصَلِّفَةٍ».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فَإِنَّ الرِّفْعَةَ لَا تَأْتِي مِنَ الْمَشْرِقِ وَلَا مِنَ الْمَغْرِبِ. وَلَا مِنَ الشِّمَالِ وَلَا مِنَ الْجَنُوبِ.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فَاللهُ هُوَ الدَّيَّانُ، يَرْفَعُ وَاحِداً وَيَخْفِضُ آخَرَ.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فِي يَدِ الرَّبِّ كَأْسُ خَمْرٍ مُزْبِدَةٍ مَمْزُوجَةٍ. يَصُبُّهَا فَيَشْرَبُهَا كُلُّ الأَشْرَارِ حَتَّى ثُمَالَتِهَا.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أَنَا فَلَنْ أَكُفَّ عَنِ الْحَدِيثِ عَنْ إِلَهِ يَعْقُوبَ. أُرَنِّمُ لَهُ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يُحَطِّمُ قُوَّةَ الشِّرِّيرِ، أَمَّا قُوَّةُ الْبَارِّ فَتَعْظُمُ.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عَلَى الآلاتِ الْوَتَرِيَّةِ. مَزْمُورٌ لآسَافَ. تَسْبِيحَةٌ.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اللهُ مَعْرُوفٌ فِي يَهُوذَا وَاسْمُهُ مُعَظَّمٌ فِي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خَيْمَتُهُ فِي أُورُشَلِيمَ وَمَسْكَنُهُ فِي جَبَلِ صِهْيَوْنَ.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هُنَاكَ حَطَّمَ السِّهَامَ الْبَارِقَةَ، وَالتُّرْسَ وَالسَّيْفَ وَكُلَّ أَسْلِحَةِ الْحَرْبِ.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أَنْتَ أَمْجَدُ وَأَعْظَمُ جَلالاً مِنَ الْجِبَالِ الْخَالِدَةِ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سَلَبْتَ أَبْطَالَهُمْ، فَنَامُوا نَوْمَ الْمَوْتِ، وَلَمْ تَنْفَعْهُمْ قُدْرَاتُهُمْ.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مِنْ زَجْرِكَ يَا إِلَهَ يَعْقُوبَ تُصْرَعُ الْفُرْسَانُ وَالْخُيُولُ.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إِنَّمَا أَنْتَ مَهُوبٌ، فَمَنْ يَقِفُ أَمَامَكَ فِي غَضَبِكَ؟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مِنَ السَّمَاءِ أَصْدَرْتَ حُكْماً فَلَمَّا سَمِعَتْهُ الأَرْضُ فَزِعَتْ وَصَمَتَتْ.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كَانَ ذَلِكَ عِنْدَمَا قُمْتَ لِلْقَضَاءِ لِتُخَلِّصَ وُدَعَاءَ الأَرْضِ كُلَّهُمْ.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حَقّاً يَحْمَدُكَ غَضَبُ الإِنْسَانِ، وَمَا تَبَقَّى مِنَ الْغَضَبِ تَتَمَنْطَقُ أَنْتَ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انْذِرُوا وَأَوْفُوا لِلرَّبِّ إِلَهِكُمْ. يَا جَمِيعَ مَنْ حَوْلَهُ قَدِّمُوا هَدِيَّةً لِلْمَهُوبِ،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فَهُوَ يَسْتَأْصِلُ أَرْوَاحَ رُؤَسَاءِ الأَرْضِ، وَيُرْهِبُ مُلُوكَهَا الْعُظَمَاءَ.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يَدُوثُونَ. لآسَافَ. مَزْمُورٌ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إِلَى اللهِ أَرْفَعُ صَوْتِي، إِلَى اللهِ أَصْرُخُ فَيُصْغِي إِلَيَّ.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يَوْمِ ضِيقِي طَلَبْتُ الرَّبَّ. انْبَسَطَتْ يَدِي طُولَ اللَّيْلِ فَلَمْ تَكِلَّ. أَبَتْ نَفْسِي الْعَزَاءَ.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أَذْكُرُ الرَّبَّ فَأَتَنَهَّدُ، أُنَاجِي نَفْسِي فَيُغْشَى عَلَى رُوحِي.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أَمْسَكْتَ أَجْفَانِي عَنِ النَّوْمِ. اعْتَرَانِي الْقَلَقُ فَعَجَزْتُ عَنِ الْكَلامِ.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فَكَّرْتُ فِي الأَيَّامِ الْقَدِيمَةِ وَفِي السِّنِينَ السَّحِيقَةِ.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اللَّيْلِ أَتَذَكَّرُ تَرْنِيمِي، وَأُنَاجِي قَلْبِي، وَتَجِدُّ فِي الْبَحْثِ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هَلْ إِلَى الأَبَدِ يَرْفُضُنَا الرَّبُّ وَلَا يَرْضَى عَنَّا أَبَداً؟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هَلِ انْتَهَتْ رَحْمَتُهُ إِلَى الأَبَدِ؟ هَلِ انْقَطَعَتْ عَنَّا مَوَاعِيدُهُ؟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أَلَعَلَّ اللهَ نَسِيَ رَأْفَتَهُ؟ أَمْ حَبَسَ بِغَضَبٍ مَرَاحِمَهُ؟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ثُمَّ قُلْتُ: «هَذَا يُسْقِمُنِي: أَنَّ يَمِينَ اللهِ الْعَلِيِّ قَدْ تَحَوَّلَتْ (عَنَّا).»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أَذْكُرُ أَعْمَالَكَ يَا رَبُّ. أَذْكُرُ عَجَائِبَكَ الَّتِي عَمِلْتَهَا فِي الْقَدِيمِ،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وَأَتَأَمَّلُ جَمِيعَ أَفْعَالِكَ وَأُنَاجِي بِكُلِّ مَا صَنَعْتَهُ.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يَا اللهُ، إِنَّ طَرِيقَكَ هِيَ الْقَدَاسَةُ، فَأَيُّ إِلَهٍ عَظِيمٌ مِثْلُ اللهِ؟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أَنْتَ الإِلَهُ الصَّانِعُ الْعَجَائِبَ، وَقَدْ أَعْلَنْتَ قُوَّتَكَ بَيْنَ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بِذِرَاعِكَ القَدِيرَةِ افْتَدَيْتَ شَعْبَكَ بَنِي يَعْقُوبَ وَيُوسُفَ.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رَأَتْكَ الْمِيَاهُ يَا اللهُ فَارْتَجَفَتْ وَاضْطَرَبَتْ أَعْمَاقُهَا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سَكَبَتِ الْغُيُومُ مَاءً وَأَرْعَدَتِ السُّحُبُ، وَتَطَايَرَتْ سِهَامُكَ.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(زَأَرَ) صَوْتُ رَعْدِكَ فِي الزَّوْبَعَةِ، فَأَضَاءَتِ الْبُرُوقُ الْمَسْكُونَةَ، وَارْتَعَدَتِ الأَرْضُ وَاهْتَزَّتْ.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إِنَّمَا فِي الْبَحْرِ طَرِيقُكَ، وَمَسَالِكُكَ فِي الْمِيَاهِ الْغَامِرَةِ، وَآثَارُ خُطْوَاتِكَ لَا تُتَقَصَّى.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هَدَيْتَ شَعْبَكَ كَقَطِيعٍ عَلَى يَدِ مُوسَى وَهَارُونَ.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تَعْلِيمِيٌّ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أَصْغِ يَا شَعْبِي إِلَى شَرِيعَتِي، أَرْهِفُوا آذَانَكُمْ إِلَى أَقْوَالِ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أَفْتَحُ فَمِي بِمَثَلٍ وَأَنْطِقُ بِأَلْغَازٍ قَدِيمَةٍ جِدّاً،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سَمِعْنَاهَا وَعَرَفْنَاهَا وَحَدَّثَنَا بِها آبَاؤُنَا.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نَكْتُمُهَا عَنْ أَبْنَائِنَا بَلْ نُخْبِرُ الْجِيلَ الْقَادِمَ عَنْ قُوَّةِ الرَّبِّ وَعَجَائِبِهِ الَّتِي صَنَعَ.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أَعْطَى شَرَائِعَ لِبَنِي إِسْرَائِيلَ وَأَوَامِرَ لِذُرِّيَّةِ يَعْقُوبَ، أَوْصَى فِيهَا آبَاءَنَا أَنْ يُعَرِّفُوا بِها أَبْنَاءَهُمْ.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لِكَيْ يَعْرِفَهَا الْجِيلُ الْقَادِمُ، الْبَنُونَ الَّذِينَ لَمْ يُوْلَدُوا بَعْدُ، فَيُعَلِّمُوهَا أَيْضاً لأَبْنَائِهِمْ،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فَيَضَعُوا عَلَى اللهِ اتِّكَالَهُمْ وَلَا يَنْسَوْا أَعْمَالَهُ، بَلْ يَحْفَظُوا وَصَايَاهُ،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وَلَا يَكُونُوا مِثْلَ آبَائِهِمْ، جِيلاً عَنِيداً مُتَمَرِّداً، جِيلاً لَمْ يُثَبِّتْ قَلْبَهُ وَلَا كَانَتْ رُوحُهُ أَمِينَةً لِلهِ.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رُمَاةُ الْقَوْسِ، بَنُو أَفْرَايِمَ تَقَهْقَرُوا فِي يَوْمِ الْمَعْرَكَةِ.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لأَنَّهُمْ لَمْ يُرَاعُوا عَهْدَ اللهِ، وَرَفَضُوا السُّلُوكَ فِي شَرِيعَتِهِ.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نَسُوا أَفْعَالَهُ وَعَجَائِبَهُ الَّتِي أَظْهَرَهَا لَهُمُ،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الْعَجَائِبَ الَّتِي رَآهَا آبَاؤُهُمْ فِي سَهْلِ صُوعَنَ فِي أَرْضِ مِصْرَ.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شَقَّ الْبَحْرَ وَأَجَازَهُمْ، وَجَعَلَ الْمِيَاهَ تَقِفُ كَجِدَارٍ.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أَرْشَدَهُمْ بِالسَّحَابِ نَهَاراً وَبِنُورِ نَارٍ اللَّيْلَ كُلَّهُ.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شَقَّ صُخُوراً فِي الْبَرِّيَّةِ وَسَقَاهُمْ مَاءً غَزِيراً كَأَنَّهُ مِنَ اللُّجَجِ.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أَخْرَجَ مِنَ الصَّخْرَةِ سَوَاقِيَ، أَجْرَى مِيَاهَهَا كَأَنْهَارٍ.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لَكِنَّهُمْ أَوْغَلُوا فِي غَيِّهِمْ مُسْتَثِيرِينَ غَضَبَ الْعَلِيِّ فِي الصَّحْرَاءِ.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وَجَرَّبُوا اللهَ فِي قُلُوبِهِمْ، طَالِبِينَ طَعَاماً اشْتَهَتْهُ نُفُوسُهُمْ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وَتَذَمَّرُوا عَلَى اللهِ قَائِلِينَ: أَيَقْدِرُ اللهُ أَنْ يَبْسُطَ لَنَا مَائِدَةً فِي الْبَرِّيَّةِ؟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هَا هُوَ قَدْ ضَرَبَ الصَّخْرَةَ فَتَفَجَّرَتْ مِنْهَا الْمِيَاهُ وَفَاضَتِ الأَنْهَارُ، فَهَلْ يَقْدِرُ أَيْضاً أَنْ يُقَدِّمَ الْخُبْزَ أَوْ يُوَفِّرَ اللَّحْمَ لِشَعْبِهِ؟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فَلَمَّا سَمِعَ اللهُ ذَلِكَ ثَارَ غَضَبُهُ، وَانْدَلَعَتِ النَّارُ فِي يَعْقُوبَ، وَاشْتَدَّ السَّخَطُ عَلَى إِسْرَائِيلَ،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لأَنَّهُمْ لَمْ يُؤْمِنُوا بِاللهِ وَلَمْ يَتَّكِلُوا عَلَى خَلاصِهِ.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وَمَعَ ذَلِكَ أَمَرَ السَّحَابَ وَفَتَحَ أَبْوَابَ السَّمَاوَاتِ،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فَأَمْطَرَ عَلَيْهِمِ الْمَنَّ لِيَأْكُلُوا، وَأَنْزَلَ عَلَيْهِمْ حِنْطَةَ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فَأَكَلَ الإِنْسَانُ خُبْزَ الْمَلائِكَةِ، إِذْ أَرْسَلَ لَهُمْ زَاداً حَتَّى شَبِعُوا.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أَثَارَ رِيحاً شَرْقِيَّةً فِي السَّمَاوَاتِ، وَبِقُوَّتِهِ سَاقَ رِيحاً جَنُوبِيَّةً.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فَأَمْطَرَ عَلَيْهِمْ لَحْماً كَثِيراً كَالتُّرَابِ، وَطُيُوراً كَرَمْلِ الْبَحْرِ،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جَعَلَهَا تَتَسَاقَطُ فِي وَسَطِ خِيَامِهِمْ حَوْلَ مَسَاكِنِهِمْ.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فَأَكَلُوا حَتَّى شَبِعُوا جِدّاً، وَأَعْطَاهُمْ مُشْتَهَاهُمْ.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وَقَبْلَ أَنْ يَفْرُغُوا مِنَ الطَّعَامِ الَّذِي اشْتَهَوْهُ، وَهُوَ بَعْدُ فِي أَفْوَاهِهِمْ،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ثَارَ عَلَيْهِمْ غَضَبُ اللهِ، فَقَتَلَ أَسْمَنَهُمْ وَصَرَعَ نُخْبَتَهُمْ.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وَمَعَ هَذَا ظَلُّوا يُخْطِئُونَ، وَبِالرَّغْمِ مِن عَجَائِبِهِ لَمْ يُؤْمِنُوا،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فَأَفْنَى أَيَّامَهُمْ بِالْبَاطِلِ وَسِنِيهِمْ فِي الرُّعْبِ.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وَعِنْدَمَا قَتَلَ بَعْضَهُمْ، رَجَعُوا بِحَرَارَةٍ تَائِبِينَ يَلْتَمِسُونَ اللهَ.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تَذَكَّرُوا أَنَّ اللهَ صَخْرَتُهُمْ وَالإِلَهَ الْعَلِيَّ فَادِيهِمْ.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وَلَكِنَّهُمْ خَادَعُوهُ بِأَفْوَاهِهِمْ، وَنَافَقُوهُ بِأَلْسِنَتِهِمْ.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لَمْ يَكُونُوا مُخْلِصِينَ لَهُ، وَلَا كَانُوا أَوْفِيَاءَ لِعَهْدِهِ.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لَكِنَّهُ كَانَ رَحِيماً، فَعَفَا عَنِ الإِثْمِ وَلَمْ يُهْلِكْهُمْ. وَكَثِيراً مَا كَبَحَ غَضَبَهُ عَنْهُمْ وَلَمْ يُضْرِمْ كُلَّ سَخَطِهِ.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ذَكَرَ أَنَّهُمْ بَشَرٌ كَالرِّيحِ الَّتِي تَذْهَبُ وَلَا تَعُودُ.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كَمْ تَمَرَّدُوا عَلَيْهِ فِي الْبَرِّيَّةِ وَأَحْزَنُوهُ فِي الصَّحْرَاءِ.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ثُمَّ عَادُوا يُجَرِّبُونَ اللهَ وَيُغِيظُونَ قُدُّوسَ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لَمْ يَذْكُرُوا قُوَّتَهُ يَوْمَ أَنْقَذَهُمْ مِنْ طَالِبِيهِمْ،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كَيْفَ أَجْرَى آيَاتِهِ فِي مِصْرَ وَعَجَائِبَهُ فِي سُهُولِ صُوعَنَ.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إِذْ حَوَّلَ أَنْهَارَهُمْ وَسَوَاقِيَهُمْ دَماً حَتَّى لَا يَشْرَبُوا.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أَرْسَلَ عَلَيْهِمْ بَعُوضاً فَأَكَلَهُمْ، وَضَفَادِعَ فَأَهْلَكَتْهُمْ.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أَسْلَمَ غَلَّتَهُمْ لِلْجَنَادِبِ وَمَحَاصِيلَهُمْ لِلْجَرَادِ لِيُدَمِّرَهَا.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أَتْلَفَ كُرُومَهُمْ بِالْبَرَدِ وَجُمَّيْزَهُمْ بِالصَّقِيعِ،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وَدَفَعَ بَهَائِمَهُمْ إِلَى الْبَرَدِ، وَمَوَاشِيَهُمْ إِلَى نَارِ الْبُرُوقِ.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أَرْسَلَ عَلَيْهِمْ حِمَمَ غَضَبِهِ، وَسَخَطِهِ وَغَيْظِهِ، وَأَطْلَقَ عَلَيْهِمْ حَمْلَةً مِنْ مَلائِكَةِ الْهَلاكِ.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أَفْلَتَ عِنَانَ غَضَبِهِ، وَلَمْ يَحْفَظْهُمْ مِنَ الْمَوْتِ، بَلْ أَهْلَكَهُمْ بِالْوَبَإِ،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وَأَبَادَ كُلَّ أَبْكَارِ مِصْرَ، طَلائِعَ ثِمَارِ الرُّجُولَةِ فِي خِيَامِ حَامٍ.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ثُمَّ سَاقَ شَعْبَهُ كَالْغَنَمِ وَاقْتَادَهُمْ مِثْلَ الْقَطِيعِ فِي الصَّحْرَاءِ.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هَدَاهُمْ آمِنِينَ فَلَمْ يَفْزَعُوا. أَمَّا أَعْدَاؤُهُمْ فَطَغَى الْبَحْرُ عَلَيْهِمْ وَغَمَرَهُمْ.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وَأَدْخَلَهُمْ إِلَى تُخُومِ أَرْضِهِ الْمُقَدَّسَةِ، إِلَى الْجَبَلِ الَّذِي امْتَلَكَتْهُ يَمِينُهُ.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ثُمَّ طَرَدَ الأُمَمَ مِنْ أَمَامِهِمْ وَقَسَمَ أَرْضَهُمْ بِالْحَبْلِ لِيَجْعَلَهَا مِيرَاثاً لِشَعْبِهِ، وَأَسْكَنَ فِي خِيَامِهِمْ أَسْبَاطَ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غَيْرَ أَنَّهُمْ جَرَّبُوا اللهَ الْعَلِيَّ وَتَمَرَّدُوا عَلَيْهِ، وَلَمْ يُرَاعُوا شَهَادَاتِهِ.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بَلِ ارْتَدُّوا عَنْهُ وَغَدَرُوا كَمَا فَعَلَ آبَاؤُهُمْ، وَانْحَرَفُوا كَقَوْسٍ مُخْطِئَةٍ.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وَأَغَاظُوهُ بِمَعَابِدِ مُرْتَفَعَاتِهِمْ وَأَثَارُوا غَيْرَتَهُ بِأَصْنَامِهِمْ.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59</w:t>
      </w:r>
      <w:r>
        <w:rPr>
          <w:rtl/>
          <w:cs/>
          <w:lang w:val="ar_AE" w:bidi="ar_AE"/>
        </w:rPr>
        <w:t xml:space="preserve"> سَمِعَ اللهُ فَغَضِبَ، وَعَافَتْ نَفْسُهُ إِسْرَائِيلَ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60</w:t>
      </w:r>
      <w:r>
        <w:rPr>
          <w:rtl/>
          <w:cs/>
          <w:lang w:val="ar_AE" w:bidi="ar_AE"/>
        </w:rPr>
        <w:t xml:space="preserve"> هَجَرَ مَسْكَنَهُ فِي شِيلُوهَ، تِلْكَ الْخَيْمَةَ الَّتِي نَصَبَهَا مَسْكَناً لَهُ بَيْنَ النَّاسِ.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61</w:t>
      </w:r>
      <w:r>
        <w:rPr>
          <w:rtl/>
          <w:cs/>
          <w:lang w:val="ar_AE" w:bidi="ar_AE"/>
        </w:rPr>
        <w:t xml:space="preserve"> وَأَسْلَمَ تَابُوتَ عَهْدِ عِزَّتِهِ إِلَى السَّبْيِ وَجَلالَهُ إِلَى يَدِ الْعَدُوِّ.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62</w:t>
      </w:r>
      <w:r>
        <w:rPr>
          <w:rtl/>
          <w:cs/>
          <w:lang w:val="ar_AE" w:bidi="ar_AE"/>
        </w:rPr>
        <w:t xml:space="preserve"> وَدَفَعَ شَعْبَهُ إِلَى السَّيْفِ وَصَبَّ نِقْمَتَهُ عَلَى مِيْرَاثِهِ.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63</w:t>
      </w:r>
      <w:r>
        <w:rPr>
          <w:rtl/>
          <w:cs/>
          <w:lang w:val="ar_AE" w:bidi="ar_AE"/>
        </w:rPr>
        <w:t xml:space="preserve"> فَالْتَهَمَتِ النَّارُ فِتْيَانَهُمْ، وَلَمْ تُنْشَدْ لِعَذَارَاهُمْ أُغْنِيَةُ زَوَاجٍ.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64</w:t>
      </w:r>
      <w:r>
        <w:rPr>
          <w:rtl/>
          <w:cs/>
          <w:lang w:val="ar_AE" w:bidi="ar_AE"/>
        </w:rPr>
        <w:t xml:space="preserve"> سَقَطَ كَهَنَتُهُمْ صَرْعَى السَّيْفِ، وَأَرَامِلُهُمْ لَمْ يَنْدُبْنَ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65</w:t>
      </w:r>
      <w:r>
        <w:rPr>
          <w:rtl/>
          <w:cs/>
          <w:lang w:val="ar_AE" w:bidi="ar_AE"/>
        </w:rPr>
        <w:t xml:space="preserve"> ثُمَّ اسْتَيْقَظَ الرَّبُّ كَمَا يَسْتَيْقِظُ النَّائِمُ، مِثْلَ جَبَّارٍ يَصْرُخُ عَالِياً مِنَ الْخَمْرِ.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66</w:t>
      </w:r>
      <w:r>
        <w:rPr>
          <w:rtl/>
          <w:cs/>
          <w:lang w:val="ar_AE" w:bidi="ar_AE"/>
        </w:rPr>
        <w:t xml:space="preserve"> فَضَرَبَ أَعْدَاءَهُ وَقَهَرَهُمْ، وَجَعَلَهُمْ عَاراً مَدَى الدَّهْرِ.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67</w:t>
      </w:r>
      <w:r>
        <w:rPr>
          <w:rtl/>
          <w:cs/>
          <w:lang w:val="ar_AE" w:bidi="ar_AE"/>
        </w:rPr>
        <w:t xml:space="preserve"> رَفَضَ السُّكْنَى فِي خَيْمَةِ يُوسُفَ وَلَمْ يَخْتَرْ سِبْطَ أَفْرَايِمَ.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68</w:t>
      </w:r>
      <w:r>
        <w:rPr>
          <w:rtl/>
          <w:cs/>
          <w:lang w:val="ar_AE" w:bidi="ar_AE"/>
        </w:rPr>
        <w:t xml:space="preserve"> بَلِ اصْطَفَى سِبْطَ يَهُوذَا، جَبَلَ صِهْيَوْنَ الَّذِي أَحَبَّهُ.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69</w:t>
      </w:r>
      <w:r>
        <w:rPr>
          <w:rtl/>
          <w:cs/>
          <w:lang w:val="ar_AE" w:bidi="ar_AE"/>
        </w:rPr>
        <w:t xml:space="preserve"> فَشَيَّدَ هَيْكَلَهُ، (كَمَسْكِنِهِ) فِي السَّمَاوَاتِ العُلَى. جَعَلَهُ (ثَابِتاً) مِثْلَ الأَرْضِ الَّتِي أَسَّسَهَا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70</w:t>
      </w:r>
      <w:r>
        <w:rPr>
          <w:rtl/>
          <w:cs/>
          <w:lang w:val="ar_AE" w:bidi="ar_AE"/>
        </w:rPr>
        <w:t xml:space="preserve"> وَاصْطَفَى دَاوُدَ عَبْدَهُ، وَأَخَذَهُ مِنْ بَيْنِ حَظَائِرِ الْغَنَمِ.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71</w:t>
      </w:r>
      <w:r>
        <w:rPr>
          <w:rtl/>
          <w:cs/>
          <w:lang w:val="ar_AE" w:bidi="ar_AE"/>
        </w:rPr>
        <w:t xml:space="preserve"> مِنْ خَلْفِ النِّعَاجِ الْمُرْضِعَةِ أَتَى بِهِ، لِيَرْعَى يَعْقُوبَ شَعْبَهُ وَإِسْرَائِيلَ مِيرَاثَهُ.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72</w:t>
      </w:r>
      <w:r>
        <w:rPr>
          <w:rtl/>
          <w:cs/>
          <w:lang w:val="ar_AE" w:bidi="ar_AE"/>
        </w:rPr>
        <w:t xml:space="preserve"> فَرَعَاهُمْ بِقَلْبٍ مُسْتَقِيمٍ، وَهَدَاهُمْ بِيَدَيْهِ الْمَاهِرَتَيْنِ.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79:1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اللهُ، إِنَّ الأُمَمَ قَدْ دَخَلَتْ مِيرَاثَكَ وَنَجَّسَتْ هَيْكَلَكَ الْمُقَدَّسَ وَجَعَلَتْ أُورُشَلِيمَ أَكْوَاماً.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جَعَلُوا جُثَثَ عَبِيدِكَ مَأْكَلاً لِطُيُورِ السَّمَاءِ، وَلُحُومَ قِدِّيسِيكَ لِوُحُوشِ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سَفَكُوا دِمَاءَهُمْ كَالْمَاءِ حَوْلَ أُورُشَلِيمَ، وَلَيْسَ هُنَاكَ مَنْ يَدْفِنُهُمْ.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قَدْ صِرْنَا عَاراً عِنْدَ جِيرَانِنَا، وَمَثَارَ هُزْءٍ وَأُضْحُوكَةً لِمَنْ حَوْلَنَا.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إِلَى مَتَى يَدُومُ هَذَا يَا رَبُّ؟ أَتَبْقَى غَاضِباً تَتَّقِدُ غَيْرَتُكَ كَالنَّارِ إِلَى الأَبَدِ؟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صُبَّ غَضَبَكَ عَلَى الأُمَمِ الَّذِينَ لَمْ يَعْرِفُوكَ، وَعَلَى الْمَمَالِكِ الَّتِي لَمْ تَدْعُ بِاسْمِكَ،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فَإِنَّهُمْ قَدِ افْتَرَسُوا يَعْقُوبَ وَقَوَّضُوا مَسْكَنَهُ.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لَا تَذْكُرْ عَلَيْنَا آثَامَ أَجْدَادِنَا، بَلْ دَعْ مَرَاحِمَكَ تُوَافِينَا سَرِيعاً، لأَنَّنَا قَدْ تَذَلَّلْنَا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أَغِثْنَا أَيُّهَا الإِلَهُ مُخَلِّصُنَا مِنْ أَجْلِ مَجْدِكَ. أَنْقِذْنَا وَاغْفِرْ لَنَا خَطَايَانَا مِنْ أَجْلِ اسْمِكَ.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لِمَاذَا تَسْأَلُنَا الأُمَمُ: أَيْنَ إِلَهُكُمْ؟ دَعْنَا نَرَى كَيْفَ يَذِيعُ بَيْنَ الأُمَمِ خَبَرُ انْتِقَامِكَ لِدِمَاءِ عَبِيدِكَ الْمَسْفُوكَةِ.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لِيَتَصَاعَدْ أَمَامَكَ أَنِينُ الْمَأْسُورِ. حَافِظْ بِعَظَمَةِ قُوَّتِكَ عَلَى الْمَحْكُومِ عَلَيْهِمْ بِالْمَوْتِ.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رُدَّ يَا رَبُّ عَلَى الأُمَمِ سَبْعَ مَرَّاتٍ مَا عَيَّرُوكَ وَأَهَانُوكَ بِهِ،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فَنَحْمَدَكَ نَحْنُ شَعْبَكَ وَغَنَمَ مَرْعَاكَ إِلَى الأَبَدِ وَنُذِيعَ تَسْبِيحَكَ مِنْ جِيلٍ إِلَى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عَلَى السُّوسَنِّ.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أَصْغِ يَا رَاعِيَ إِسْرَائِيلَ، يَا مَنْ قُدْتَ (قَوْمَ) يُوسُفَ كَالْقَطِيعِ. تَجَلَّ يَا مَنْ بِنِعْمَتِكَ تَجْلِسُ عَلَى عَرْشِكَ فَوْقَ الْكَرُوبِيمِ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اسْتَثِرْ قُوَّتَكَ الْعَظِيمَةَ أَمَامَ أَفْرَايِمَ وَبَنْيَامِينَ وَمَنَسَّى، وَتَعَالَ لإِنْقَاذِنَا.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يَا اللهُ رُدَّنَا إِلَيْكَ وَأَنِرْ بِوَجْهِكَ عَلَيْنَا فَنَخْلُصَ.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رَبُّ إِلَهَ الْجُنُودِ، إِلَى مَتَى تَظَلُّ غَاضِباً عَلَى صَلاةِ شَعْبِكَ.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لَقَدْ أَطْعَمْتَهُمْ خُبْزَ الدُّمُوعِ وَسَقَيْتَهُمْ كُؤُوساً طَافِحَةً بِالْعَبَرَاتِ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جَعَلْتَنَا مَصْدَرَ نِزَاعٍ لِجِيرَانِنَا وَمَثَارَ هُزْءٍ لأَعْدَائِنَا.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يَا إِلَهَ الْجُنُودِ رُدَّنَا إِلَيْكَ، وَأَنِرْ بِوَجْهِكَ عَلَيْنَا فَنَخْلُصَ.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نَقَلْتَ كَرْمَةً (أَيْ الشَّعْبَ) مِنْ مِصْرَ. طَرَدْتَ أُمَماً وَغَرَسْتَهَا مَكَانَهُمْ.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أَوْسَعْتَ لَهَا فَتَأَصَّلَتْ جُذُورُهَا فِي الْعُمْقِ وَمَلأَتِ 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غَطَّى الْجِبَالَ ظِلُّهَا، وَشَابَهَتْ أَغْصَانُهَا الأَرْزَ الْعَظِيمَ،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مَدَّتْ قُضْبَانَهَا إِلَى الْبَحْرِ الْمُتَوَسِّطِ وَفُرُوعَهَا إِلَى نَهْرِ الْفُرَاتِ.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لِمَاذَا هَدَمْتَ سِيَاجَهَا فَيَقْطِفَهَا كُلُّ عَابِرِي الطَّرِيقِ؟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يُتْلِفُهَا الْخِنْزِيرُ الطَّالِعُ مِنَ الْغَابَةِ، وَيَرْعَاهَا وَحْشُ الْبَرَارِي.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يَا إِلَهَ الْجُنُودِ ارْجِعَنَّ. تَطَلَّعْ مِنَ السَّمَاوَاتِ وَانْظُرْ إِلَى هَذِهِ الْكَرْمَةِ وَتَعَهَّدْهَا بِنِعْمَتِكَ.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(تَفَقَّدْ) هَذِهِ الكَرْمَةَ الَّتِي غَرَسَتْهَا يَمِينُكَ، وَابْنَ آدَمَ الَّذِي اخْتَرْتَهُ لِنَفْسِكَ.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لَقَدْ أَحْرَقَهَا أَعْدَاؤُنَا بِالنَّارِ. لَيْتَهُمْ مِنْ زَجْرِ طَلْعَتِكَ يَبِيدُونَ.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لِتَكُنْ يَدُكَ عَلَى الإِنْسَانِ الْجَالِسِ عَنْ يَمِينِكَ، عَلَى ابْنِ آدَمَ الَّذِي اخْتَرْتَهُ لِنَفْسِكَ،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فَلَا نَرْتَدَّ عَنْكَ. أَحْيِنَا فَنَدْعُوَ بِاسْمِكَ.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يَا رَبُّ يَا إِلَهَ الْجُنُودِ رُدَّنَا إِلَيْكَ، وَأَنِرْ بِوَجْهِكَ عَلَيْنَا فَنَخْلُصَ.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الْجَتِّيَّةِ.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رَنِّمُوا بِفَرَحٍ للهِ قُوَّتِنَا، اهْتِفُوا عَالِياً لإِلَهِ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أَنْشِدُوا نَشِيداً، وَانْقُرُوا عَلَى الدُّفِّ وَاعْزِفُوا عَلَى الْعُودِ الْمُطْرِبِ، وَعَلَى الرَّبَابِ.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انْفُخُوا بِالْبُوقِ فِي أَوَّلِ الشَّهْرِ، فِي الْوَقْتِ الْمُعَيَّنِ لِيَوْمِ عِيدِنَا،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لأَنَّ هَذَا فَرِيضَةٌ مَرْسُومَةٌ عَلَى إِسْرَائِيلَ، وَحُكْمٌ يُوْجِبُهُ إِلَهُ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جَعَلَهُ شَهَادَةً لَهُ بَيْنَ (قَوْمِ) يُوسُفَ، عِنْدَمَا ضَرَبَ مِصْرَ، حَيْثُ سَمِعْنَا لُغَةً لَمْ نَعْرِفْهَا تَقُولُ: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«أَزَحْتُ كَتِفَهُ مِنْ تَحْتِ الأَحْمَالِ الثَّقِيلَةِ، وَسَلِمَتْ يَدَاهُ مِنْ حَمْلِ السِّلالِ.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دَعَوْتَنِي فِي الضِّيقِ فَنَجَّيْتُكَ. اسْتَجَبْتُ لَكَ مِنْ مَكْمَنِ الرَّعْدِ. جَرَّبْتُكَ عِنْدَ مِيَاهِ مَرِيبَةَ.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اسْمَعْ يَا شَعْبِي فَأُحَذِّرَكَ، يَا إِسْرَائِيلُ هَلّا سَمِعْتَ لِي؟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تَكُنْ فِيكَ عِبَادَةٌ لإِلَهٍ غَرِيبٍ، وَلَا تَسْجُدْ لإِلَهٍ أَجْنَبِيٍّ.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أَنَا الرَّبُّ إِلَهُكَ الَّذِي أَنْقَذَكَ مِنْ أَرْضِ مِصْرَ: افْتَحْ فَمَكَ وَاسِعاً فَأَمْلأَهُ خَيْراً.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غَيْرَ أَنَّ شَعْبِي لَمْ يَسْمَعْ لِي، وَإِسْرَائِيلَ لَمْ يَرْضَ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لِذَلِكَ أَسْلَمْتُهُمْ إِلَى عِنَادِ قُلُوبِهِمْ. وَسَلَكُوا وَفْقاً لِمَشُورَاتِ أَنْفُسِهِمْ.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لَوْ سَمِعَ لِي شَعْبِي وَسَلَكَ إِسْرَائِيلُ فِي طُرُقِي،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لَكُنْتُ أَخْضَعْتُ أَعْدَاءَهُمْ سَرِيعاً، وَحَوَّلْتُ يَدِي نَحْوَ خُصُومِهِمْ،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وَلَكَانَ مُبْغِضِيَّ يَتَمَلَّقُونَنِي، وَلَطَالَتْ حِقْبَةُ عِقَابِهِمْ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وَلَكُنْتُ أُطْعِمُ شَعْبِي أَفْخَرَ الْحِنْطَةِ، وَأُشْبِعُهُمْ عَسَلاً مِنَ الصَّخْرَةِ».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لآسَافَ.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اللهُ يَتَرَأَّسُ سَاحَةَ قَضَائِهِ، وَعَلَى القُضَاةِ يُصْدِرُ حُكْماً.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حَتَّى مَتَى تَقْضُونَ بِالظُّلْمِ وَتَنْحَازُونَ إِلَى الأَشْرَارِ؟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احْكُمُوا لِلذَّلِيلِ وَالْيَتِيمِ. وَأَنْصِفُوا الْمِسْكِينَ وَالْبَائِسَ.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أَنْقِذُوا الْمِسْكِينَ وَالْفَقِيرَ؛ أَنْقِذُوهُمَا مِنْ قَبْضَةِ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هُمْ مِنْ غَيْرِ مَعْرِفَةٍ وَفَهْمٍ، يَتَمَشَّوْنَ فِي الظُّلْمَةِ وَتَتَزَعْزَعُ أُسُسُ الأَرْضِ مِنْ كَثْرَةِ الْجَوْرِ.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أَنَا قُلْتُ: «إِنَّكُمْ آلِهَةٌ، وَجَمِيعَكُمْ بَنُو الْعَلِيِّ.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لَكِنَّكُمْ سَتَمُوتُونَ كَالْبَشَرِ، وَتَنْتَهِي حَيَاتُكُمْ مِثْلَ كُلِّ الرُّؤَسَاءِ».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قُمْ يَا اللهُ قُمْ. دِنِ الأَرْضَ، لأَنَّكَ أَنْتَ تَمْتَلِكُ الأُمَمَ بِأَسْرِهَا.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تَسْبِيحَةٌ: مَزْمُورٌ لآسَافَ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 لَا تَصْمُتْ. لَا تَسْكُتْ وَلَا تَهْدَأْ يَا اللهُ.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هُوَذا أَعْدَاؤُكَ ثَائِرُونَ، وَمُبْغِضُوكَ يَشْمَخُونَ بِرُؤُوسِهِمْ.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يَتَآمَرُونَ بِالْمَكْرِ عَلَى شَعْبِكَ، وَيَكِيدُونَ لِلإِيقَاعِ بِمَنْ تَحْمِيهِمْ.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يَقُولُونَ: «هَلُمَّ نَسْتَأْصِلُهُمْ مِنْ بَيْنِ الأُمَمِ، فَلَا يُذْكَرَ اسْمُ إِسْرَائِيلَ فِيمَا بَعْدُ».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فَإِنَّهُمْ قَدْ تَآمَرُوا مَعاً بِقَلْبٍ وَاحِدٍ، وَعَقَدُوا حِلْفاً ضِدَّكَ.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عَشَائِرُ أَدُومَ وَبَنُو إِسْمَاعِيلَ، نَسْلُ مُوآبَ وَبَنُو هَاجَرَ.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جِبَالُ وَعَمُّونُ وَعَمَالِيقُ، الفَلَسْطِينِيُّونَ وَأَهْلُ صُورَ،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وَقَوْمُ أَشُّورَ أَيْضاً انْضَمُّوا إِلَيْهِمْ، صَارُوا عَوْناً لِبَنِي لُوطٍ.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افْعَلْ بِهِمْ كَمَا فَعَلْتَ بِمِدْيَانَ وَسِيسَرَا وَيَابِينَ فِي نَهْرِ قِيشُونَ.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بَادُوا فِي عَيْنِ دُورٍ، وصَارُوا زِبْلاً للأَرْضِ.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اجْعَلْ مَصِيرَ أَشْرَافِهِمْ كَمَصِيرِ غُرَابٍ وَذِئْبٍ، وَجَمِيعَ أُمَرَائِهِمْ مِثْلَ زَبَحَ وَصَلْمُنَّاعَ،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الَّذِينَ قَالُوا: لِنَسْتَوْلِ عَلَى مَسَاكِنِ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يَا إِلَهِي، بَدِّدْهُمْ كَالْقَشِّ الْمُتَطَايِرِ، وَكَالتِّبْنِ فِي مَهَبِّ الرِّيحِ.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كَمَا تَحْرِقُ النَّارُ الْغَابَةَ، وَكَمَا يُشْعِلُ لَهِيبُهَا الْجِبَالَ،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هَكَذَا طَارِدْهُمْ بِعَاصِفَتِكَ، وَأَفْزِعْهُمْ بِزَوْبَعَتِكَ.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امْلأْ وُجُوهَهُمْ خِزْياً فَيَلْتَمِسُوا اسْمَكَ يَا رَبُّ.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لِيَحُلَّ بِهِمِ الْعَارُ وَالرُّعْبُ إِلَى الأَبَدِ، وَلْيَخْزَوْا وَيَهْلِكُوا.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وَيَعْلَمُوا أَنَّكَ أَنْتَ وَحْدَكَ، يَهْوَه الْعَلِيُّ عَلَى الأَرْضِ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عَلَى الْجَتِّيَّةِ مَزْمُورٌ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أَحْلَى مَسَاكِنَكَ يَا رَبَّ الْجُنُودِ!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تَتُوقُ بَلْ تَحِنُّ نَفْسِي إِلَى دِيَارِ الرَّبِّ. قَلْبِي وَجِسْمِي يُرَنِّمَانِ بِفَرَحٍ لِلإِلَهِ الْحَيِّ.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الْعُصْفُورُ أَيْضاً وَجَدَ لَهُ وَكْراً، وَالْيَمَامَةُ عَثَرَتْ لِنَفْسِهَا عَلَى عُشٍّ تَضَعُ فِيهِ فِرَاخَهَا، بِجِوَارِ مَذَابِحِكَ يَا رَبَّ الْجُنُودِ، يَا مَلِكِي وَإِلَهِي.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طُوبَى لِمَنْ يَسْكُنُونَ فِي بَيْتِكَ، فَإِنَّهُمْ يُسَبِّحُونَكَ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طُوبَى لأُنَاسٍ أَنْتَ قُوَّتُهُمْ. الْمُتَلَهِّفُونَ لاتِّبَاعِ طُرُقِكَ الْمُفْضِيَةِ إِلَى بَيْتِكَ المُقَدَّسِ.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وَإِذْ يَعْبُرُونَ فِي وَادِي الْبَكَا الْجَافِّ، يَجْعَلُونَهُ يَنَابِيعَ مَاءٍ، وَيَغْمُرُهُمُ الْمَطَرُ الْخَرِيفِيُّ بِالْبَرَكَاتِ.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يَنْمُونَ مِنْ قُوَّةٍ إِلَى قُوَّةٍ، إِذْ يَمْثُلُ كُلُّ وَاحِدٍ أَمَامَ اللهِ فِي صِهْيَوْنَ.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يَا رَبُّ إِلَهَ الْجُنُودِ اسْمَعْ صَلاتِي، وَأَصْغِ إِلَيَّ يَا إِلَهَ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يَا اللهُ مِجَنَّنَا، انْظُرْ بِعَيْنِ الرَّحْمَةِ إِلَى مَنْ مَسَحْتَهُ مَلِكاً.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إِنَّ يَوْماً وَاحِداً أَقْضِيهِ دَاخِلَ دِيَارِكَ خَيْرٌ مِنْ أَلْفِ يَوْمٍ خَارِجَهَا. اخْتَرْتُ أَنْ أَقِفَ عَلَى الْعَتَبَةِ فِي بَيْتِ إِلَهِي عَلَى السَّكَنِ فِي خِيَامِ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لأَنَّ الرَّبَّ الإِلَهَ شَمْسٌ وَتُرْسٌ. الرَّبُّ يُعْطِي نِعْمَةً وَمَجْداً؛ لَا يَمْنَعُ أَيَّ خَيْرٍ عَنِ السَّالِكِينَ بِالاسْتِقَامَةِ.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يَا رَبَّ الْجُنُودِ، طُوبَى لِلإِنْسَانِ الْمُتَّكِلِ عَلَيْكَ.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لِبَنِي قُورَحَ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رَبُّ، قَدْ رَضِيتَ عَنْ أَرْضِكَ، وَأَرْجَعْتَ سَبْيَ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إِذْ غَفَرْتَ لِشَعْبِكَ إِثْمَهُمْ، وَسَتَرْتَ خَطَايَاهُمْ كُلَّهَا.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سَكَّنْتَ كُلَّ سَخَطِكَ. رَجَعْتَ عَنْ غَضَبِكَ الرَّهِيبِ.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رُدَّنَا إِلَيْكَ يَا اللهُ مُخَلِّصَنَا، وَاصْرِفْ غَيْظَكَ عَنَّا.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أَتَسْخَطُ عَلَيْنَا إِلَى الأَبَدِ؟ أَتُطِيلُ غَضَبَكَ مِنْ جِيلٍ إِلَى جِيلٍ؟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أَمَا تُحْيِينَا مِنْ جَدِيدٍ فَيَفْرَحَ بِكَ شَعْبُكَ؟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أَظْهِرْ لَنَا رَحْمَتَكَ يَا رَبُّ، وَامْنَحْنَا خَلاصَكَ.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إِنِّي أَسْمَعُ مَا يَتَكَلَّمُ بِهِ اللهُ الرَّبُّ، فَإِنَّهُ يَتَكَلَّمُ بِالسَّلامِ لِشَعْبِهِ وَلأَتْقِيَائِهِ، فَلَا يَرْجِعُونَ إِلَى الْجَهَالَةِ.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حَقّاً إِنَّ خَلاصَهُ قَرِيبٌ مِنَ الَّذِينَ يَخَافُونَهُ، لِكَيْ يُقِيمَ الْمَجْدُ فِي أَرْضِنَا.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الرَّحْمَةُ وَالْحَقُّ تَلاقَيَا، الْبِرُّ وَالسَّلامُ تَعَانَقَا.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يَنْبُتُ الْحَقُّ مِنَ الأَرْضِ، وَيُشْرِفُ الْبِرُّ مِنَ السَّمَاءِ.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أَيْضاً يُعْطِي الرَّبُّ الْخَيْرَ، فَتُنْتِجُ الأَرْضُ غَلَّاتِهَا الْوَافِرَةَ.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يَتَقَدَّمُهُ الْبِرُّ، وَيُمَهِّدُ الطَّرِيقَ لِخَطَوَاتِهِ.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صَلاةٌ رَفَعَهَا دَاوُدُ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أَرْهِفْ يَا رَبُّ إِلَيَّ أُذُنَكَ، اسْتَجِبْ لِي، فَإِنِّي مِسْكِينٌ وَبَائِسٌ.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احْفَظْ نَفْسِي فَإِنِّي تَقِيٌّ يَا إِلَهِي، خَلِّصْ أَنْتَ عَبْدَكَ الْوَاثِقَ 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ارْحَمْنِي يَا رَبُّ فَإِنِّي بِكَ أَسْتَغِيثُ طَوَالَ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فَرِّحْ نَفْسَ عَبْدِكَ، فَإِنِّي إِلَيْكَ أَيُّهَا السَّيِّدُ أَرْفَعُ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لأَنَّكَ أَنْتَ يَا رَبُّ طَيِّبٌ وَغَفُورٌ، وَكَثِيرُ الرَّحْمَةِ لِجَمِيعِ الَّذِينَ يَدْعُونَكَ.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يَا رَبُّ أَصْغِ إِلَى صَلاتِي وَاسْتَمِعْ إِلَى صَوْتِ تَضَرُّعَاتِي.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فِي يَوْمِ ضِيقِي أَدْعُوكَ لأَنَّكَ تَسْتَجِيبُنِي.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لَا نَظِيرَ لَكَ بَيْنَ الآلِهَةِ يَا رَبُّ، وَلَيْسَ مَنْ يَعْمَلُ كَأَعْمَالِكَ.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تُقْبِلُ جَمِيعُ الأُمَمِ الَّتِي صَنَعْتَهَا لِتَسْجُدَ أَمَامَكَ يَا رَبُّ وَتُمَجِّدَ اسْمَكَ.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فَإِنَّكَ عَظِيمٌ وَصَانِعٌ عَجَائِبَ. أَنْتَ اللهُ وَحْدَكَ.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يَا رَبُّ عَلِّمْنِي طَرِيقَكَ فَأَسْلُكَ بِمُوجِبِ حَقِّكَ. وَحِّدْ قَلْبِي لِيَخَافَ اسْمَكَ.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أَحْمَدُكَ يَا رَبُّ إِلَهِي بِكَامِلِ قَلْبِي، وَأُمَجِّدُ اسْمَكَ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لأَنَّ رَحْمَتَكَ عَظِيمَةٌ نَحْوِي، وَقَدْ نَجَّيْتَ نَفْسِي مِنَ الْهَاوِيَةِ السُّفْلَى.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يَا اللهُ قَدْ ثَارَ عَلَيَّ الْمُتَكَبِّرُونَ، وَجَمَاعَةُ الظَّالِمِينَ يَطْلُبُونَ قَتْلِي، غَيْرَ عَابِئِينَ 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إِنَّمَا أَنْتَ يَا رَبُّ إِلَهٌ رَحِيمٌ وَرَؤُوفٌ وَبَطِيءُ الْغَضَبِ وَوَافِرُ الرَّحْمَةِ وَالْحَقِّ.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الْتَفِتْ إِلَيَّ وَارْحَمْنِي. أَعْطِنِي أَنَا عَبْدَكَ قُوَّتَكَ، وَخَلِّصْنِي أَنَا ابْنَ أَمَتِكَ.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اصْنَعْ مَعِي آيَةً لِلْخَيْرِ، فَيَرَاهَا مُبْغِضِيَّ وَيَعْتَرِيَهُمُ الْخِزْيُ، فَإِنَّكَ أَنْتَ يَا رَبُّ قَدْ أَعَنْتَنِي وَعَزَّيْتَنِي.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لِبَنِي قُورَحَ. تَسْبِيحَةٌ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أَسَّسَ اللهُ الْمَدِينَةَ عَلَى الْجِبَالِ الْمُقَدَّسَةِ.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أَحَبَّ الرَّبُّ أَبْوَابَ صِهْيَوْنَ أَكْثَرَ مِنْ جَمِيعِ مَسَاكِنِ بَنِي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يَتَحَدَّثُونَ عَنْكِ بِأُمُورٍ مَجِيدَةٍ يَا مَدِينَةَ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أَذْكُرُ مِصْرَ وَبَابِلَ بَيْنَ الَّذِينَ يَعْرِفُونَنِي، وَكَذَلِكَ فَلَسْطِينَ وَصُورَ مَعَ الْحَبَشَةِ، فَيَقُولُونَ: هَذَا وُلِدَ فِي صِهْيَوْنَ.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حَقّاً عَنْ صِهْيَوْنَ يَقُولُونَ: «هَذَا الإِنْسَانُ وَهَذَا الإِنْسَانُ وُلِدَ فِيهَا، وَالْعَلِيُّ يُثَبِّتُهَا».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يُدَوِّنُ الرَّبُّ فِي سِجِلِّ إِحْصَاءِ الشُّعُوبِ أَنَّ هَذَا وُلِدَ هُنَاكَ.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الْمُرَنِّمُونَ وَالْعَازِفُونَ عَلَى السَّوَاءِ يَقُولُونَ: «فِيكِ كُلُّ يَنَابِيعِ سُرُورِي».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تَسْبِيحَةٌ: مَزْمُورٌ لِبَنِي قُورَحَ. لِقَائِدِ الْمُنْشِدِينَ عَلَى النَّايِ الْحَزِينِ لِلْغِنَاءِ الْخَافِتِ. قَصِيدَةٌ تَعْلِيمِيَّةٌ لِهَيْمَانَ الأَزْرَاحِيِّ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يَا إِلَهَ خَلاصِي، أَمَامَكَ أَصْرُخُ نَهَاراً وَلَيْلاً.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لِتَأْتِ صَلاتِي أَمَامَكَ، أَمِلْ أُذُنَكَ إِلَى صَرْخَتِي،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 نَفْسِي شَبِعَتْ مَصَائِبَ، وَحَيَاتِي تَقْتَرِبُ مِنَ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حُسِبْتُ فِي عِدَادِ الْهَابِطِينَ إِلَى قَعْرِ هُوَّةِ الْمَوْتِ، وَكَرَجُلٍ لَا قُوَّةَ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تَرَكُونِي أَمُوتُ كَقَتْلَى الْحَرْبِ الْمُمَدَّدِينَ فِي الْقَبْرِ، الَّذِينَ لَا تَعُودُ تَذْكُرُهُمْ وَتَكُفُّ يَدَكَ عَنْ إِغَاثَتِهِمْ.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قَدْ طَرَحْتَنِي فِي الْهُوَّةِ السُّفْلَى، فِي الأَمَاكِنِ الْمُظْلِمَةِ وَالْعَمِيقَةِ.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اسْتَقَرَّ علَيَّ غَضَبُكَ، وَبِأَمْوَاجِكَ الطَّامِيَةِ ذَلَّلْتَنِي.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أَبْعَدْتَ عَنِّي أَصْحَابِي، وَجَعَلْتَنِي عَاراً عِنْدَهُمْ. قَدْ حُبِسْتُ فَلَا نَجَاةَ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كَلَّتْ عَيْنَايَ مِنْ فَرْطِ البُكَاءِ. إِيَّاكَ يَا رَبُّ دَعَوْتُ كُلَّ يَوْمٍ بَاسِطاً إِلَيْكَ يَدَيَّ.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هَلْ تَصْنَعُ عَجَائِبَ لِلأَمْوَاتِ، أَمْ تَقُومُ أَشْبَاحُ الْمَوْتَى فَتُمَجِّدَكَ؟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أَفِي الْقَبْرِ تُعْلَنُ رَحْمَتُكَ، وَفِي الْهَاوِيَةِ أَمَانَتُكَ؟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هَلْ فِي الظَّلامِ تُعْرَفُ عَجَائِبُكَ، وَفِي أَرْضِ النِّسْيَانِ يَظْهَرُ بِرُّكَ؟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أَمَّا أَنَا فَإِلَيْكَ أَصْرُخُ مُسْتَغِيثاً يَا رَبُّ، وَفِي الصَّبَاحِ تَمْثُلُ صَلاتِي أَمَامَكَ.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لِمَاذَا يَا رَبُّ تَرْفُضُ نَفْسِي، وَتَحْجُبُ عَنِّي وَجْهَكَ؟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إِنَّنِي مِسْكِينٌ، وَمُشْرِفٌ عَلَى الْمَوْتِ مُنْذُ صِبَايَ، وَقَدْ قَاسَيْتُ أَهْوَالَكَ، وَذُهِلْتُ.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اجْتَاحَنِي غَضَبُكَ الشَّدِيدُ وَأَفْنَتْنِي أَهْوَالُكَ.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أَحَاطَتْ بِي طُولَ النَّهَارِ كَالْمِيَاهِ وَأَطْبَقَتْ عَلَيَّ كُلُّهَا.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فَرَّقْتَ عَنِّي الأَصْدِقَاءَ فَصَارَ الظَّلامُ مُلازِماً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قَصِيدَةٌ تَعْلِيمِيَّةٌ لإِيثَانَ الأَزْرَاحِيِّ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89:1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أَتَرَنَّمُ بِمَرَاحِمِ الرَّبِّ إِلَى الأَبَدِ، وَأُعْلِنُ بِفَمِي أَمَانَتَكَ مِنْ جِيلٍ إِلَى جِيلٍ،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لأَنِّي قُلْتُ إِنَّ مَرَاحِمَكَ ثَابِتَةٌ إِلَى الأَبَدِ، وَقَدْ ثَبَّتَّ فِي السَّمَاوَاتِ أَمَانَتَكَ.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قُلْتَ: إِنِّي أَقَمْتُ عَهْداً مَعَ الْمَلِكِ الَّذِي اخْتَرْتُهُ، أَقْسَمْتُ لِدَاوُدَ عَبْدِي.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أُثَبِّتُ نَسْلَكَ إِلَى الأَبَدِ، وَأُبْقِي عَرْشَكَ قَائِماً مِنْ جِيلٍ إِلَى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السَّمَاوَاتُ نَفْسُهَا تُشِيدُ بِعَجَائِبِكَ أَيُّهَا الرَّبُّ، وَالْمَلائِكَةُ الْقِدِّيسُونَ بِأَمَانَتِكَ.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فَمَنْ فِي السَّمَاءِ يُعَادِلُ الرَّبَّ؟ لَيْسَ بَيْنَ الْكَائِنَاتِ السَّمَاوِيَّةِ مَنْ يُمَاثِلُهُ.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إِنَّهُ إِلَهٌ مَهُوبٌ جِدّاً فِي مَحْفَلِ المَلائِكَةِ الْقِدِّيسِينَ، وَمَخُوفٌ كَثِيراً عِنْدَ جَمِيعِ الْمُحِيطِينَ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مَنْ مِثْلُكَ أَيُّهَا الرَّبُّ إِلَهَ الْجُنُودِ، الرَّبُّ الْقَدِيرُ، وَأَمَانَتُكَ مُحِيطَةٌ بِكَ؟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أَنْتَ مُتَسَلِّطٌ عَلَى هِيَاجِ الْبَحْرِ، فَتُهَدِّئُ أَمْوَاجَهُ عِنْدَ ارْتِفَاعِهَا.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أَنْتَ سَحَقْتَ قُوَّةَ مِصْرَ فَصَارَتْ كَقَتِيلٍ. وَبَدَّدْتَ أَعْدَاءَكَ بِقُدْرَتِكَ الْعَظِيمَةِ.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أَنْتَ مَلِكُ السَّمَاوَاتِ وَالأَرْضِ أَيْضاً. أَنْتَ مُؤَسِّسُ الْمَسْكُونَةِ وَكُلِّ مَا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أَنْتَ خَالِقُ الشِّمَالِ وَالْجَنُوبِ، وَبِاسْمِكَ يَتَرَنَّمُ جَبَلَا تَابُورَ وَحَرْمُونَ.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أَنْتَ ذُو الْقُدْرَةِ الْعَظِيمَةِ. يَدُكَ قَوِيَّةٌ وَيُمْنَاكَ رَفِيْعَةٌ.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الْبِرُّ وَالْقَضَاءُ قَاعِدَتَا عَرْشِكَ، الرَّحْمَةُ وَالْحَقُّ يَتَقَدَّمَانِ حَضْرَتَكَ.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طُوبَى لِلشَّعْبِ الَّذِي يَسْتَجِيبُ لِهُتَافِ الْبُوقِ فَيَسْلُكُ فِي نُورِ مُحَيَّاكَ أَيُّهَا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بِاسْمِكَ يَبْتَهِجُونَ طُولَ النَّهَارِ، وَبِبِرِّكَ يَسْمُونَ.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فَإِنَّكَ أَنْتَ قُوَّتُهُمُ الَّتِي بِها يَفْخَرُونَ، وَبِرِضَاكَ يَعْلُو شَأْنُنَا.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لأَنَّ الرَّبَّ هُوَ حِمَايَتُنَا، وَمَلِكُنَا هُوَ قُدُّوسُ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فَبِالرُّؤْيَا كَلَّمْتَ أَنْبِيَاءَكَ قَدِيماً وَقُلْتَ لِعَبِيدِكَ الأُمَنَاءِ: هَيَّأْتُ عَوْناً لِلْجَبَّارِ وَرَفَّعْتُ شَابّاً مِنَ الشَّعْبِ.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وَجَدْتُ دَاوُدَ عَبْدِي فَمَسَحْتُهُ بِزَيْتِي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أُثَبِّتُهُ بِيَدِي، وَأُشَدِّدُهُ بِقُوَّتِي.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لَا يَبْتَزُّهُ عَدُوٌّ، وَلَا يُضَايِقُهُ الإِنْسَانُ الأَثِيمُ.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إِنَّمَا أَسْحَقُ أَعْدَاءَهُ أَمَامَهُ، وَأَصْرَعُ مُبْغِضِيهِ.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أَمَانَتِي وَرَحْمَتِي تُرَافِقَانِهِ، وَبِاسْمِي يَعْلُو شَأْنُهُ.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أُطْلِقُ يَدَهُ عَلَى الْبِحَارِ وَيَمِينَهُ عَلَى الأَنْهَارِ.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هُوَ يَدْعُونِي قَائِلاً: أَنْتَ أَبِي وَإِلَهِي وَصَخْرَةُ خَلاصِي.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أُقِيمُهُ بِكْراً يَسْمُو عَلَى مُلُوكِ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أَحْفَظُ رَحْمَتِي لَهُ إِلَى الأَبَدِ، وَيَثْبُتُ لَهُ عَهْدِي.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أُدِيمُ إِلَى الأَبَدِ نَسْلَهُ وَعَرْشَهُ دَوَامَ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إِنِ انْحَرَفَ بَنُوهُ عَنْ طَاعَةِ شَرِيعَتِي وَلَمْ يَسْلُكُوا وَفْقَ أَحْكَامِي،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إِنْ نَقَضُوا فَرَائِضِي وَلَمْ يُرَاعُوا وَصَايَايَ،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فَإِنِّي أَفْتَقِدُ مَعْصِيَتَهُمْ بِالْعَصَا وَإِثْمَهُمْ بِالْبَلايَا.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وَلَكِنِّي لَا أَنْزِعُ رَحْمَتِي عَنْهُ، وَلَا أَنْكُثُ وَعْدِي.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عَهْدِي لَا أَنْقُضُهُ، وَلَا أُبْدِلُ مَا نَطَقَ بِهِ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فَقَدْ أَقْسَمْتُ بِقَدَاسَتِي مَرَّةً، وَلَا أَكْذِبُ عَلَى دَاوُدَ: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نَسْلُهُ يَدُومُ إِلَى الدَّهْرِ، وَعَرْشُهُ يَبْقَى أَمَامِي بَقَاءَ الشَّمْسِ.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يَظَلُّ ثَابِتاً إِلَى الأَبَدِ ثَبَاتَ الْقَمَرِ الشَّاهِدِ الأَمِينِ فِي السَّمَاءِ.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لَكِنَّكَ رَفَضْتَ وَرَذَلْتَ وَغَضِبْتَ عَلَى الْمَلِكِ الَّذِي مَسَحْتَهُ،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وَتَنَكَّرْتَ لِعَهْدِكَ مَعَ عَبْدِكَ، لَطَّخْتَ تَاجَهُ بِالتُّرَابِ.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هَدَمْتَ كُلَّ أَسْوَارِهِ وَحَوَّلْتَ حُصُونَهُ خَرَاباً.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نَهَبَهُ كُلُّ عَابِرِي السَّبِيلِ، وَصَارَ هُزْأَةً عِنْدَ جِيرَانِهِ.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رَفَعْتَ يَمِينَ ظَالِمِيهِ وَأَبْهَجْتَ جَمِيعَ أَعْدَائِهِ.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رَدَدْتَ حَدَّ سَيْفِهِ، وَلَمْ تَنْصُرْهُ فِي الْقِتَالِ.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أَبْطَلْتَ بَهَاءَهُ وَطَرَحْتَ عَرْشَهُ أَرْضاً.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قَصَّرْتَ أَيَّامَ شَبَابِهِ وَغَطَّيْتَهُ بِالْخِزْيِ.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حَتَّى مَتَى يَا رَبُّ؟ هَلْ إِلَى الأَبَدِ تَظَلُّ مُحْتَجِباً عَنِّي، يَتَّقِدُ غَضَبُكَ كَالنَّارِ؟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اذْكُرْ قِصَرَ عُمْرِي وَأَنَّكَ خَلَقْتَ كُلَّ بَنِي آدَمَ لِلزَّوَالِ.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أَيُّ إِنْسَانٍ يَحْيَا وَلَا يَرَى الْمَوْتَ؟ وَمَنْ يُنَجِّي نَفْسَهُ مِنْ قَبْضَةِ الْهَاوِيَةِ؟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أَيْنَ مَرَاحِمُكَ السَّالِفَةُ يَا رَبُّ، الَّتِي أَقْسَمْتَ فِي أَمَانَتِكَ أَنْ تُظْهِرَهَا لِدَاوُدَ عَبْدِكَ؟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اذْكُرْ يَا رَبُّ عَارَ عَبِيدِكَ الَّذِي تَحَمَّلْتُهُ فِي صَدْرِي مِنْ جَمِيعِ الشُّعُوبِ،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الْعَارَ الَّذِي عَيَّرَنَا بِهِ أَعْدَاؤُكَ يَا رَبُّ، إذْ عَيَّرُوا خَطْوَاتِ الْمَلِكِ الَّذِي مَسَحْتَهُ.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تَبَارَكَ الرَّبُّ إِلَى الأَبَدِ. آمِينَ ثُمَّ آمِين.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صَلاةٌ لِمُوسَى رَجُلِ اللهِ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أَنْتَ كُنْتَ مَلْجَأً لَنَا نَلُوذُ بِهِ جِيلاً بَعْدَ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قَبْلَ أَنْ أَوْجَدْتَ الْجِبَالَ أَوْ كَوَّنْتَ الْمَسْكُونَةَ، أَنْتَ اللهُ مِنَ الأَزَلِ وَإِلَى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تُعِيدُ الإِنْسَانَ إِلَى التُّرَابِ قَائِلاً: عُودُوا إِلَيْهِ يَا 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أَلْفَ سَنَةٍ فِي عَيْنَيْكَ كَيَوْمِ أَمْسِ الْعَابِرِ، أَوْ مِثْلُ هَزِيعٍ مِنَ اللَّيْلِ.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تَجْرُفُ الْبَشَرَ كَمَا يَجْرُفُهُمُ الطُّوفَانُ، فَيَزُولُونَ كَالْحُلْمِ عِنْدَ الصَّبَاحِ مِثْلَ الْعُشْبِ الَّذِي يَنْمُو.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يُزْهِرُ فِي الصَّبَاحِ وَيَنْمُو، وَفِي الْمَسَاءِ يُقْطَعُ وَيَجِفُّ.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إِنَّ غَضَبَكَ قَدْ أَفْنَانَا وَسَخَطَكَ قَدْ رَوَّعَنَا.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جَعَلْتَ آثَامَنَا أَمَامَكَ وَخَطَايَانَا الْخَفِيَّةَ ظَاهِرَةً لَدَيْكَ.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 أَيَّامَنَا كُلَّهَا تَنْقَضِي فِي غَضَبِكَ الشَّدِيدِ، وَأَعْوَامَنَا تَتَلاشَى كَزَفْرَةٍ.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قَدْ نَعِيشُ سَبْعِينَ سَنَةً، وَإِنْ كُنَّا ذَوِي عَافِيَةٍ فَثَمَانينَ وَأَفْضَلُ أَيَّامِنَا تَعَبٌ وَبَلِيَّةٌ، لأَنَّهَا سَرْعَانَ مَا تَزُولُ فَنَطِيرُ.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مَنْ يَعْرِفُ شِدَّةَ غَضَبِكَ؟ إِنَّ سَخَطَكَ هُوَ بِحَسَبِ مَهَابَتِكَ؟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عَلِّمْنَا إِحْصَاءَ أَيَّامِنَا، لَعَلَّنَا نَتَعَقَّلُ بِقَلْبٍ حَكِيمٍ.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إِلَى مَتَى يَطُولُ يَا رَبُّ غَضَبُكَ؟ ارْجِعْ وَتَعَطَّفْ عَلَى عَبِيدِكَ.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أَفِضْ عَلَيْنَا بَاكِراً مِنْ رَحْمَتِكَ، فَنَتَرَنَّمَ فَرَحاً وَنَبْتَهِجَ طَوَالَ أَعْمَارِنَا.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فَرِّحْنَا بِمِقْدَارِ الأَيَّامِ الَّتِي بَلَيْتَنَا بِها، وَبِمِقْدَارِ السِّنِينَ الَّتِي رَأَيْنَا فِيهَا الْمَصَائِبَ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لِيَظْهَرْ صَنِيعُكَ أَمَامَ عَبِيدِكَ وَجَلالُكَ أَمَامَ أَبْنَائِهِمْ.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وَلْتَكُنْ نِعْمَةُ الرَّبِّ إِلَهِنَا عَلَيْنَا. أَنْجِحْ عَمَلَ أَيْدِينَا، نَعَمْ أَنْجِحْ لَنَا عَمَلَ أَيْدِينَا.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الْمُحْتَمِي بِقُدْسِ أَقْدَاسِ الْعَلِيِّ، فِي ظِلِّ الْقَدِيرِ يَبِيتُ،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أَقُولُ لِلرَّبِّ: أَنْتَ مَلْجَإِي وَحِصْنِي، إِلَهِي الَّذِي بِهِ وَثِقْتُ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لأَنَّهُ يُنْقِذُكَ حَقّاً مِنْ فَخِّ الصَّيَّادِ وَمِنَ الْوَبَاءِ الْمُهْلِكِ.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بِرِيشِهِ النَّاعِمِ يُظَلِّلُكَ، وَتَحْتَ أَجْنِحَتِهِ تَحْتَمِي، فَتَكُونُ لَكَ وُعُودُهُ الأَمِينَةُ تُرْساً وَمِتْرَاساً،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فَلَا تَخَافُ مِنْ هَوْلِ اللَّيْلِ وَلَا مِنْ سَهْمٍ يَطِيرُ فِي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وَلَا مِنْ وَبَاءٍ يَسْرِي فِي الظَّلامِ، وَلَا مِنْ هَلاكٍ يُفْسِدُ فِي الظَّهِيرَةِ.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يَتَسَاقَطُ عَنْ جَانِبِكَ أَلْفُ إِنْسَانٍ، وَعَنْ يَمِينِكَ عَشَرَةُ آلافٍ، وَأَنْتَ لَا يَمَسُّكَ سُوءٌ.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إِنَّمَا تُشَاهِدُ بِعَيْنَيْكَ مُعَاقَبَةَ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لأَنَّكَ قُلْتَ: الرَّبُّ مَلْجَإِي، وَاتَّخَذْتَ الْعَلِيَّ مَلاذاً،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فَلَنْ يُصِيبَكَ شَرٌّ وَلَنْ تَقْتَرِبَ بَلِيَّةٌ مِنْ مَسْكَنِكَ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فَإِنَّهُ يُوصِي مَلائِكَتَهُ بِكَ لِكَيْ يَحْفَظُوكَ فِي جَمِيعِ طُرُقِكَ.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عَلَى أَيْدِيهِمْ يَحْمِلُونَكَ لِئَلّا تَصْدِمَ بِحَجَرٍ قَدَمَكَ.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تَطَأُ عَلَى الأَسَدِ وَالأَفْعَى، تَدُوسُ الشِّبْلَ وَالثُّعْبَانَ.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قَالَ الرَّبُّ: أُنَجِّيهِ لأَنَّهُ تَعَلَّقَ بِي. أُرَفِّعُهُ لأَنَّهُ عَرَفَ اسْمِي.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يَدْعُونِي فَأَسْتَجِيبُ لَهُ، أُرَافِقُهُ فِي الضِّيقِ، أُنْقِذُهُ وَأُكْرِمُهُ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أُطِيلُ عُمْرَهُ، وَأُرِيهِ خَلاصِي.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تَسْبِيحَةٌ لِيَوْمِ السَّبْتِ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أَحْسَنَ تَقْدِيمَ الشُّكْرِ لَكَ يَا رَبُّ وَالتَّرْنِيمَ لاسْمِكَ أَيُّهَا العَلِيُّ!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مَا أَحْسَنَ أَنْ يُلْهَجَ بِرَحْمَتِكَ فِي الصَّبَاحِ، وَبِأَمَانَتِكَ فِي اللَّيَالِي،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عَلَى أَنْغَامِ الآلاتِ الْمُوسِيقِيَّةِ الْوَتَرِيَّةِ، وَعَلَى الرَّبَابِ وَأَلْحَانِ الْعُودِ الْعَذْبَةِ!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سَأُشِيدُ بِكُلِّ مَا عَمِلَتْهُ يَدَاكَ لأَنَّكَ يَا رَبُّ فَرَّحْتَنِي بِصَنِيعِكَ.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يَا رَبُّ مَا أَعْظَمَ أَعْمَالَكَ! أَفْكَارُكَ عَمِيقَةٌ جِدّاً،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يَعْرِفُهَا الْغَبِيُّ وَلَا يَفْهَمُهَا الْجَاهِلُ.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إِذَا زَهَا الأَشْرَارُ كَالْعُشْبِ، وَأَزْهَرَ جَمِيعُ فَاعِلِي الإِثْمِ فَإِنَّهُمْ كَالْعُشْبِ يُبَادُونَ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أَمَّا أَنْتَ يَا رَبُّ فَمُتَعَالٍ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فَيَا رَبُّ، هَا هُمْ أَعْدَاؤُكَ يَهْلِكُونَ إِلَى الدَّهْرِ، إذْ يَتَبَدَّدُ جَمِيعُ فَاعِلِي الإِثْمِ.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أَمَّا أَنَا فَتَرْفَعُ شَأْنِي كَمَا يَرْتَفِعُ قَرْنُ الثَّوْرِ الْوَحْشِيِّ، وَأَنْتَعِشُ كَمَنْ تَدَهَّنَ بِزَيْتٍ جَدِيدٍ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وَتَنْظُرُ عَيْنَايَ عِقَابَ أَعْدَائِي الْمُتَرَبِّصِينَ لِي، وَتَسْمَعُ أُذُنَايَ بِمَصِيرِ فَاعِلِي الشَّرِّ الثَّائِرِينَ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الصِّدِّيقُ يَزْهُو كَالنَّخْلَةِ وَيَنْمُو كَالأَرْزِ فِي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لأَنَّ الْمَغْرُوسِينَ فِي بَيْتِ الرَّبِّ يَزْدَهِرُونَ فِي دِيَارِ بَيْتِ إِلَهِنَا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يُثْمِرُونَ أَيْضاً فِي الشَّيْخُوخَةِ، وَيَظَلُّونَ مَوْفُورِي الْعَافِيَةِ وَالنُّضْرَةِ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لِيَشْهَدُوا أَنَّ الرَّبَّ مُسْتَقِيمٌ. إِنَّهُ صَخْرَتِي وَلَيْسَ فِيهِ سُوءٌ.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قَدْ مَلَكَ مُرْتَدِياً الْجَلالَ. مُتَنَطِّقاً بِحِزَامِ الْقُوَّةِ. الأَرْضُ تَثَبَّتَتْ فَلَنْ تَتَزَعْزَعَ.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عَرْشُكَ ثَابِتٌ مُنْذُ الْقَدِيمِ، لأَنَّكَ اللهُ مُنْذُ الأَزَلِ.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يَا رَبُّ قَدْ رَفَعَتِ الأَنْهَارُ صَوْتَهَا. تَرْفَعُ الأَنْهَارُ صَوْتَ مَوْجِهَا الْهَادِرِ.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الرَّبُّ فِي الْعَلاءِ أَعْظَمُ مِنْ صَوْتِ الْمِيَاهِ الْغَزِيرَةِ وَمِنْ أَمْوَاجِ الْبَحْرِ الْهَائِلَةِ.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أَقْوَالُكَ ثَابِتَةٌ إِلَى الأَبَدِ، وَبِبَيْتِكَ أَيُّهَا الرَّبُّ تَلِيقُ الْقَدَاسَةُ مَدَى الدَّهْرِ.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أَنْتَ إِلَهُ الانْتِقَامِ، فَتَجَلَّ بِغَضَبِكَ.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قُمْ يَا دَيَّانَ الأَرْضِ وَجَازِ الْمُتَكَبِّرِينَ عَلَى أَعْمَالِهِمْ.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إِلَى مَتَى يَا رَبُّ يَشْمَتُ الأَشْرَارُ فَرِحِينَ؟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إِلَى مَتَى يَهْذِرُ عُمَّالُ الإِثْمِ وَيَتَوَاقَحُونَ وَيَتَبَاهَوْنَ بِأَنْفُسِهِمْ؟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يَسْحَقُونَ شَعْبَكَ يَا رَبُّ وَيَضْطَهِدُونَهُ،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يَقْتُلُونَ الأَرْمَلَةَ وَالْغَرِيبَ وَيَذْبَحُونَ الْيَتِيمَ.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وَيَقُولُونَ: «الرَّبُّ لَا يَرَى هَذَا، وَإِلَهُ إِسْرَائِيلَ لَا يُبَالِي».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افْهَمُوا يَا أَغْبِيَاءَ الشَّعْبِ! يَا جُهَّالُ مَتَى تَتَعَقَّلُونَ؟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صَانِعُ الأُذُنِ أَلَا يَسْمَعُ؟ جَابِلُ الْعَيْنِ أَلَا يُبْصِرُ؟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مُؤَدِّبُ الأُمَمِ أَلَا يَزْجُرُ وَهُوَ الَّذِي يُعَلِّمُ الإِنْسَانَ الْحِكْمَةَ؟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الرَّبُّ يَعْلَمُ أَفْكَارَ الإِنْسَانِ وَيَعْرِفُ أَنَّهَا بَاطِلَةٌ.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طُوبَى لِلإِنْسَانِ الَّذِي تُؤَدِّبُهُ، وَتُعَلِّمُهُ مِنْ شَرِيعَتِكَ يَا رَبُّ!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لِتُرِيحَهُ مِنْ أَيَّامِ السُّوءِ، إِلَى أَنْ يَمُوتَ الشِّرِّيرُ وَيَتَوَارَى فِي مَثْواهُ.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لَا يَرْفُضُ اللهُ شَعْبَهُ، وَلَا يَنْبِذُ خَاصَّتَهُ.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لأَنَّ القَضَاءَ يُصْبِحُ عَدْلاً وَيُحِبُّهُ جَمِيعُ الْمُسْتَقِيمِي الْقُلُوبِ.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مَنْ يَتَوَلَّى عَنِّي مُحَارَبَةَ الأَشْرَارِ؟ مَنْ يُجَابِهُ عَنِّي فَاعِلِي الإِثْمِ؟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لَوْ لَمْ يَكُنِ الرَّبُّ مُعِينِي لَسَكَنَتْ نَفْسِي الْقَبْرَ.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قُلْتُ: قَدْ زَلَّتْ قَدَمِي. وَلَكِنَّ رَحْمَتَكَ يَا رَبُّ صَارَتْ لِي سَنَداً.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عِنْدَ كَثْرَةِ هُمُومِي فِي دَاخِلِي تَبْتَهِجُ نَفْسِي بِتَعْزِيَاتِكَ.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أَيُحَالِفُكَ مَلِكُ الشَّرِّ الْمُخْتَلِقُ إثْماً لِيَجْعَلَ الظُّلْمَ شَرِيعَةً لِلْقَضَاءِ؟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يَجْتَمِعُونَ مَعاً لِلْقَضَاءِ عَلَى حَيَاةِ الصِّدِّيقِ، وَيَحْكُمُونَ عَلَى الْبَرِيءِ بِالْمَوْتِ.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وَلَكِنَّ الرَّبَّ هُوَ حِصْنِي الْمَنِيعُ؛ إِلَهِي هُوَ الصَّخْرَةُ الَّتِي بِها أَحْتَمِي.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غَيْرَ أَنَّ الرَّبَّ إِلَهَنَا يُعَاقِبُهُمْ عَلَى إِثْمِهِمْ، وَيُبِيدُهُمْ بِشَرِّهِمْ.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هَيَّا نُرَنِّمُ عَالِياً لِلرَّبِّ، وَنَهْتِفُ فَرَحاً لِصَخْرَةِ خَلاصِنَا.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لِنَتَقَدَّمْ أَمَامَ حَضْرَتِهِ بِالشُّكْرِ، وَنَهْتِفْ لَهُ بِالتَّرْنِيمِ.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الرَّبَّ إِلَهٌ عَظِيمٌ، وَمَلِكٌ كَبِيرٌ عَلَى جَمِيعِ الآلِهَةِ.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فِي يَدِهِ أَعْمَاقُ الأَرْضِ، وَقِمَمُ الْجِبَالِ مِلْكٌ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لَهُ الْبَحْرُ، وَهُوَ قَدْ صَنَعَهُ، وَيَدَاهُ كَوَّنَتَا الْيَابِسَةَ.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تَعَالَوْا نَسْجُدُ وَنَنْحَنِي، لِنَرْكَعْ أَمَامَ الرَّبِّ صَانِعِنَا،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فَإِنَّهُ هُوَ إِلَهُنَا، وَنَحْنُ رَعِيَّتُهُ وَقَطِيعُهُ الَّذِي يَقُودُهُ بِيَدِهِ. الْيَوْمَ إِنْ سَمِعْتُمْ صَوْتَهُ،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فَلَا تُقَسُّوا قُلُوبَكُمْ، كَمَا حَدَثَ فِي يَوْمِ مَسَّةَ (أَيْ الامْتِحَانِ) فِي الصَّحْرَاءِ،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عِنْدَمَا امْتَحَنَنِي آبَاؤُكُمْ وَاخْتَبَرُونِي وَشَهِدُوا جَمِيعَ عَجَائِبِي.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أَرْبَعِينَ سَنَةً رَفَضْتُ ذَلِكَ الْجِيلَ، وَقُلْتُ: «هُمْ شَعْبٌ أَضَلَّتْهُمْ قُلُوبُهُمْ وَلَمْ يَعْرِفُوا قَطُّ طُرُقِي».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فَأَقْسَمْتُ فِي غَضَبِي قَائِلاً: «إِنَّهُمْ لَنْ يَدْخُلُوا مَكَانَ رَاحَتِي».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رَنِّمُوا لِلرَّبِّ تَرْنِيمَةً جَدِيدَةً. رَنِّمُوا لِلرَّبِّ يَا سَاكِنِي الأَرْضِ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رَنِّمُوا للرَّبِّ. بَارِكُوا اسْمَهُ. بَشِّرُوا بِخَلاصِهِ يَوْماً فَيَوْماً.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أَعْلِنُوا مَجْدَهُ بَيْنَ الأُمَمِ، وَعَجَائِبَهُ بَيْنَ الشُّعُوبِ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الرَّبَّ عَظِيمٌ وَجَدِيرٌ بِكُلِّ حَمْدٍ؛ هُوَ مَرْهُوبٌ أَكْثَرَ جِدّاً مِنْ جَمِيعِ الآلِهَةِ.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 كُلَّ آلِهَةِ الشُّعُوبِ أَصْنَامٌ بَاطِلَةٌ أَمَّا الرَّبُّ فَهُوَ صَانِعُ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الْجَلالُ وَالْبَهَاءُ أَمَامَهُ، الْقُوَّةُ وَالْجَمَالُ فِي مَقْدِسِهِ.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قَدِّمُوا لِلرَّبِّ يَا جَمِيعَ قَبَائِلِ الشُّعُوبِ، قَدِّمُوا لِلرَّبِّ مَجْداً وَقُوَّةً.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قَدِّمُوا لِلرَّبِّ الْمَجْدَ الْوَاجِبَ لاسْمِهِ. أَحْضِرُوا تَقْدِمَةً وَادْخُلُوا هَيْكَلَهُ وَاعْبُدُوهُ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اسْجُدُوا لِلرَّبِّ بِزِينَةٍ مُقَدَّسَةٍ، ارْتَعِدُوا أَمَامَهُ يَا جَمِيعَ سَاكِنِي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نَادُوا بَيْنَ الأُمَمِ أَنَّ الرَّبَّ قَدْ مَلَكَ. هُوَذَا الأَرْضُ قَدِ اسْتَقَرَّتْ مُطْمَئِنَّةً لأَنَّهُ يَدِينُ الشُّعُوبَ بِالإِنْصَافِ.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لِتَفْرَحِ السَّمَاوَاتُ وَلْتَبْتَهِجِ الأَرْضُ وَلْيَهْدِرِ الْبَحْرُ بَهْجَةً بِأَمْوَاجِهِ وَبِكُلِّ مَا يَحْوِيهِ.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لِيَتَهَلَّلِ الْحَقْلُ وَكُلُّ مَا فِيهِ، فَتَتَرَنَّمَ فَرَحاً جَمِيعُ أَشْجَارِ الْغَابَةِ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فِي حَضْرَةِ الرَّبِّ لأَنَّهُ آتٍ لِيَدِينَ الْعَالَمَ بِالْعَدْلِ وَالشُّعُوبَ بِالْحَقِّ.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قَدْ مَلَكَ، فَلْتَبْتَهِجِ الأَرْضُ، وَلْيَفْرَحْ أَهْلُ الْجُزُرِ الْكَثِيرَةِ.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حَوْلَهُ الْغُيُومُ وَالضَّبَابُ، وَالْعَدْلُ وَالحَقُّ قَاعِدَةُ عَرْشِهِ.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تَخْرُجُ مِنْهُ نَارٌ وَتُحْرِقُ خُصُومَهُ الْمُحِيطِينَ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أَنَارَتْ بُرُوقُهُ الْمَسْكُونَةَ. رَأَتِ الأَرْضُ ذَلِكَ فَارْتَجَفَتْ.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ذَابَتِ الْجِبَالُ كَالشَّمْعِ مِنْ نَظْرَةِ الرَّبِّ سَيِّدِ الأَرْضِ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أَذَاعَتِ السَّمَاوَاتُ عَدْلَهُ وَيَرَى جَمِيعُ الشُّعُوبِ مَجْدَهُ.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يَخْزَى كُلُّ عَابِدِي التَّمَاثِيلِ الْمَنْحُوتَةِ، الْمُفْتَخِرِينَ بِالأَصْنَامِ. اسْجُدُوا لَهُ يَا جَمِيعَ الآلِهَةِ.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سَمِعَتْ صِهْيَوْنُ فَفَرِحَتْ، وَابْتَهَجَتْ بَنَاتُ يَهُوذَا بِأَحْكَامِكَ يَا رَبُّ.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لأَنَّكَ أَنْتَ الْعَلِيُّ فَوْقَ كُلِّ الأَرْضِ، وَالْمُتَسَامِي جِدّاً عَلَى كُلِّ الآلِهَةِ.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يَا مُحِبِّي الرَّبِّ، أَبْغِضُوا الشَّرَّ. الرَّبُّ حَارِسٌ نُفُوسَ أَتْقِيَائِهِ، وَهُوَ يُنْقِذُهُمْ مِنْ أَيْدِي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قَدْ زُرِعَ نُورٌ لِلصِّدِّيقِ وَفَرَحٌ لِلْمُسْتَقِيمِي الْقَلْبِ.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افْرَحُوا أَيُّهَا الصِّدِّيقُونَ بِالرَّبِّ، وَارْفَعُوا الشُّكْرَ لاسْمِهِ الأَقْدَسِ.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رَنِّمُوا لِلرَّبِّ تَرْنِيمَةً جَدِيدَةً، لأَنَّهُ قَدْ صَنَعَ عَجَائِبَ. وَبِيَمِينِهِ وَذِرَاعِهِ الْمُقَدَّسَةِ أَحْرَزَ خَلاصاً.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أَعْلَنَ الرَّبُّ خَلاصَهُ؛ أَمَامَ أَنْظَارِ الأُمَمِ كَشَفَ بِرَّهُ.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ذَكَرَ رَحْمَتَهُ وَأَمَانَتَهُ لِبَيْتِ إِسْرَائِيلَ. رَأَتْ كُلُّ أَقَاصِي الأَرْضِ خَلاصَ إِلَهِنَا.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اهْتِفُوا لِلرَّبِّ يَا سَاكِنِي الأَرْضِ، اهْتِفُوا فَرَحاً وَرَنِّمُوا وَأَنْشِدُوا.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أَنْشِدُوا لِلرَّبِّ بِعَزْفِ عُودٍ وَبِصَوْتِ نَشِيدٍ.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اهْتِفُوا أَمَامَ الرَّبِّ الْمَلِكِ نَافِخِينَ بِأَبْوَاقٍ نُحَاسِيَّةٍ وَأَبْوَاقٍ قَرْنِيَّةٍ.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لِيَهْتِفِ الْبَحْرُ بِأَمْوَاجِهِ وَبِكُلِّ مَا فِيهِ، وَالْمَسْكُونَةُ أَيْضاً وَمَنْ عَلَيْهَا.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لِتُصَفِّقِ الأَنْهَارُ بِالأَيْدِي، وَتَتَرَنَّمِ الْجِبَالُ مَعاً.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أَمَامَ الرَّبِّ لأَنَّهُ جَاءَ لِيَدِينَ الأَرْضَ بالْعَدْلِ وَالشُّعُوبَ بِالإِنْصَافِ.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99:1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الرَّبُّ قَدْ مَلَكَ. فَارْتَعَدَتِ الشُّعُوبُ. جَلَسَ فَوْقَ مَلائِكَةِ الْكَرُوبِيمِ فَاهْتَزَّتِ الأَرْضُ.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مَا أَعْظَمَ الرَّبَّ فِي صِهْيَوْنَ وَهُوَ مُتَعَالٍ فَوْقَ كُلِّ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يَحْمَدُونَ اسْمَكَ الْعَظيِمَ الْمَرْهُوبَ لأَنَّهُ قُدُّوسٌ!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قُوَّةُ الْمَلِكِ فِي حُبِّ الحَقِّ. وَأَنْتَ يَا رَبُّ ثَبَّتَّ الإِنْصَافَ وَأَجْرَيْتَ الْحَقَّ وَالْعَدْلَ فِي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عَظِّمُوا الرَّبَّ إِلَهَنَا وَاسْجُدُوا عِنْدَ مَوْطِئِ قَدَمَيْهِ. لأَنَّهُ قُدُّوسٌ!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مُوسَى وَهرُونُ بَيْنَ كَهَنَتِهِ، وَصَمُوئِيلُ بَيْنَ الدَّاعِينَ بِاسْمِهِ، دَعَوْا الرَّبَّ فَاسْتَجَابَ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خَاطَبَهُمْ فِي عَمُودِ السَّحَابِ: فَأَطَاعُوا أَقْوَالَهُ وَمَارَسُوا أَحْكَامَهُ الَّتِي أَعْطَاهُمْ.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أَيُّهَا الرَّبُّ إِلَهُنَا، أَنْتَ اسْتَجَبْتَ لَهُمْ. غَفَرْتَ لَهُمْ إثْمَهُمْ، وَإِنْ كُنْتَ قَدْ عَاقَبْتَهُمْ جَزَاءَ أَفْعَالِهِمْ.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عَظِّمُوا الرَّبَّ إِلَهَنَا وَاسْجُدُوا فِي جَبَلِ الْمَقْدِسِ، لأَنَّ الرَّبَّ إِلَهَنَا قُدُّوسٌ.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مَزْمُورُ اعْتِرَافٍ بِحَمْدِ الرَّبِّ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اهْتِفُوا لِلرَّبِّ يَا سُكَّانَ الأَرْضِ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اعْبُدُوا الرَّبَّ بِبَهْجَةٍ، وَامْثُلُوا أَمَامَهُ مُتَرَنِّمِينَ.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اعْلَمُوا أَنَّ الرَّبَّ هُوَ اللهُ. هُوَ صَنَعَنَا وَنَحْنُ لَهُ، نَحْنُ شَعْبُهُ وَقَطِيعُ مَرْعَاهُ.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ادْخُلُوا أَبْوَابَهُ حَامِدِينَ، دِيَارَهُ مُسَبِّحِينَ. اشْكُرُوهُ وَبَارِكُوا اسْمَهُ.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فَإِنَّ الرَّبَّ صَالِحٌ، إِلَى الأَبَدِ رَحْمَتُهُ وَأَمَانَتُهُ دَائِمَةٌ مِنْ جِيلٍ إِلَى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سَأُشِيدُ بِرَحْمَتِكَ وَعَدْلِكَ يَا رَبُّ، وَلَكَ أُرَنِّمُ.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أَسْلُكُ بِتَعَقُّلٍ فِي طَرِيقِ الْكَمَالِ. مَتَى تَأْتِي يَا رَبُّ لِمَعُونَتِي؟ أَسْلُكُ فِي وَسَطِ بَيْتِي بِاسْتِقَامَةِ قَلْبِي.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لَنْ أَضَعَ نُصْبَ عَيْنَيَّ أَمْراً بَاطِلاً، فَإِنِّي أُبْغِضُ عَمَلَ الضَّالِّينَ لِئَلّا يَلْتَصِقَ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لِيُفَارِقْنِي الْقَلْبُ الْمُنْحَرِفُ فَلَا أَرْتَكِبَ شَرّاً.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أُبِيدُ كُلَّ مَنْ يَغْتَابُ قَرِيبَهُ سِرّاً؛ وَذُو الْعَيْنِ الْمُتَشَامِخَةِ وَالْقَلْبِ الْمُتَكَبِّرِ لَا أَحْتَمِلُهُ.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تَرْعَى عَيْنَايَ الأُمَنَاءَ فِي الأَرْضِ لِيَسْكُنُوا مَعِي. وَخُدَّامِي هُمُ السَّالِكُونَ فِي طَرِيقِ الكَمَالِ.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لَا يُقِيمُ دَاخِلَ بَيْتِي الْغَشَّاشُونَ، وَالْكَذَبَةُ لَا يَمْثُلُونَ أَمَامِي.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أَقْضِي فِي كُلِّ صَبَاحٍ عَلَى جَمِيعِ الأَشْرَارِ فِي أَرْضِنَا، حَتَّى أَسْتَأْصِلَ مِنْ مَدِينَةِ الرَّبِّ كُلَّ فَاعِلِي الإِثْمِ.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صَلاةُ الْمِسْكِينِ إِذَا أَعْيَا وَسَكَبَ شَكْوَاهُ أَمَامَ الرَّبِّ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اسْتَمِعْ صَلاتِي وَلْيَصِلْ إِلَيْكَ صُرَاخِي.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لَا تَحْجُبْ وَجْهَكَ عَنِّي فِي يَوْمِ ضِيقِي، بَلْ أَمِلْ نَحْوِي أُذُنَكَ. اسْتَجِبْ لِي سَرِيعاً يَوْمَ أَدْعُوكَ،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أَيَّامِي قَدْ تَبَدَّدَتْ كَالدُّخَانِ، وَعِظَامِي اضْطَرَمَتْ كَالْوَقِيدِ.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قَلْبِي مَنْكُوبٌ وَيَابِسٌ كَالْعُشْبِ الْجَافِّ، حَتَّى غَفِلْتُ عَنْ أَكْلِ طَعَامِي.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الْتَصَقَتْ عِظَامِي بِلَحْمِي مِنْ جَرَّاءِ أَنَّاتِي الْمُرْتَفِعَةِ.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صِرْتُ أَشْبَهَ بِبَجْعِ الْبَرَارِي، وَمِثْلَ بُومَةِ الْخَرَائِبِ.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أَرِقْتُ، وَصِرْتُ كَالْعُصْفُورِ الْمُنْفَرِدِ عَلَى السَّطْحِ.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عَيَّرَنِي أَعْدَائِي طُولَ النَّهَارِ، وَالسَّاخِرُونَ الْحَانِقُونَ عَلَيَّ، جَعَلُوا اسْمِي لَعْنَةً،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فَقَدْ أَكَلْتُ الرَّمَادَ كَالْخُبْزِ، وَمَزَجْتُ شَرَابِي بِالدُّمُوعِ،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بِسَبَبِ غَضَبِكَ وَسَخَطِكَ لأَنَّكَ قَدْ رَفَعْتَنِي ثُمَّ طَرَحْتَنِي بِعُنْفٍ.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عُمْرِي أَشْبَهُ بِظِلٍّ مُتَقَلِّصٍ، وَأَنَا مِثْلُ الْعُشْبِ أَذْوِي.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أَمَّا أَنْتَ يَا رَبُّ فَجَالِسٌ عَلَى عَرْشِكَ إِلَى الأَبَدِ، وَذِكْرُكَ بَاقٍ مَدَى الدَّهْرِ.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أَنْتَ تَقُومُ وَتَرْحَمُ صِهْيَوْنَ لأَنَّهُ قَدْ أَزِفَ وَقْتُ إِظْهَارِ رِضَاكَ،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فَإِنَّ عَبِيدَكَ يُسَرُّونَ بِحِجَارَتِهَا، يَشْتَاقُونَ إِلَى ذَرَّاتِ تُرَابِهَا.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فَتَخْشَى الأُمَمُ اسْمَ الرَّبِّ، وَيَهَابُ جَمِيعُ مُلُوكِ الأَرْضِ مَجْدَكَ.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لأَنَّ الرَّبَّ بَنَى صِهْيَوْنَ وَتَجَلَّى فِي مَجْدِهِ.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الْتَفَتَ إِلَى صَلاةِ الْبَائِسِينَ وَلَمْ يَرْفُضْ دُعَاءَ الْمُتَضَايِقِينَ.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يُكْتَبُ هَذَا لِلْجِيلِ الآتِي الَّذِي سَيُخْلَقُ فَيُسَبِّحُ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تَطَلَّعَ الرَّبُّ مِنْ عَلْيَاءِ مَقْدِسِهِ، مِنَ السَّمَاوَاتِ نَظَرَ إِلَى الأَرْضِ،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لِيَسْمَعَ أَنِينَ شَعْبِهِ الأَسِيرِ وَيُحَرِّرَ الْمَقْضِيَّ عَلَيْهِمْ بِالْمَوْتِ.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لِكَيْ يُذَاعَ اسْمُ الرَّبِّ فِي صِهْيَوْنَ، وَيُسَبَّحَ أَيْضاً فِي أُورُشَلِيمَ،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عِنْدَمَا تَجْتَمِعُ الشُّعُوبُ وَالْمَمَالِكُ جَمِيعاً لِيَعْبُدُوا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الرَّبُّ أَضْعَفَنِي وَأَنَا فِي رَيْعَانِ قُوَّتِي وَقَصَّرَ أَيَّامِي.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حَتَّى قُلْتُ: «يَا رَبُّ أَنْتَ حَيٌّ إِلَى الأَبَدِ. لَا تَقْصِفْنِي فِي مُنْتَصَفِ عُمْرِي، قَبْلَ أَنْ أَبْلُغَ الشَّيْخُوخَةَ.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مِنْ قِدَمٍ أَسَّسْتَ الأَرْضَ، وَالسَّمَاوَاتُ هِيَ صُنْعُ يَدَيْكَ.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هِيَ زَائِلَةٌ أَمَّا أَنْتَ فَبَاقٍ. تَبْلَى كُلُّهَا كَالثَّوْبِ. وَتَسْتَبْدِلُهَا كَمَا يُسْتَبْدَلُ الرِّدَاءُ القَدِيمُ بِالجَدِيدِ.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لَكِنَّكَ أَنْتَ الدَّائِمُ الْخَالِدُ، وَسِنُوكَ لَنْ تَنْتَهِيَ.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أَبْنَاءُ عَبِيدِكَ يَدُومُونَ، وَنَسْلُهُمْ يَظَلُّ ثَابِتاً أَمَامَكَ».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بَارِكِي يَا نَفْسِي الرَّبَّ، وَلْيَحْمَدْ كُلُّ مَا فِي دَاخِلِي اسْمَهُ الْقُدُّوسَ.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بَارِكِي يَا نَفْسِي الرَّبَّ، وَلَا تَنْسَيْ جَمِيعَ خَيْرَاتِهِ.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إِنَّهُ يَغْفِرُ جَمِيعَ آثَامِكِ وَيُبْرِئُ كُلَّ أَمْرَاضِكِ.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وَيَفْدِي مِنَ الْمَوْتِ حَيَاتَكِ وَيُتَوِّجُكِ بِالرَّحْمَةِ وَالرَّأْفَةِ.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وَيُشْبِعُ بِالْخَيْرِ عُمْرَكِ فَيَتَجَدَّدُ كَالنَّسْرِ شَبَابُكِ.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الرَّبُّ يَحْكُمُ بِالعَدْلِ وَيُنْصِفُ جَمِيعَ الْمَظْلُومِينَ.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أَطْلَعَ مُوسَى عَلَى طُرُقِهِ وَبَنِي إِسْرَائِيلَ عَلَى أَفْعَالِهِ.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رَحِيمٌ وَرَؤُوفٌ، بَطِيءُ الْغَضَبِ وَوَافِرُ الرَّحْمَةِ.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لَا يَسْخَطُ إِلَى الأَبَدِ وَلَا يَحْقِدُ إِلَى الدَّهْرِ.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لَمْ يُعَامِلْنَا حَسَبَ خَطَايَانَا وَلَمْ يُجَازِنَا حَسَبَ آثَامِنَا.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مِثْلَ ارْتِفَاعِ السَّمَاوَاتِ فَوْقَ الأَرْضِ، تَعَاظَمَتْ رَحْمَتُهُ عَلَى مُتَّقِيهِ.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وَكَبُعْدِ الْمَشْرِقِ عَنِ الْمَغْرِبِ أَبْعَدَ عَنَّا مَعَاصِيَنَا.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مِثْلَمَا يَعْطِفُ الأَبُ عَلَى بَنِيهِ يَعْطِفُ الرَّبُّ عَلَى أَتْقِيَائِهِ.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لأَنَّهُ يَعْرِفُ ضَعْفَنَا وَيَذْكُرُ أَنَّنَا جُبِلْنَا مِنْ تُرَابٍ.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أَيَّامُ الإِنْسَانِ مِثْلُ الْعُشْبِ وَزَهْرِ الْحَقْلِ،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تَهُبُّ عَلَيْهِ الرِّيحُ فَيَفْنَى، وَلَا يَعُودُ مَوْضِعُهُ يَتَذَكَّرُهُ فِيمَا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أَمَّا رَحْمَةُ الرَّبِّ فَهِيَ مِنَ الأَزَلِ وَإِلَى الأَبَدِ عَلَى مُتَّقِيهِ، وَعَدْلُهُ يَمْتَدُّ إِلَى بَنِي الْبَنِينَ،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لِلَّذِينَ يُرَاعُونَ عَهْدَهُ وَالَّذِينَ يَتَذَكَّرُونَ وَصَايَاهُ وَيُمَارِسُونَهَا.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الرَّبُّ ثَبَّتَ فِي السَّمَاوَاتِ عَرْشَهُ، وَمَمْلَكَتُهُ عَلَى جَمِيعِ الْبَشَرِ تَسُودُ.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بَارِكُوا الرَّبَّ يَا مَلائِكَتَهُ الْمُقْتَدِرِينَ قُوَّةً، الْفَاعِلِينَ أَمْرَهُ فَوْرَ صُدُورِ كَلِمَتِهِ.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بَارِكُوا الرَّبَّ يَا جَمِيعَ جُنُودِهِ، يَا خُدَّامَهُ الْعَامِلِينَ رِضَاهُ.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بَارِكُوا الرَّبَّ يَا كُلَّ خَلِيقَتِهِ، فِي كُلِّ مَوَاضِعِ سُلْطَانِهِ. بَارِكِي يَا نَفْسِي الرَّبَّ.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بَارِكِي يَا نَفْسِي الرَّبَّ. مَا أَعْظَمَكَ أَيُّهَا الرَّبُّ إِلَهِي فَأَنْتَ مُتَسَرْبِلٌ بِالْمَجْدِ وَالْجَلالِ.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أَنْتَ الْلابِسُ النُّورَ كَثَوْبٍ، وَالْبَاسِطُ السَّمَاوَاتِ كَخَيْمَةٍ.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الْمُقِيمُ بَيْتَكَ فَوْقَ الْمِيَاهِ الْعُلْيَا، الْجَاعِلُ مِنَ السُّحُبِ مَرْكَبَتَكَ، السَّائِرُ عَلَى أَجْنِحَةِ الرِّيحِ،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الصَّانِعُ ملائِكَتَكَ رِيَاحاً وَخُدَّامَكَ لَهِيبَ نَارٍ.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الْمُؤَسِّسُ الأَرْضَ عَلَى قَوَاعِدِهَا فَلَا تَتَزَعْزَعُ إِلَى الدَّهْرِ وَالأَبَدِ.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غَمَرْتَهَا بِاللُّجَجِ كَثَوْبٍ فَتَغَطَّتْ رُؤُوسُ الْجِبَالِ بِالْمِيَاهِ.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مِنْ زَجْرِكَ تَهْرُبُ الْمِيَاهُ، وَمِنْ قَصْفِ رَعْدِكَ تَفِرُّ.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ارْتَفَعَتِ الْجِبَالُ وَغَاصَتِ الْوِهَادُ، إِلَى الْمَوْضِعِ الَّذِي خَصَّصْتَهُ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وَضَعْتَ لِلْبَحْرِ حَدّاً لَا يَتَعَدَّاهُ حَتَّى لَا تَعُودَ مِيَاهُهُ تَغْمُرُ 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أَنْتَ الْمُفَجِّرُ الْيَنَابِيعَ فِي الأَوْدِيَةِ، فَتَجْرِي بَيْنَ الْجِبَالِ.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تَسْقِي جَمِيعَ حَيَوَانَاتِ الْبَرِّيَّةِ، وَتَرْوِي مِنْهَا حَمِيرُ الْوَحْشِ عَطَشَهَا.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إِلَى جُوَارِهَا تُعَشِّشُ طُيُورُ السَّمَاءِ، وَتُغَرِّدُ بَيْنَ الأَغْصَانِ.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تَسْقِي الْجِبَالَ مِنْ أَمْطَارِ سَمَائِكَ، وَتَمْتَلِىءُ الأَرْضُ مِنْ أَثْمَارِ أَعْمَالِكَ.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أَنْتَ الْمُنْبِتُ عُشْباً لِلْبَهَائِمِ وَخُضْرَةً لِخِدْمَةِ الإِنْسَانِ، لإِنْتَاجِ خُبْزٍ مِنَ الأَرْضِ،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وَخَمْرٍ تُفَرِّحُ قَلْبَ الإِنْسَانِ وَتُوَرِّدُ وَجْهَهُ فَيَلْمَعُ كَبَرِيقِ الزَّيْتِ، وَخُبْزٍ يُسْنِدُ قَلْبَهُ.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تَرْتَوِي أَشْجَارُ الرَّبِّ، أَرْزُ لُبْنَانَ الَّذِي غَرَسَهُ.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حَيْثُ تَبْنِي الطُّيُورُ أَوْكَارَهَا، أَمَّا اللَّقْلَقُ فَفِي السَّرْوِ مَبِيتُهُ.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الْجِبَالُ الْعَالِيَةُ مَوْطِنُ الْوُعُولِ، وَالصُّخُورُ مَلْجَأٌ لِلْوِبَارِ.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أَنْتَ صَنَعْتَ الْقَمَرَ لِتَحْدِيدِ مَوَاقِيتِ الشُّهُورِ، وَالشَّمْسُ تَعْرِفُ مَوْعِدَ مَغْرِبِهَا.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تُحِلُّ الظُّلْمَةَ فَيَصِيرُ لَيْلٌ يَجُوسُ فِيهِ كُلُّ حَيَوَانِ الْغَابَةِ.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تُزَمْجِرُ الأَشْبَالُ طَلَباً لِفَرِيسَتِهَا مُلْتَمِسَةً طَعَامَهَا مِنْ عِنْدِ اللهِ.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وَمَا إِنْ تُشْرِقُ الشَّمْسُ حَتَّى تَعُودَ إِلَى عَرَائِنِهَا وَتَرْبِضَ فِيهَا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أَمَّا الإِنْسَانُ فَيَخْرُجُ إِلَى عَمَلِهِ وَشُغْلِهِ حَتَّى الْمَسَاءِ.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يَا رَبُّ مَا أَعْظَمَ أَعْمَالَكَ، كُلَّهَا صَنَعْتَ بِحِكْمَةٍ، فَامْتَلأَتِ الأَرْضُ مِنْ غِنَاكَ.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هَذَا الْبَحْرُ الْكَبِيرُ الْوَاسِعُ، الَّذِي يَعِجُّ بِمَخْلُوقَاتٍ لَا تُحْصَى مِنْ حَيَوَانَاتٍ مَائِيَّةٍ صَغِيرَةٍ وَكَبِيرَةٍ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تَجْرِي فِيهِ السُّفُنُ، تَمْرَحُ فِيهِ الْحِيتَانُ الَّتِي خَلَقْتَهَا.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تَلْتَفِتُ جَمِيعُهَا إِلَيْكَ كَيْ تَرْزُقَهَا طَعَامَهَا فِي أَوَانِهِ.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أَنْتَ تُعْطِيهَا وَهِيَ تَلْتَقِطُ، تَبْسُطُ يَدَكَ لَهَا فَتَشْبَعُ خَيْراً.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تَحْجُبُ عَنْهَا وَجْهَكَ فَتَفْزَعُ. تَقْبِضُ أَرْوَاحَهَا فَتَمُوتُ، وَإِلَى تُرَابِهَا تَعُودُ.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تُرْسِلُ رُوحَكَ فَتُخْلَقُ ثَانِيَةً وَتُجَدِّدُ وَجْهَ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مَجْدُ الرَّبِّ يَدُومُ إِلَى الأَبَدِ. الرَّبُّ يَفْرَحُ بِأَعْمَالِهِ.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يَنْظُرُ إِلَى الأَرْضِ فَتَرْتَجِفُ، يَمَسُّ الْجِبَالَ فَتَمْتَلِئُ دُخَاناً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أُرَنِّمُ لِلرَّبِّ وَأَشْدُو لإِلَهِي مَادُمْتُ حَيًّا.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فَيَلَذُّ لَهُ نَشِيدِي، وَأَنَا أَفْرَحُ بِالرَّبِّ.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لِيَنْقَطِعِ الْخُطَاةُ مِنَ الأَرْضِ، وَلْيَبِدِ الأَشْرَارُ. بَارِكِي يَا نَفْسِي الرَّبَّ.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قَدِّمُوا الشُّكْرَ لِلرَّبِّ. ادْعُوا بِاسْمِهِ. عَرِّفُوا بِأَعْمَالِهِ بَيْنَ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غَنُّوا لَهُ، اشْدُوا لَهُ. حَدِّثُوا بِكُلِّ عَجَائِبِهِ.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تَبَاهَوْا بِاسْمِهِ الْقُدُّوسِ، لِتَفْرَحْ قُلُوبُ طَالِبِي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اطْلُبُوا الرَّبَّ وَقُوَّتَهُ، الْتَمِسُوا وَجْهَهُ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اذْكُرُوا عَجَائِبَهُ الَّتِي صَنَعَهَا، مُعْجِزَاتِهِ وَأَحْكَامَهُ الَّتِي نَطَقَ بِها.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يَا ذُرِّيَّةَ إِبْرَاهِيمَ عَبْدِهِ، يَا بَنِي يَعْقُوبَ الَّذِينَ اخْتَارَهُمْ.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هُوَ الرَّبُّ إِلَهُنَا، أَحْكَامُهُ تَمْلأُ الأَرْضَ كُلَّهَا.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لَمْ يَنْسَ عَهْدَهُ قَطُّ وَلَا وَعْدَهُ الَّذِي قَطَعَهُ إِلَى أَلْفِ جِيلٍ،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الْعَهْدَ الَّذِي أَبْرَمَهُ مَعَ إِبْرَاهِيمَ، وَالْقَسَمَ الَّذِي أَقْسَمَ بِهِ لإِسْحَاقَ.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ثُمَّ ثَبَّتَهُ لِيَعْقُوبَ فَرِيضَةً، وَلإِسْرَائِيلَ مِيثَاقاً أَبَدِيًّا،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قَائِلاً: «لَكَ أُعْطِي أَرْضَ كَنْعَانَ نَصِيبَ مِيرَاثٍ لَكُمْ».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إِذْ كَانُوا قِلَّةً بَعْدُ، نَفَراً ضَئِيلاً مُتَغَرِّبِينَ فِي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مُتَنَقِّلِينَ مِنْ أُمَّةٍ إِلَى أُمَّةٍ، وَمِنْ مَمْلَكَةٍ إِلَى أُخْرَى.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فَلَمْ يَدَعْ أَيَّ إِنْسَانٍ يَظْلِمُهُمْ، بَلْ وَبَّخَ مُلُوكاً مِنْ أَجْلِهِمْ.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قَائِلاً: «لَا تَمَسُّوا مُسَحَائِي، وَلَا تُؤْذُوا أَنْبِيَائِي».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ثُمَّ أَفْشَى مَجَاعَةً فِي الأَرْضِ، وَقَطَعَ الْخُبْزَ قِوَامَ طَعَامِهِمْ.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لَكِنَّهُ أَرْسَلَ أَمَامَهُمْ يُوسُفَ، فَبِيعَ عَبْداً.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آذَوْا بِالْقُيُودِ قَدَمَيْهِ، وَبِالْحَدِيدِ طَوَّقُوا عُنُقَهُ.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إِلَى أَنْ تَحَقَّقَ تَفْسِيرُهُ لِلأَحْلامِ فِي أَوَانِهِ، وَبَرْهَنَتْ كَلِمَةُ الرَّبِّ صِدْقَهُ.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فَأَرْسَلَ الْمَلِكُ وَأَطْلَقَهُ، حَاكِمُ الشَّعْبِ حَرَّرَهُ.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أَقَامَهُ سَيِّداً عَلَى قَصْرِهِ، وَمُتَسَلِّطاً عَلَى جَمِيعِ أَمْلاكِهِ.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يَتَصَرَّفُ بِوُلاتِهِ حَسَبَ مَسَرَّتِهِ، وَيُلَقِّنُ شُيُوخَهُ الْحِكْمَةَ.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ثُمَّ جَاءَ إِسْرَائِيلُ إِلَى أَرْضِ مِصْرَ. تَغَرَّبَ يَعْقُوبُ فِي بَلَدِ حَامٍ.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فَكَثَّرَ اللهُ شَعْبَهُ، وَجَعَلَهُ أَقْوَى مِنْ أَعْدَائِهِ،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الَّذِينَ حَوَّلَ قُلُوبَهُمْ لِيُبْغِضُوا شَعْبَهُ، وَيَكِيدُوا لِعَبِيدِهِ.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عِنْدَئِذٍ أَرْسَلَ مُوسَى عَبْدَهُ وَهَارُونَ مُخْتَارَهُ.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فَأَجْرَيَا بَيْنَهُمْ آيَاتِهِ، وَصَنَعَا عَجَائِبَ فِي مِصْرَ.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بَعَثَ ظَلاماً، تَغَشَّتْ بِهِ الأَرْضُ، وَلَكِنَّ الْمِصْرِيِّينَ عَانَدُوا كَلِمَتَهُ.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حَوَّلَ مِيَاهَهُمْ إِلَى دَمٍ وَأَمَاتَ أَسْمَاكَهُمْ.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فَاضَتْ أَرْضُهُمْ ضَفَادِعَ حَتَّى بَلَغَتْ مَخَادِعَ مُلُوكِهِمْ.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أَمَرَ فَأَقْبَلَ الذُّبَابُ وَالْبَعُوضُ فَانْتَشَرَ فِي كُلِّ أَرْضِهِمْ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أَمْطَرَ عَلَيْهِمْ بَرَداً وَأَلْهَبَ أَرْضَهُمْ بِالْبُرُوقِ.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ضَرَبَ كُرُومَهُمْ وَتِينَهُمْ، وَهَشَّمَ كُلَّ أَشْجَارِهِمْ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أَمَرَ، فَتَوَافَدَ الْجَرَادُ الطَّيَّارُ وَالزَّحَّافُ بِأَعْدَادٍ لَا تُحْصَى،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فَالْتَهَمَ كُلَّ عُشْبِ أَرْضِهِمْ، وَأَكَلَ ثِمَارَ حُقُولِهِمْ.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ثُمَّ قَتَلَ الرَّبُّ جَمِيعَ أَبْكَارِ أَرْضِهِمْ، أَوَائِلَ ثِمَارِ خُصُوبَتِهِمْ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وَأَخْرَجَ شَعْبَهُ مُحَمَّلِينَ بِفِضَّةٍ وَذَهَبٍ، وَلَمْ يَتَعَثَّرْ فِي الْمَسِيرِ مِنْ عَشَائِرِهِمْ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فَرِحَ أَهْلُ مِصْرَ بِخُرُوجِهِمْ لأَنَّ رُعْبَهُمْ غَلَبَ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نَشَرَ سَحَابَةً فَوْقَ شَعْبِهِ، غِطَاءً لَهُمْ، وَأَرْسَلَ نَاراً تُضِيءُ لَهُمْ لَيْلاً.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طَلَبُوا طَعَاماً فَبَعَثَ لَهُمْ طُيُورَ السَّلْوَى وَمِنْ خُبْزِ السَّمَاءِ أَشْبَعَهُمْ.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فَلَقَ الصَّخْرَةَ وَفَجَّرَ مِنْهَا الْمِيَاهَ، فَجَرَتْ فِي الصَّحْرَاءِ كَأَنَّهَا نَهْرٌ.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لأَنَّهُ ذَكَرَ كَلِمَتَهُ الْمُقَدَّسَةَ الَّتِي وَعَدَ بِها إِبْرَاهِيمَ عَبْدَهُ.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وَهَكَذَا أَخْرَجَ شَعْبَهُ مِنْ مِصْرَ بِابْتِهَاجٍ وَمُخْتَارِيهِ بِتَرَانِيمِ الظَّفَرِ.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وَوَهَبَهُمْ أَرَاضِيَ الأُمَمِ، فَامْتَلَكُوا غَلَّاتٍ تَعِبَتْ فِيهَا شُعُوبٌ أُخْرَى.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لِيُمَارِسُوا فَرَائِضَهُ وَيُطِيعُوا شَرَائِعَهُ.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هَلِّلُويَا. قَدِّمُوا الشُّكْرَ لِلرَّبِّ فَإِنَّهُ صَالِحٌ،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مَنْ ذَا يُحَدِّثُ بِأَفْعَالِ الرَّبِّ الْجَبَّارَةِ، وَيُخْبِرُ بِكُلِّ تَسْبِيحِهِ؟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طُوبَى لِلْعَامِلِينَ بِالْعَدْلِ وَالْبِرِّ فِي كُلِّ حِينٍ.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يَا رَبُّ، اذْكُرْنِي فِي رِضَاكَ عَلَى شَعْبِكَ. تَعَهَّدْنِي بِخَلاصِكَ.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لِكَيْ أَشْهَدَ نَجَاحَ مُخْتَارِيكَ وَلأَفْرَحَ بِفَرَحِ أُمَّتِكَ، وَأَفْتَخِرَ مَعَ مِيرَاثِكَ.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قَدْ أَخْطَأْنَا مَعَ آبَائِنَا وَارْتَكَبْنَا الإِثْمَ وَالشَّرَّ.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لَمْ يَفْهَمْ آبَاؤُنَا فِي مِصْرَ عَجَائِبَكَ، وَلَمْ يَتَذَكَّرُوا وَفْرَةَ مَرَاحِمِكَ، بَلْ تَمَرَّدُوا عَلَيْكَ عِنْدَ الْبَحْرِ الأَحْمَرِ.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لَكِنَّكَ خَلَّصْتَهُمْ مِنْ أَجْلِ اسْمِكَ إِعْلاناً لِقُوَّتِكَ الْعَظِيمَةِ.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انْتَهَرْتَ الْبَحْرَ الأَحْمَرَ، فَجَفَّ، وَاجْتَزْتَ بِهِمْ عَبْرَ اللُّجَجِ كَأَنَّهُمْ عَلَى أَرْضٍ جَافَّةٍ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أَنْقَذْتَهُمْ مِنْ يَدِ مُبْغِضِيهِمْ وَافْتَدَيْتَهُمْ مِنْ قَبْضَةِ الْعَدُوِّ.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غَمَرَتِ الْمِيَاهُ مُطَارِدِيهِمْ حَتَّى لَمْ يَبْقَ مِنْهُمْ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عِنْدَئِذٍ آمَنُوا بِكَلامِهِ وَشَدُوا بِتَسْبِيحِهِ.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وَلَكِنْ سَرْعَانَ مَا نَسُوا أَعْمَالَهُ! لَمْ يَنْتَظِرُوا مَشُورَتَهُ.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بَلِ انْصَاعُوا لِشَهْوَتِهِمِ الشَّدِيدَةِ فِي الْبَرِّيَّةِ، وَتَحَدَّوْا اللهَ فِي الصَّحْرَاءِ.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فَلَبَّى سُؤْلَهُمْ وَلَكِنَّهُ أَصَابَ نُفُوسَهُمْ بِالسُّقْمِ.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ثُمَّ حَسَدُوا مُوسَى فِي الْمُخَيَّمِ، وَأَيْضاً هَارُونَ المُقَدَّسَ لِلرَّبِّ.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انْفَتَحَتِ الأَرْضُ وَابْتَلَعَتْ دَاثَانَ، وَأَطْبَقَتْ عَلَى قَوْمِ أَبِيرَامَ.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وَاشْتَعَلَتْ نَارٌ وَسَطَ جَمَاعَةِ قُورَحَ، أَحْرَقَ لَهِيبُهَا الأَشْرَارَ.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صَاغُوا عِجْلاً فِي حُورِيبَ، وَسَجَدُوا لِتِمْثَالٍ مَسْبُوكٍ.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اسْتَبْدَلُوا إِلَهَهُمُ الْمَجِيدَ بِصُورَةِ ثَوْرٍ آكِلِ عُشْبٍ.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نَسُوا اللهَ مُخَلِّصَهُمُ الَّذِي صَنَعَ الْعَظَائِمَ فِي مِصْرَ،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الْمُعْجِزَاتِ فِي أَرْضِ حَامٍ، وَالآيَاتِ الْمُخِيفَةَ عِنْدَ الْبَحْرِ الأَحْمَرِ.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فَأَوْشَكَ أَنْ يُبِيدَهُمْ كَقَوْلِهِ، لَوْلَا أَنَّ مُوسَى مُخْتَارَهُ وَقَفَ فِي الثَّغْرَةِ أَمَامَهُ يَشْفَعُ فِيهِمْ لِيَرُدَّ غَضَبَهُ فَلَا يُهْلِكَهُمْ.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ثُمَّ اسْتَهَانُوا بِالأَرْضِ الشَّهِيَّةِ وَلَمْ يُصَدِّقُوا كَلامَ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بَلْ تَذَمَّرُوا دَاخِلَ خِيَامِهِمْ، غَيْرَ مُنْصِتِينَ لِصَوْتِ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فَأَقْسَمَ أَنْ يُهْلِكَهُمْ فِي الْبَرِّيَّةِ،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يُسْقِطَ ذُرِّيَّتَهُمْ بَيْنَ الأُمَمِ، وَيُشَتِّتَهُمْ فِي البُلْدَانِ.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وَتَعَلَّقُوا بِبَعْلِ فَغُورَ وَأَكَلُوا ذَبَائِحَ الْمَوْتَى.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وَأَثَارُوا غَضَبَ الرَّبِّ بِأَعْمَالِهِمِ الشِّرِّيرَةِ، فَتَفَشَّى بَيْنَهُمْ وَبَأٌ مُفَاجِئٌ.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فَوَقَفَ فِينَحَاسُ وَأَجْرَى الْقَضَاءَ، فَامْتَنَعَ الْوَبَأُ.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فَحُسِبَ لَهُ ذَلِكَ بِرّاً جِيلاً فَجِيلاً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ثُمَّ أَسْخَطُوا الرَّبَّ عِنْدَ مِيَاهِ مَرِيبَةَ (أَي الْخُصُومَةِ) حَتَّى تَأَذَّى مُوسَى بِسَبَبِهِمْ،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إِذِ اسْتَفَزُّوا رُوحَهُ فَأَفْرَطَتْ شَفَتَاهُ بِالكَلامِ.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لَمْ يَسْتَأْصِلُوا الشُّعُوبَ مِثْلَمَا أَمَرَهُمُ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بَلْ خَالَطُوا الأُمَمَ الْوَثَنِيَّةَ وَتَعَلَّمُوا أَعْمَالَهُمْ.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تَعَبَّدُوا لأَوْثَانِهِمْ فَصَارَتْ لَهُمْ فَخّاً.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ضَحَّوْا بِأَبْنَائِهِمْ وَبَنَاتِهِمْ لِلشَّيَاطِينِ.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سَفَكُوا دَماً بَرِيئاً، دَمَ بَنِيهِمْ وَبَنَاتِهِمِ الَّذِينَ ذَبَحُوهُمْ لأَصْنَامِ الْكَنْعَانِيِّينَ، فَتَدَنَّسَتِ الأَرْضُ بِالدِّمَاءِ.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لِذَلِكَ تَنَجَّسُوا بِأَعْمَالِهِمْ، وَخَانُوا الرَّبَّ بِأَفْعَالِهِمْ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فَالْتَهَبَ غَضَبُ الرَّبِّ عَلَى شَعْبِهِ، وَمَقَتَ مِيرَاثَهُ.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وَأَسْلَمَهُمْ إِلَى أَيْدِي الأُمَمِ، فَتَسَلَّطَ عَلَيْهِمْ مُبْغِضُوهُمْ.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وَضَايَقَهُمْ أَعْدَاؤُهُمْ حَتَّى ذَلُّوا تَحْتَ أَيْدِيهِمْ.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مَرَّاتٍ كَثِيرَةً أَنْقَذَهُمْ، أَمَّا هُمْ فَعَصَوْهُ وَانْحَطُّوا فِي آثَامِهِمْ.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غَيْرَ أَنَّهُ الْتَفَتَ إِلَى ضِيقَتِهِمْ إِذْ سَمِعَ صُرَاخَهُمْ.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تَذَكَّرَ عَهْدَهُ لَهُمْ وَرَقَّ لَهُمْ حَسَبَ كَثْرَةِ رَحْمَتِهِ،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فَأَنَالَهُمْ حُظْوَةً لَدَى جَمِيعِ آسِرِيهِمْ.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خَلِّصْنَا أَيُّهَا الرَّبُّ إِلَهُنَا، وَاجْمَعْ شَمْلَنَا مِنْ بَيْنِ الأُمَمِ لِنَرْفَعَ الشُّكْرَ لاسْمِكَ الْقُدُّوسِ وَنَفْتَخِرَ بِتَسْبِيحِكَ.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مُبَارَكٌ الرَّبُّ إِلَهُ إِسْرَائِيلَ مِنَ الأَزَلِ إِلَى الأَبَدِ. وَلْيَقُلِ الشَّعْبُ كُلُّهُ: آمِين.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ارْفَعُوا الشُّكْرَ لِلرَّبِّ لأَنَّهُ صَالِحٌ، وَرَحْمَتَهُ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لِيَقُلْ هَذَا مَفْدِيُّو الرَّبِّ، الَّذِينَ افْتَدَاهُمْ مِنْ يَدِ ظَالِمِهِمْ.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لَمَّ شَتَاتَهُمْ مِنَ الْبُلْدَانِ: مِنَ الشَّرْقِ وَالْغَرْبِ، مِنَ الشِّمَالِ وَالْجَنُوبِ.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تَاهُوا فِي الْبَرِّيَّةِ، فِي صَحْرَاءَ بِلَا طَرِيقٍ، وَلَمْ يَجِدُوا مَدِينَةً يَسْكُنُونَ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جَاعُوا وَعَطِشُوا حَتَّى خَارَتْ نُفُوسُهُمْ فِي دَاخِلِهِمْ.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فَاسْتَغَاثُوا بِالرَّبِّ فِي ضِيقِهِمْ، فَأَنْقَذَهُمْ مِنْ مَصَائِبِهِمْ.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وَهَدَاهُمْ طَرِيقاً مُسْتَقِيماً لِيَتَوَجَّهُوا إِلَى مَدِينَةٍ لِلسَّكَنِ.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فَلْيَرْفَعُوا الشُّكْرَ لِلرَّبِّ عَلَى رَحْمَتِهِ وَعَلَى عَجَائِبِهِ لِبَنِي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لأَنَّهُ أَشْبَعَ النَّفْسَ الْمُتَلَهِّفَةَ وَمَلأَ النَّفْسَ الْجَائِعَةَ خَيْراً.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كَانُوا جَالِسِينَ كَالأَسْرَى فِي الظَّلامِ وَظِلالِ الْمَوْتِ، مُوْثَقِينَ بِالذُّلِّ وَالْحَدِيدِ،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لأَنَّهُمْ تَمَرَّدُوا عَلَى كَلامِ اللهِ، وَاسْتَهَانُوا بِمَشُورَةِ الْعَلِيِّ.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فَأَذَلَّ قُلُوبَهُمْ بِالْجَهْدِ الْمُضْنِي. تَعَثَّرُوا وَلَمْ يَكُنْ مِنْ مُعِينٍ.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ثُمَّ اسْتَغَاثُوا بِالرَّبِّ فِي ضِيقِهِمْ فَأَنْقَذَهُمْ مِنْ مَصَائِبِهِمْ.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أَخْرَجَهُمْ مِنَ الظَّلامِ وَظِلالِ الْمَوْتِ وَحَطَّمَ قُيُودَهُمْ.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فَلْيَرْفَعُوا الشُّكْرَ لِلرَّبِّ عَلَى رَحْمَتِهِ، وَعَلَى عَجَائِبِهِ لِبَنِي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لأَنَّهُ كَسَّرَ أَبْوَابَ النُّحَاسِ، وَقَطَّعَ عَوَارِضَ الْحَدِيدِ.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سَفِهُوا فِي جَهْلِهِمْ وَسَقِمُوا مِنْ جَرَّاءِ آثَامِهِمْ.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عَافَتْ أَنْفُسُهُمْ كُلَّ طَعَامٍ، فَصَارُوا عَلَى شَفَا 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ثُمَّ اسْتَغَاثُوا بِالرَّبِّ فِي ضِيقِهِمْ، فَأَنْقَذَهُمْ مِنْ مَصَائِبِهِمْ.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أَصْدَرَ أَمْرَهُ فَشَفَاهُمْ، وَخَلَّصَهُمْ مِنْ مَهَالِكِهِمْ.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فَلْيَرْفَعُوا الشُّكْرَ لِلرَّبِّ عَلَى رَحْمَتِهِ، وَعَلَى عَجَائِبِهِ لِبَنِي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وَلْيُقَرِّبُوا لَهُ ذَبَائِحَ الشُّكْرِ، وَيُحَدِّثُوا بِأَعْمَالِهِ بِتَرَانِيمِ الْفَرَحِ.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رَكِبَ بَعْضُهُمُ الْبِحَارَ فِي السُّفُنِ التِّجَارِيَّةِ، لِيَكْسَبُوا رِزْقَهُمْ،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وَرَأَوْا أَعْمَالَ الرَّبِّ وَعَجَائِبَهُ فِي عُمْقِ الْمِيَاهِ.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فَإِنَّهُ بِأَمْرِهِ أَثَارَ رِيحاً عَاصِفَةً فَأَهَاجَتْ أَمْوَاجَ الْبَحْرِ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فَارْتَفَعَتِ السُّفُنُ إِلَى الأَعَالِي، ثُمَّ هَبَطَتْ إِلَى الأَعْمَاقِ، حَتَّى ذَابَتْ نُفُوسُهُمْ مِنَ الْفَزَعِ.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تَمَايَلُوا وَتَرَنَّحُوا مِثْلَ السَّكْرَانِ، وَأَعْيَتْهُمُ الْحِيلَةُ.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ثُمَّ اسْتَغَاثُوا بِالرَّبِّ فِي ضِيقِهِمْ، فَأَنْقَذَهُمْ مِنْ مَصَائِبِهِمْ.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هَدَّأَ الْعَاصِفَةَ الشَّدِيدَةَ، وَسَكَّنَ الأَمْوَاجَ.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فَفَرِحُوا بِهُدُوئِهَا، ثُمَّ اقْتَادَهُمْ إِلَى الْمَرْفَأ الْمَنْشُودِ.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فَلْيَرْفَعُوا الشُّكْرَ عَلَى رَحْمَتِهِ، وَعَلَى عَجَائِبِهِ لِبَنِي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وَلْيُعَظِّمُوهُ فِي مَحْفَلِ الشَّعْبِ، وَلْيُسَبِّحُوهُ فِي اجْتِمَاعِ الشُّيُوخِ.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إِنَّهُ يُحَوِّلُ الأَنْهَارَ إِلَى قِفَارٍ، وَيَنَابِيعَ الْمَاءِ إِلَى أَرْضٍ عَطْشَى.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يَجْعَلُ الْحُقُولَ الْخَصِيبَةَ أَرْضاً مَلِحَةً جَرْدَاءَ مِنْ جَرَّاءِ شَرِّ سُكَّانِهَا.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يُحَوِّلُ الْبَرِّيَّةَ إِلَى وَاحَةٍ، وَالأَرْضَ الْقَاحِلَةَ يَنَابِيعَ مِيَاهٍ.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يُسْكِنُ هُنَاكَ الْجِيَاعَ فَيُنْشِئُونَ مَدِينَةً آهِلَةً.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وَيَزْرَعُونَ حُقُولاً وَيَغْرِسُونَ كُرُوماً تُنْتِجُ لَهُمْ غِلَالاً وَفِيرَةً.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وَيُبَارِكُهُمْ أَيْضاً فَيَتَكَاثَرُونَ جِدّاً، وَلَا يَدَعُ مَوَاشِيَهُمْ تَتَنَاقَصُ.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عِنْدَمَا يَقِلُّ الشَّعْبُ وَيَذِلُّ بِفِعْلِ الضِّيقِ وَالْبَلايَا وَالأَحْزَانِ،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يَصُبُّ اللهُ الْهَوَانَ عَلَى الرُّؤَسَاءِ، وَيُضِلُّهُمْ فِي أَرْضِ تِيهٍ لَيْسَ فِيهَا طَرِيقٌ.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لَكِنَّهُ يُنْقِذُ الْمُحْتَاجِينَ مِنَ الْبُؤْسِ، وَيُكَثِّرُ عَشَائِرَهُمْ مِثْلَ قُطْعَانِ الْغَنَمِ.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يَرَى الْمُسْتَقِيمُونَ هَذَا وَيَفْرَحُونَ، أَمَّا الأَثَمَةُ فَيَخْرَسُونَ.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فَلْيَتَأَمَّلْ كُلُّ حَكِيمٍ فِي هَذِهِ الأُمُورِ، وَيُمْعِنِ النَّظَرَ فِي مَرَاحِمِ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تَسْبِيحَةٌ.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إِنَّ قَلْبِي ثَابِتٌ يَا اللهُ. أُرَنِّمُ وَأَشْدُو لَكَ. فَهَيَّا اسْتَيْقِظِي يَا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اسْتَيْقِظِي أَيَّتُهَا الرَّبَابُ وَالْعُودُ. أَنَا أَسْتَيْقِظُ قُبَيْلَ الْفَجْرِ.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أَحْمَدُكَ بَيْنَ الشُّعُوبِ يَا رَبُّ وَأَشْدُو لَكَ بَيْنَ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رَحْمَتَكَ قَدْ عَظُمَتْ فَوْقَ السَّمَاوَاتِ وَحَقَّكَ بَلَغَ الْغُيُومَ.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ارْتَفِعْ يَا اللهُ فَوْقَ السَّمَاوَاتِ، وَلْيَتَسَامَ مَجْدُكَ فَوْقَ الأَرْضِ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اسْتَجِبْ لِي وَخَلِّصْ بِيَمِينِكَ الْمُقْتَدِرَةِ كَي يَنْجُوَ أَحِبَّاؤُكَ.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قَدْ تَكَلَّمَ اللهُ فِي قَدَاسَتِهِ، لِذَلِكَ أَبْتَهِجُ وَأَقْسِمُ أَرْضَ شَكِيمَ وَأَقِيسُ وَادِي سُكُّوتَ،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 جِلْعَادُ، وَلِي مَنَسَّى؛ أَفْرَايِمُ خُوذَةُ رَأْسِي، وَيَهُوذَا صَوْلَجَانِي.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مُوآبُ مِرْحَضَتِي، وَعَلَى أَدُومَ أُلْقِي حِذَائِي، وعَلَى فَلَسْطِينَ أَهْتِفُ مُنْتَصِراً.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مَنْ يَقُودُنِي لِمُحَارَبَةِ الْمَدِينَةِ الْمُحَصَّنَةِ؟ مَنْ يَهْدِينِي إِلَى أَدُومَ؟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أَلَيْسَ أَنْتَ يَا اللهُ الَّذِي أَقْصَيْتَنَا وَلَمْ تَعُدْ تَخْرُجُ مَعَ جُيُوشِنَا؟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هَبْ لَنَا عَوْناً فِي الضِّيقِ، فَعَبَثٌ هُوَ خَلاصُ الإِنْسَانِ.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لَكِنْ بِعَوْنِ اللهِ نُحَارِبُ بِبَأْسٍ، وَهُوَ الَّذِي يَدُوسُ أَعْدَاءَنَا.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 –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109:1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اللهُ، يَا مَنْ أُسَبِّحُهُ، لَا تَعْتَصِمْ بِالصَّمْتِ.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فَقَدْ فَغَرَ أَشْرَارٌ مُخَادِعُونَ أَفْوَاهَهُمْ ضِدِّي، وَتَقَوَّلُوا عَلَيَّ بِالكَذِبِ،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يُحَاصِرُونَنِي بِكَلامِ بُغْضٍ، وَيُهَاجِمُونَنِي مِنْ غَيْرِ عِلَّةٍ.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يُبَادِلُونَ مَحَبَّتِي بِخِصَامٍ، أَمَّا أَنَا فَأُصَلِّي مِنْ أَجْلِهِمْ.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يُجَازُونَنِي شَرّاً مُقَابِلَ خَيْرِي، وَبُغْضاً بَدَلَ حُبِّي.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وَلِّ عَلَى عَدُوِّي قَاضِياً ظَالِماً، وَلْيَقِفْ خَصْمُهُ عَنْ يَمِينِهِ يَتَّهِمُهُ جَوْراً.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عِنْدَ مُحَاكَمَتِهِ لِيَثْبُتْ عَلَيْهِ ذَنْبُهُ، وَلْتُحْسَبْ لَهُ صَلاتُهُ خَطِيئَةً.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لِتَقْصُرْ أَيَّامُهُ وَلْيَتَوَلَّ وَظِيفَتَهُ آخَرُ.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لِيَتَيَتَّمْ بَنُوهُ وَتَتَرَمَّلْ زَوْجَتُهُ.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لِيَتَشَرَّدْ بَنُوهُ وَيَسْتَعْطُوا، وَلْيَلْتَمِسُوا قُوتَهُمْ بَعِيداً عَنْ خَرَائِبِ سُكْنَاهُمْ.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لِيَسْتَرْهِنِ الْمُدَايِنُ كُلَّ مُمْتَلَكَاتِهِ، وَلْيَنْهَبِ الْغُرَبَاءُ ثِمَارَ تَعَبِهِ.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لِيَنْقَرِضْ مَنْ يَتَرَاءَفُ عَلَيْهِ، وَلْيَنْقَطِعْ مَنْ يَتَحَنَّنُ عَلَى أَيْتَامِهِ.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لِيَنْقَرِضْ نَسْلُهُ وَلْيُمْحَ اسْمُهُمْ مِنَ الْجِيلِ الْقَادِمِ.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لِيَذْكُرِ الرَّبُّ إِثْمَ آبَائِهِ، وَلَا يَغْفِرْ خَطِيئَةَ أُمِّهِ.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لِتَمْثُلْ خَطَايَاهُمْ أَمَامَ الرَّبِّ دَائِماً كَيْ يَسْتَأْصِلَ مِنَ الأَرْضِ ذِكْرَهُمْ.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لأَنَّهُ تَغَافَلَ عَنْ إِبْدَاءِ الرَّحْمَةِ، بَلْ تَعَقَّبَ الفَقِيرَ الْمُنْسَحِقَ الْقَلْبِ، لِيُمِيتَهُ.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أَحَبَّ اللَّعْنَةَ فَلَحِقَتْ بِهِ، وَلَمْ يُسَرَّ بِالْبَرَكَةِ فَابْتَعَدَتْ عَنْهُ.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اكْتَسَى اللَّعْنَةَ كَرِدَاءٍ، فَتَسَرَّبَتْ إِلَى بَاطِنِهِ كَالْمِيَاهِ وَإِلَى عِظَامِهِ كَالزَّيْتِ.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فَلْتَكُنْ لَهُ كَرِدَاءٍ يَتَلَفَّعُ بِهِ، وَكَحِزَامٍ يَتَنَطَّقُ بِهِ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هَذِهِ أُجْرَةُ مُبْغِضِيَّ مِنْ عِنْدِ الرَّبِّ، النَّاطِقِينَ شَرّاً عَلَى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أَمَّا أَنْتَ أَيُّهَا الرَّبُّ السَّيِّدُ فَأَحْسِنْ إِلَيَّ مِنْ أَجْلِ اسْمِكَ، وَأَنْقِذْنِي لأَنَّ رَحْمَتَكَ صَالِحَةٌ.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فَإِنِّي فَقِيرٌ وَمِسْكِينٌ وَقَلْبِي جَرِيحٌ فِي دَاخِلِي.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قَدْ تَلاشَيْتُ كَالظِّلِّ عِنْدَ الْمَغِيبِ، وَانْتَفَضْتُ كَجَرَادَةٍ.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وَهَنَتْ رُكْبَتَايَ مِنَ الصَّوْمِ، وَهُزِلَ جَسَدِي كَثِيراً.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صِرْتُ عِنْدَهُمْ عَاراً، يَنْظُرُونَ إِلَيَّ فَيَهُزُّونَ رُؤُوسَهُمْ شَامِتِينَ.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أَعِنِّي يَا رَبُّ يَا إِلَهِي، خَلِّصْنِي بِمُقْتَضَى رَحْمَتِكَ.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فَيُدْرِكُوا أَنَّ هَذِهِ هِيَ يَدُكَ، وَأَنَّكَ أَنْتَ يَا رَبُّ قَدْ فَعَلْتَ هَذَا الأَمْرَ.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هُمْ يَلْعَنُونَنِي أَمَّا أَنْتَ فَتُبَارِكُنِي. لِيَخْزَ المُشْتَكُونَ عَلَيَّ، فَأَفْرَحَ أَنَا عَبْدَكَ.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لِيَكْتَسِ خُصُومِي خَجَلاً، وَلْيَتَلَفَّعُوا بِخِزْيِهِمْ كَالرِّدَاءِ.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بِهُتَافٍ أَرْفَعُ لِلرَّبِّ شُكْراً عَظِيماً، وَفِي وَسَطِ جُمْهُورٍ غَفِيرٍ أُسَبِّحُهُ.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لأَنَّهُ يَقِفُ عَنْ يَمِينِ المَظْلُومِ لِيُخَلِّصَهُ مِنَ الْحَاكِمِينَ عَلَيْهِ بِالْمَوْتِ.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قَالَ الرَّبُّ لِرَبِّي: «اجْلِسْ عَنْ يَمِينِي حَتَّى أَضَعَ أَعْدَاءَكَ مَوْطِئاً لِقَدَمَيْكَ».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يَجْعَلُ الرَّبُّ صِهْيَوْنَ مُنْطَلَقاً لِسُلْطَانِكَ، وَيَقُولُ: «احْكُمْ فِي وَسَطِ أَعْدَائِكَ».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فِي يَوْمِ مُحَارَبَةِ أَعْدَائِكَ يَتَطَوَّعُ شَعْبُكَ. يَجِيءُ شَبَابُكَ إِلَى التِّلالِ الْمُقَدَّسَةِ كَالنَّدَى فِي قَلْبِ الْفَجْرِ.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أَقْسَمَ الرَّبُّ وَلَنْ يَتَرَاجَعَ: «أَنْتَ كَاهِنٌ إِلَى الأَبَدِ عَلَى رُتْبَةِ مَلْكِيصَادَقَ».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الرَّبُّ وَاقِفٌ عَنْ يَمِينِكَ. فِي يَوْمِ غَضَبِهِ يُحَطِّمُ مُلُوكاً.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يَقْضِي بَيْنَ الأُمَمِ، فَيَمْلَأُ الأَرْضَ الرَّحْبَةَ بِجُثَثِ رُؤَسَائِهَا.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يَشْرَبُ الْمَلِكُ مِنَ النَّهْرِ الْمُجَاوِرِ لِلطَّرِيقِ، لِذَلِكَ يَشْمَخُ بِرَأْسِهِ مُنْتَصِراً.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أَشْكُرُ الرَّبَّ مِنْ كُلِّ قَلْبِي فِي مَحْفَلِ أَتْقِيَاءِ الشَّعْبِ.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مَا أَعْظَمَ أَعْمَالَ الرَّبِّ! يَتَأَمَّلُهَا جَمِيعُ الْمَسْرُورِينَ بِها.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صَنِيعُهُ جَلالٌ وَبَهَاءٌ، وَعَدْلُهُ ثَابِتٌ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جَعَلَ لِعَجَائِبِهِ ذِكْراً، فَالرَّبُّ حَنَّانٌ وَرَحِيمٌ.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أَعْطَى مُتَّقِيهِ طَعَاماً، لأَنَّهُ لَا يَنْسَى عَهْدَهُ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أَظْهَرَ قُوَّتَهُ لِشَعْبِهِ حِينَ أَوْرَثَهُمْ أَرْضَ الأُمَمِ.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أَعْمَالُ يَدَيْهِ حَقٌّ وَعَدْلٌ. وَكُلُّ وَصَايَاهُ أَمِينَةٌ.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رَاسِخَةٌ أَبَدَ الدَّهْرِ، مَصْنُوعَةٌ بِالْحَقِّ وَالاسْتِقَامَةِ.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افْتَدَى شَعْبَهُ وَكَرَّسَ عَهْدَهُ مَعَهُ إِلَى الأَبَدِ، قَدُّوسٌ وَمَهُوبٌ اسْمُهُ.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رَأْسُ الْحِكْمَةِ مَخَافَةُ الرَّبِّ. وَالعَامِلُ بِها ذُو فِطْنَةٍ شَدِيدَةٍ. تَسْبِيحُ الرَّبِّ دَائِمٌ إِلَى الأَبَدِ.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طُوبَى لِمَنْ يَخْشَى الرَّبَّ وَيَبْتَهِجُ جِدّاً بِوَصَايَاهُ.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ذُرِّيَّتُهُ تَكُونُ قَوِيَّةً فِي الأَرْضِ، جِيلُ الْمُسْتَقِيمِينَ يَكُونُ مُبَارَكاً.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يَمْتَلِئُ بَيْتُهُ مَالاً وَغِنىً، وَبِرُّهُ يَدُومُ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يُشْرِقُ نُورٌ فِي الظُّلْمَةِ لِلْمُسْتَقِيمِينَ لأَنَّ الرَّبَّ حَنَّانٌ وَرَحِيمٌ وَصِدِّيقٌ.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سَعِيدٌ هُوَ الرَّجُلُ الَّذِي يَتَحَنَّنُ وَيُقْرِضُ مَجَّاناً وَيُدَبِّرُ شُؤُونَهُ بِالْحَيْطَةِ وَالْعَدْلِ.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فَإِنَّهُ لَنْ يَتَزَعْزَعَ أَبَداً. ذِكْرُ الصِّدِّيقِ يَخْلُدُ إِلَى الأَبْدِ.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لَنْ يَخَافَ مِنْ خَبَرِ سُوءٍ، فَقَلْبُهُ ثَابِتٌ مُتَّكِلٌ عَلَى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قَلْبُهُ ثَابِتٌ لَا تَعْتَرِيهِ الْمَخَاوِفُ، وَيَشْهَدُ عِقَابَ مَضْطَهِدِيهِ.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يُوَزِّعُ بِسَخَاءٍ وَيُعْطِي الْفُقَرَاءَ، وَبِرُّهُ يَدُومُ إِلَى الأَبَدِ، فَيَرْتَفِعُ رَأْسُهُ بِاعْتِزَازٍ.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يَرَى الشِّرِّيرُ ذَلِكَ فَيَغْتَاظُ، يَصِرُّ بِأَسْنَانِهِ وَيَذُوبُ إِذْ شَهْوَةُ الشِّرِّيرِ لَا تَتَحَقَّقُ.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هَلِّلُويَا. سَبِّحُوا يَا عَبِيدَ الرَّبِّ، سَبِّحَوا اسْمَ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لِيَكُنِ اسْمُ الرَّبِّ مُبَارَكاً مِنَ الآنَ وَإِلَى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لِيُسَبَّحْ بِاسْمِ الرَّبِّ مِنْ مَشْرِقِ الشَّمْسِ إِلَى مَغْرِبِهَا.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الرَّبُّ مُتَسَامٍ عَلَى جَمِيعِ الأُمَمِ، وَمَجْدُهُ فَوْقَ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مَنْ هُوَ نَظِيرُ الرَّبِّ إِلَهِنَا السَّاكِنِ فِي الأَعَالِي؟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الْمُطِلِّ مِنْ عَلْيَائِهِ إِلَى أَسْفَلَ لِيَرَى السَّمَاوَاتِ وَالأَرْضَ.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يُنْهِضُ الْمِسْكِينَ مِنَ التُّرَابِ، وَيَرْفَعُ الْبَائِسَ مِنْ الْمَزْبَلَةِ،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لِيُجْلِسَهُ مَعَ أَشْرَافِ شَعْبِهِ.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يَرْزُقُ العَاقِرَ أَوْلاداً. يَجْعَلُهَا أُمّاً سَعِيدَةً.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عِنْدَ خُرُوجِ بَنِي إِسْرَائِيلَ مِنْ مِصْرَ، وَآلِ يَعْقُوبَ مِنْ بَيْنِ شَعْبٍ غَرِيبِ اللِّسَانِ.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صَارَ يَهُوذَا هَيْكَلاً مُقَدَّساً لَهُ، وَإِسْرَائِيلُ مَقَرَّ سُلْطَانِهِ.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رَأَى الْبَحْرُ الأَحْمَرُ ذَلِكَ فَهَرَبَ، وَتَرَاجَعَ نَهْرُ الأُرْدُنِّ إِلَى الْوَرَاءِ.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قَفَزَتِ الْجِبَالُ كَأَنَّهَا كِبَاشٌ، وَالتِّلالُ كَأَنَّهَا حُمْلانٌ.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مَالَكَ يَا بَحْرُ قَدْ هَرَبْتَ، وَيَا أُرْدُنُّ قَدْ رَجَعْتَ إِلَى الْوَرَاءِ؟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مَالَكِ يَا جِبَالُ تَقْفِزِينَ كَالْكِبَاشِ، وَيَا تِلالُ كَالْحُمْلانِ؟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تَزَلْزَلِي يَا أَرْضُ فِي حَضْرَةِ الرَّبِّ إِلَهِ يَعْقُوبَ.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الَّذِي حَوَّلَ الصَّخْرَةَ إِلَى جَدَاوِلَ، وَالصَّوَّانَ إِلَى يَنَابِيعِ مِيَاهٍ.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لَا تُمَجِّدْنَا يَا رَبُّ، بَلْ مَجِّدِ اسْمَكَ، مِنْ أَجْلِ رَحْمَتِكَ وَحَقِّكَ.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لِمَاذَا تَسْأَلُنَا الأُمَمُ: أَيْنَ هُوَ إِلَهُكُمْ؟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إِنَّ إِلَهَنَا فِي السَّمَاوَاتِ. كُلَّ مَا شَاءَ صَنَعَ.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أَمَّا أَوْثَانُهُمْ فَهِيَ فِضَّةٌ وَذَهَبٌ مِنْ صُنْعِ أَيْدِي الْبَشَرِ.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لَهَا أَفْوَاهٌ لَكِنَّهَا لَا تَنْطِقُ. لَهَا عُيُونٌ وَلَكِنَّهَا لَا تُبْصِرُ.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وَآذَانٌ لَكِنَّهَا لَا تَسْمَعُ. وَأُنُوفٌ لَكِنَّهَا لَا تَشُمُّ.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لَهَا أَيْدٍ لَكِنَّهَا لَا تَلْمَسُ. وَأَرْجُلٌ لَكِنَّهَا لَا تَمْشِي، وَلَا تُصْدِرُ مِنْ حَنَاجِرِهَا صَوْتاً.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مِثْلَهَا يَصِيرُ صَانِعُوهَا وَكُلُّ مَنْ يَتَوَكَّلُ عَلَيْهَا.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اتَّكِلُوا عَلَى الرَّبِّ يَا بَنِي إِسْرَائِيلَ، هُوَ عَوْنُكُمْ وَتُرْسُكُمْ.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اتَّكِلُوا عَلَى الرَّبِّ يَا بَيْتَ هَارُونَ: هُوَ عَوْنُكُمْ وَتُرْسُكُمْ.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اتَّكِلُوا عَلَى الرَّبِّ يَا خَائِفِي الرَّبِّ: هُوَ عَوْنُكُمْ وَتُرْسُكُمْ.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الرَّبُّ ذَكَرَنَا وَيُبَارِكُنَا. يُبَارِكُ شَعْبَ إِسْرَائِيلَ، يُبَارِكُ الرَّبُّ آلَ هَارُونَ.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يُبَارِكُ كُلَّ مَنْ يَتَّقِيهِ، صِغَارَهُمْ وَكِبَارَهُمْ.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لِيَزِدِ الرَّبُّ بَرَكَتَهُ عَلَيْكُمْ وَعَلَى أَوْلادِكُمْ.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لِيُبَارِكْكُمُ الرَّبُّ، خَالِقُ السَّمَاوَاتِ وَالأَرْضِ.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السَّمَاوَاتُ لِلرَّبِّ وَحْدَهُ، أَمَّا الأَرْضُ فَوَهَبَهَا لِبَنِي آدَمَ.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يُسَبِّحُ الأَمْوَاتُ الرَّبَّ، وَلَا الهَاجِعُونَ فِي الْقُبُورِ.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أَمَّا نَحْنُ فَنُبَارِكُ الرَّبَّ مِنَ الآنَ وَإِلَى الدَّهْرِ.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إِنِّي أُحِبُّ الرَّبَّ لأَنَّهُ يَسْمَعُ ابْتِهَالِي وَيَسْتَجِيبُ إِلَى تَضَرُّعَاتِي.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أَمَالَ أُذُنَهُ إِلَيَّ لِذَلِكَ أَدْعُوهُ مَادُمْتُ حَيًّا.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طَوَّقَتْنِي حِبَالُ الْمَوْتِ. أَطْبَقَ عَلَيَّ رُعْبُ الْهَاوِيَةِ. قَاسَيْتُ ضِيقاً وَحُزْناً.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فَدَعَوْتُ الرَّبَّ: آهِ يَا رَبُّ نَجِّ نَفْسِي!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الرَّبُّ حَنُونٌ وَبَارٌّ. إِلَهُنَا رَحِيمٌ.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الرَّبُّ حَافِظُ الْبُسَطَاءِ. تَذَلَّلْتُ فَخَلَّصَنِي.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عُودِي يَا نَفْسِي إِلَى طُمَأْنِينَتِكِ، لأَنَّ الرَّبَّ قَدْ أَحْسَنَ إِلَيْكِ.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لأَنَّكَ يَا رَبُّ أَنْقَذْتَ نَفْسِي مِنَ الْمَوْتِ، وَعَيْنِي مِنَ الدَّمْعِ، وَقَدَمَيَّ مِنَ التَّعَثُّرِ،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 أَسْلُكُ بِطَاعَةٍ أَمَامَ الرَّبِّ فِي دِيَارِ الأَحْيَاءِ.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آمَنْتُ لِذَلِكَ تَكَلَّمْتُ. أَنَا عَانَيْتُ كَثِيراً.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وَقُلْتُ فِي حَيْرَتِي: «جَمِيعُ الْبَشَرِ كَاذِبُونَ».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مَاذَا أَرُدُّ لِلرَّبِّ مُقَابِلَ كُلِّ مَا أَبْدَاهُ نَحْوي مِنْ حُسْنِ الصَّنِيعِ؟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سَأَتَنَاوَلُ كَأْسَ الْخَلاصِ، وَأَدْعُو بِاسْمِ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أُوْفِي نُذُورِي لِلرَّبِّ أَمَامَ كُلِّ شَعْبِهِ.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عَزِيزٌ فِي عَيْنَي الرَّبِّ مَوْتُ قِدِّيسِيهِ.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آهِ يَا رَبُّ أَنَا عَبْدُكَ. أَنَا عَبْدُكَ وَابْنُ أَمَتِكَ. أَنْتَ حَلَلْتَ قُيُودِي.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لَكَ أُقَدِّمُ ذَبَائِحَ الشُّكْرِ، وَأَدْعُو بِاسْمِكَ.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أُوْفِي نُذُورِي لِلرَّبِّ أَمَامَ كُلِّ شَعْبِهِ.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فِي دِيَارِ بَيْتِ الرَّبِّ، فِي وَسَطِكِ يَا أُورُشَلِيمُ.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سَبِّحُوا الرَّبَّ يَا جَمِيعَ الأُمَمِ، وَمَجِّدُوهُ يَا كُلَّ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 رَحْمَتَهُ غَلَبَتْ عَلَيْنَا، وَأَمَانَةُ الرَّبِّ إِلَى الأَبَدِ تَدُومُ. هَلِّلُويَا!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اشْكُرُوا الرَّبَّ لأَنَّهُ صَالِحٌ، وَرَحْمَتَهُ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لِيَقُلْ بَنُو إِسْرَائِيلَ: إِنَّ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لِيَقُلْ بَيْتُ هَرُونَ: إِنَّ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لِيَقُلْ خَائِفُو الرَّبِّ: إِنَّ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دَعَوْتُ الرَّبَّ فِي الضِّيقِ فَأَجَابَنِي وَفَرَّجَ عَنِّي.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الرَّبُّ مَعِي فَلَا أَخَافُ. مَاذَا يَصْنَعُ بِي الْبَشَرُ؟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الرَّبُّ مَعِي. هُوَ مُعِينٌ لِي. سَأَرَى هَزِيمَةَ أَعْدَائِي.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اللُّجُوءُ إِلَى الرَّبِّ خَيْرٌ مِنَ الاعْتِمَادِ عَلَى الْبَشَرِ.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اللُّجُوءُ إِلَى الرَّبِّ خَيْرٌ مِنَ الاعْتِمَادِ عَلَى الْعُظَمَاءِ.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حَاصَرَتْنِي جَمِيعُ الأُمَمِ، لَكِنِّي بِاسْمِ الرَّبِّ أُبِيدُهُمْ.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حَاصَرُونِي وَضَيَّقُوا عَلَيَّ، لَكِنِّي بِاسْمِ الرَّبِّ أُبِيدُهُمْ.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حَاصَرُونِي كَالنَّحْلِ، (اشْتَعَلُوا) ثُمَّ انْطَفَأُوا كَنَارِ الشَّوْكِ. بِاسْمِ الرَّبِّ أُبِيدُهُمْ.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دُفِعْتُ بِعُنْفٍ كَيْ أَسْقُطَ، لَكِنَّ الرَّبَّ عَضَدَنِي.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الرَّبُّ قُوَّتِي وَتَرْنِيمِي وَقَدْ صَارَ لِي خَلاصاً.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صَوْتُ هُتَافِ النَّصْرِ وَالْخَلاصِ فِي مَسَاكِنِ الأَبْرَارِ. يَمِينُ الرَّبِّ مُقْتَدِرَةٌ فِي فِعْلِهَا.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يَمِينُ الرَّبِّ مُرْتَفِعَةٌ. يَمِينُ الرَّبِّ مُقْتَدِرَةٌ فِي فِعْلِهَا.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لَا أَمُوتُ بَلْ أَحْيَا وَأُذِيعُ أَعْمَالَ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تَأْدِيباً أَدَّبَنِي الرَّبُّ، وَإِلَى الْمَوْتِ لَمْ يُسْلِمْنِي.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افْتَحُوا لِي أَبْوَابَ الْبِرِّ، فَأَدْخُلَ فِيهَا، وَأَشْكُرَ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هَذَا البَابُ هُوَ مَدْخَلُ الأَبْرَارِ إِلَى مَحْضَرِ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أَشْكُرُكَ لأَنَّكَ اسْتَجَبْتَ لِي وَصِرْتَ لِي مُخَلِّصاً.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الْحَجَرُ الَّذِي رَفَضَهُ الْبَنَّاؤُونَ قَدْ صَارَ رَأَسَ الزَّاوِيَةِ.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مِنْ لَدَى الرَّبِّ كَانَ هَذَا، وَهُوَ مُدْهِشٌ فِي أَعْيُنِنَا.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هَذَا هُوَ الْيَوْمُ الَّذِي أَعَدَّهُ الرَّبُّ، فِيهِ نَبْتَهِجُ وَنَفْرَحُ.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آهِ يَا رَبُّ خَلِّصْ. يَا رَبُّ اكْفُلْ لَنَا النَّجَاحَ.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مُبَارَكٌ الآتِي بِاسْمِ الرَّبِّ. بَارَكْنَاكُمْ مِنْ بَيْتِ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الرَّبُّ هُوَ اللهُ وَبِنُورِهِ أَضَاءَ لَنَا. ارْبِطُوا الذَّبِيحَةَ بِحِبَالٍ إِلَى زَوَايَا الْمَذْبَحِ.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إِلَهِي أَنْتَ، وَإِيَّاكَ أَشْكُرُ. إِلَهِي أَنْتَ وَإِيَّاكَ أُعَظِّمُ.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اشْكُرُوا الرَّبَّ لأَنَّهُ صَالِحٌ، وَرَحْمَتَهُ إِلَى الأَبَدِ تَدُومُ.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119:1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طُوبَى لِلسَّالِكِينَ فِي طَرِيقِ الكَمَالِ، طَرِيقِ شَرِيعَةِ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طُوبَى لِمَنْ يَحْفَظُونَ وَصَايَا الرَّبِّ، الَّذِينَ يَطْلُبُونَهُ بِكُلِّ الْقَلْبِ،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وَلَا يَرْتَكِبُونَ إِثْماً، إِنَّمَا فِي طُرُقِهِ يَسِيرُونَ.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أَنْتَ أَوْصَيْتَ بِحِفْظِ وَصَايَاكَ وَالعَمَلِ بِها كُلِّهَا.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لَيْتَكَ تُوَجِّهُ طُرُقِي لِمُمَارَسَةِ فَرَائِضِكَ.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عِنْدَئِذٍ لَا أَخْزَى إِذَا تَأَمَّلْتُ فِي جَمِيعِ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أَحْمَدُكَ بِقَلْبٍ مُسْتَقِيمٍ لأَنِّي أَدْرَكْتُ أَحْكَامَكَ الْعَادِلَةَ.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سَأَحْفَظُ وَصَايَاكَ، فَلَا تَتْرُكْنِي أَبَداً.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بِمَاذَا يُزَكِّي الشَّابُّ مَسْلَكَهُ؟ بِطَاعَتِهِ لِكَلِمَتِكَ.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لِذَلِكَ طَلَبْتُكَ بِكُلِّ قَلْبِي، فَلَا تَدَعْنِي أَضِلُّ عَنْ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خَبَأْتُ كَلامَكَ فِي قَلْبِي، لِئَلّا أُخْطِئَ إِلَيْكَ.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مُبَارَكٌ أَنْتَ يَا رَبُّ. 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بِشَفَتَيَّ أَعْلَنْتُ جَمِيعَ الأَحْكَامِ الَّتِي نَطَقْتَ بِها.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بِطَرِيقِ شَهَادَاتِكَ قَدْ سُرِرْتُ أَكْثَرَ مِنْ سُرُورِ الْحَائِزِ عَلَى كُلِّ غِنىً.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أَتَأَمَّلُ وَصَايَاكَ، وَأَحْفَظُ سُبُلَكَ.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بِفَرائِضِكَ أَتَلَذَّذُ، وَلَا أَنْسَى كَلِمَتَكَ.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أَحْسِنْ إِلَيَّ أَنَا عَبْدِكَ، فَأَحْيَا وَأَعْمَلَ بِكَلِمَتِكَ.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افْتَحْ عَيْنَيَّ فَأَرَى عَجَائِبَ مِنْ شَرِيعَتِكَ.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غَرِيبٌ أَنَا فِي الأَرْضِ فَلَا تَحْجُبْ عَنِّي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تَتَلَهَّفُ نَفْسِي شَوْقاً إِلَى أَحْكَامِكَ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أَنْتَ تَزْجُرُ الْمُتَكَبِّرِينَ الْمَلْعُونِينَ الَّذِينَ يَضِلُّونَ عَنْ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انْتَزِعْ عَارِي وَهَوَانِي، لأَنَّنِي أُرَاعِي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جَلَسَ الرُّؤَسَاءُ وَتَآمَرُوا عَلَيَّ. أَمَّا أَنَا، عَبدَكَ، فَبَقِيتُ أَتَأَمَّلُ فِي فَرَائِضِكَ.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وَصَايَاكَ الشَّاهِدَةُ أَيْضاً هِيَ مَسَرَّتِي، وَأَنَا أَسْتَشِيرُهَا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(أَنَا يَائِسٌ) أَرْقُدُ مُلْتَصِقاً بالتُّرَابِ، فَأَحْيِنِي حَسَبَ 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اعْتَرَفْتُ بِمَا جَنَيْتُ فَاسْتَجَبْتَ لِي. 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فَهِّمْنِي طَرِيقَ أَوَامِرِكَ، فَأَتَأَمَّلَ فِي أَعْمَالِكَ الْعَجِيبَةِ.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نَفْسِي ذَائِبَةٌ مِنَ الْحُزْنِ. قَوِّنِي بِحَسَبِ 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أَبْعِدْ عَنِّي طَرِيقَ الْغَوَايَةِ وَبِرَحْمَتِكَ لَقِّنِّي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قَدِ اخْتَرْتُ طَرِيقَ الْحَقِّ، إذْ وَضَعْتُ أَحْكَامَكَ أَمَامِي.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الْتَزَمْتُ بِوَصَايَاكَ الشَّاهِدَةِ لَكَ يَا رَبُّ فَلَا تُخْزِنِي.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أَجِدُّ مُسْرِعاً فِي طَرِيقِ وَصَايَاكَ، لأَنَّكَ تَشْرَحُ قَلْبِي.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يَا رَبُّ، عَلِّمْنِي طَرِيقَ فَرَائِضِكَ فَأُرَاعِيَهَا إِلَى النِّهَايَةِ.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أَعْطِنِي فَهْماً لأَحْفَظَ شَرِيعَتَكَ وَأَعْمَلَ بِها بِكُلِّ قَلْبِي.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اهْدِنِي فِي سَبِيلِ وَصَايَاكَ، فَفِيهَا بَهْجَتِي.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اجْتَذِبْ قَلْبِي نَحْوَ شَهَادَاتِكَ بَعِيداً عَنْ مَطَامِعِ الْمَالِ.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حَوِّلْ عَيْنَيَّ عَنْ رُؤْيَةِ الْبَاطِلِ، وَفِي طَرِيقِكَ أَحْيِنِي.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حَقِّقْ لِعَبْدِكَ قَوْلَكَ، الَّذِي وَعَدْتَ بِهِ مُتَّقِيكَ.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أَزِلْ عَنِّي الْعَارَ الَّذِي أَخْشَاهُ، لأَنَّ أَحْكَامَكَ صَالِحَةٌ.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هَا قَدْ رَغِبْتُ فِي وَصَايَاكَ. بِعَدْلِكَ أَحْيِنِي.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أَنْعِمْ عَلَيَّ يَا رَبُّ بِرَحْمَتِكَ وَخَلاصِكَ حَسَبَ كَلامِكَ.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فَأَرُدَّ عَلَى مُعَيِّرِيَّ، لأَنِّي أَثِقُ بِوَعْدِكَ.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لَا تَنْزِعْ كَلِمَةَ الْحَقِّ مِنْ فَمِي لأَنَّ رَجَائِي فِي أَحْكَامِكَ،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فَأَحْفَظَ شَرِيعَتَكَ دَائِماً، إِلَى الدَّهْرِ وَالأَبَدِ،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وَأَسْلُكَ فِي رَحَابَةِ الْحُرِّيَّةِ، لأَنِّي الْتَمَسْتُ أَوَامِرَكَ.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سَأَتَحَدَّثُ بِشَهَادَاتِكَ أَمَامَ الْمُلُوكِ وَلَا يَعْتَرِينِي الْخِزْيُ،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وَأَتَلَذَّذُ بِوَصَايَاكَ الَّتِي أَحْبَبْتُهَا،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وَأَرْفَعُ كَفَّيَّ إِلَى وَصَايَاكَ الَّتِي أَحْبَبْتُهَا وَأَتَأَمَّلُ فِي فَرَائِضِكَ.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حَقِّقْ لِعَبْدِكَ وَعْدَكَ الَّذِي جَعَلْتَنِي أَنْتَظِرُهُ.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وَعْدُكَ يُنْعِشُنِي إِذْ هُوَ تَعْزِيَتِي فِي ضِيقِي.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جَاوَزَ الْمُتَكَبِّرُونَ الْحَدَّ فِي السُّخْرِيَةِ بِي، لَكِنْ عَنْ شَرِيعَتِكَ لَمْ أَمِلْ.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تَذَكَّرْتُ أَحْكَامَكَ مُنْذُ الدَّهْرِ يَا رَبُّ، فَتَعَزَّيْتُ.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تَوَلّانِي الْغَيْظُ مِنَ الأَشْرَارِ الَّذِينَ نَبَذُوا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صَارَتْ فَرَائِضُكَ تَرْنِيمَاتٍ لِي فِي أَرْضِ غُرْبَتِي.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ذَكَرْتُ فِي اللَّيْلِ اسْمَكَ يَا رَبُّ، وَحَفِظْتُ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هَذَا مَا حَظِيتُ بِهِ لأَنِّي رَاعَيْتُ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أَنْتَ يَا رَبُّ نَصِيبِي، فَأَعِدُكَ بِطَاعَةِ شَرِيعَتِكَ.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طَلَبْتُ وَجْهَكَ مِنْ كُلِّ قَلْبِي: ارْحَمْنِي حَسَبَ 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59</w:t>
      </w:r>
      <w:r>
        <w:rPr>
          <w:rtl/>
          <w:cs/>
          <w:lang w:val="ar_AE" w:bidi="ar_AE"/>
        </w:rPr>
        <w:t xml:space="preserve"> تَأَمَّلْتُ فِي انْحِرَافِي فَعُدْتُ وَتَحَوَّلْتُ نَحْوَ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60</w:t>
      </w:r>
      <w:r>
        <w:rPr>
          <w:rtl/>
          <w:cs/>
          <w:lang w:val="ar_AE" w:bidi="ar_AE"/>
        </w:rPr>
        <w:t xml:space="preserve"> أَسْرَعْتُ مِنْ غَيْرِ تَوَانٍ إِلَى الْعَمَلِ بِوَصَايَاكَ.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61</w:t>
      </w:r>
      <w:r>
        <w:rPr>
          <w:rtl/>
          <w:cs/>
          <w:lang w:val="ar_AE" w:bidi="ar_AE"/>
        </w:rPr>
        <w:t xml:space="preserve"> قَامَ الأَشْرَارُ بِالإِيقَاعِ بِي، وَلَكِنِّي لَمْ أَنْسَ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62</w:t>
      </w:r>
      <w:r>
        <w:rPr>
          <w:rtl/>
          <w:cs/>
          <w:lang w:val="ar_AE" w:bidi="ar_AE"/>
        </w:rPr>
        <w:t xml:space="preserve"> أَسْتَيْقِظُ فِي مُنْتَصَفِ اللَّيْلِ لأَحْمَدَكَ مِنْ أَجْلِ أَحْكَامِكَ الْعَادِلَةِ.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63</w:t>
      </w:r>
      <w:r>
        <w:rPr>
          <w:rtl/>
          <w:cs/>
          <w:lang w:val="ar_AE" w:bidi="ar_AE"/>
        </w:rPr>
        <w:t xml:space="preserve"> رَفِيقٌ أَنَا لِكُلِّ الَّذِينَ يَتَّقُونَكَ، وَلِحَافِظِي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64</w:t>
      </w:r>
      <w:r>
        <w:rPr>
          <w:rtl/>
          <w:cs/>
          <w:lang w:val="ar_AE" w:bidi="ar_AE"/>
        </w:rPr>
        <w:t xml:space="preserve"> رَحْمَتُكَ يَا رَبُّ قَدْ عَمَّتِ الأَرْضَ فَعَلِّمْنِي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65</w:t>
      </w:r>
      <w:r>
        <w:rPr>
          <w:rtl/>
          <w:cs/>
          <w:lang w:val="ar_AE" w:bidi="ar_AE"/>
        </w:rPr>
        <w:t xml:space="preserve"> صَنَعْتَ خَيْراً يَا رَبُّ مَعِي أَنَا عَبْدَكَ كَمَا وَعَدْتَ.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66</w:t>
      </w:r>
      <w:r>
        <w:rPr>
          <w:rtl/>
          <w:cs/>
          <w:lang w:val="ar_AE" w:bidi="ar_AE"/>
        </w:rPr>
        <w:t xml:space="preserve"> هَبْنِي رُوحَ تَمْيِيزٍ وَمَعْرِفَةً، لأَنِّي آمَنْتُ بِوَصَايَاكَ.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67</w:t>
      </w:r>
      <w:r>
        <w:rPr>
          <w:rtl/>
          <w:cs/>
          <w:lang w:val="ar_AE" w:bidi="ar_AE"/>
        </w:rPr>
        <w:t xml:space="preserve"> ضَلَلْتُ قَبْلَ أَنْ أَدَّبْتَنِي، أَمَّا الآنَ فَحَفِظْتُ كَلامَكَ.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68</w:t>
      </w:r>
      <w:r>
        <w:rPr>
          <w:rtl/>
          <w:cs/>
          <w:lang w:val="ar_AE" w:bidi="ar_AE"/>
        </w:rPr>
        <w:t xml:space="preserve"> أَنْتَ صَالِحٌ وَمُحْسِنٌ فَعَلِّمْنِي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69</w:t>
      </w:r>
      <w:r>
        <w:rPr>
          <w:rtl/>
          <w:cs/>
          <w:lang w:val="ar_AE" w:bidi="ar_AE"/>
        </w:rPr>
        <w:t xml:space="preserve"> لَفَّقَ الْمُتَكَبِّرُونَ عَلَيَّ أَقْوَالاً كَاذِبَةً، أَمَّا أَنَا فَبِكُلِّ قَلْبِي أَحْفَظُ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70</w:t>
      </w:r>
      <w:r>
        <w:rPr>
          <w:rtl/>
          <w:cs/>
          <w:lang w:val="ar_AE" w:bidi="ar_AE"/>
        </w:rPr>
        <w:t xml:space="preserve"> غَلُظَ قَلْبُهُمْ وَتَقَسَّى، أَمَّا أَنَا فَأَتَمَتَّعُ بِشَرِيعَتِكَ.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71</w:t>
      </w:r>
      <w:r>
        <w:rPr>
          <w:rtl/>
          <w:cs/>
          <w:lang w:val="ar_AE" w:bidi="ar_AE"/>
        </w:rPr>
        <w:t xml:space="preserve"> كَانَ مَا ذُقْتُ مِنْ هَوَانٍ لِخَيْرِي فَتَعَلَّمْتُ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72</w:t>
      </w:r>
      <w:r>
        <w:rPr>
          <w:rtl/>
          <w:cs/>
          <w:lang w:val="ar_AE" w:bidi="ar_AE"/>
        </w:rPr>
        <w:t xml:space="preserve"> شَرِيعَةُ فَمِكَ خَيْرٌ لِي مِنْ كُلِّ ذَهَبِ الْعَالَمِ وَفِضَّتِهِ.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73</w:t>
      </w:r>
      <w:r>
        <w:rPr>
          <w:rtl/>
          <w:cs/>
          <w:lang w:val="ar_AE" w:bidi="ar_AE"/>
        </w:rPr>
        <w:t xml:space="preserve"> يَدَاكَ صَنَعَتَانِي وَكَوَّنَتَانِي، فَهَبْنِي فَهْماً لأَتَعَلَّمَ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74</w:t>
      </w:r>
      <w:r>
        <w:rPr>
          <w:rtl/>
          <w:cs/>
          <w:lang w:val="ar_AE" w:bidi="ar_AE"/>
        </w:rPr>
        <w:t xml:space="preserve"> فَيَرَانِي مُتَّقُوكَ وَيَفْرَحُونَ، لأَنِّي انْتَظَرْتُ كَلامَكَ.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75</w:t>
      </w:r>
      <w:r>
        <w:rPr>
          <w:rtl/>
          <w:cs/>
          <w:lang w:val="ar_AE" w:bidi="ar_AE"/>
        </w:rPr>
        <w:t xml:space="preserve"> قَدْ عَلِمْتُ يَا رَبُّ أَنَّ أَحْكَامَكَ عَادِلَةٌ، وَأَنَّكَ بِالْحَقِّ أَدَّبْتَنِي.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76</w:t>
      </w:r>
      <w:r>
        <w:rPr>
          <w:rtl/>
          <w:cs/>
          <w:lang w:val="ar_AE" w:bidi="ar_AE"/>
        </w:rPr>
        <w:t xml:space="preserve"> فَلْتَكُنْ رَحْمَتُكَ تَعْزِيَةً لِي، بِمُقْتَضَى وَعْدِكَ لِعَبْدِكَ.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77</w:t>
      </w:r>
      <w:r>
        <w:rPr>
          <w:rtl/>
          <w:cs/>
          <w:lang w:val="ar_AE" w:bidi="ar_AE"/>
        </w:rPr>
        <w:t xml:space="preserve"> لِتَأْتِنِي مَرَاحِمُكَ فَأَحْيَا، لأَنَّ شَرِيعَتَكَ هِيَ مُتْعَتِي.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78</w:t>
      </w:r>
      <w:r>
        <w:rPr>
          <w:rtl/>
          <w:cs/>
          <w:lang w:val="ar_AE" w:bidi="ar_AE"/>
        </w:rPr>
        <w:t xml:space="preserve"> لِيَخْزَ الْمُتَكَبِّرُونَ لأَنَّهُمُ افْتَرَوْا عَلَيَّ زُوراً، أَمَّا أَنَا فَأَتَأَمَّلُ فِي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79</w:t>
      </w:r>
      <w:r>
        <w:rPr>
          <w:rtl/>
          <w:cs/>
          <w:lang w:val="ar_AE" w:bidi="ar_AE"/>
        </w:rPr>
        <w:t xml:space="preserve"> لِيَنْضَمَّ إِلَيَّ مُتَّقُوكَ وَعَارِفُو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80</w:t>
      </w:r>
      <w:r>
        <w:rPr>
          <w:rtl/>
          <w:cs/>
          <w:lang w:val="ar_AE" w:bidi="ar_AE"/>
        </w:rPr>
        <w:t xml:space="preserve"> لِيَكُنْ قَلْبِي مُتَعَلِّقاً بِكَامِلِ فَرَائِضِكَ، فَلَا أَخْزَى.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81</w:t>
      </w:r>
      <w:r>
        <w:rPr>
          <w:rtl/>
          <w:cs/>
          <w:lang w:val="ar_AE" w:bidi="ar_AE"/>
        </w:rPr>
        <w:t xml:space="preserve"> تَتَلَهَّفُ نَفْسِي إِلَى خَلاصِكَ. رَجَائِي هُوَ كَلِمَتُكَ.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82</w:t>
      </w:r>
      <w:r>
        <w:rPr>
          <w:rtl/>
          <w:cs/>
          <w:lang w:val="ar_AE" w:bidi="ar_AE"/>
        </w:rPr>
        <w:t xml:space="preserve"> كَلَّتْ عَيْنَايَ فِي انْتِظَارِ كَلامِكَ، وَأَنَا أَقُولُ: مَتَى تُعَزِّينِي؟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83</w:t>
      </w:r>
      <w:r>
        <w:rPr>
          <w:rtl/>
          <w:cs/>
          <w:lang w:val="ar_AE" w:bidi="ar_AE"/>
        </w:rPr>
        <w:t xml:space="preserve"> أَصْبَحْتُ كَقِرْبَةِ خَمْرٍ أَتْلَفَتْهَا الْحَرَارَةُ وَالدُّخَانُ، وَلَكِنِّي لَمْ أَنْسَ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84</w:t>
      </w:r>
      <w:r>
        <w:rPr>
          <w:rtl/>
          <w:cs/>
          <w:lang w:val="ar_AE" w:bidi="ar_AE"/>
        </w:rPr>
        <w:t xml:space="preserve"> كَمْ هِي أَيَّامُ عُمْرِ عَبْدِكَ؟ مَتَى تُنْزِلُ الْقَضَاءَ بِالَّذِينَ يَضْطَهِدُونَنِي؟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85</w:t>
      </w:r>
      <w:r>
        <w:rPr>
          <w:rtl/>
          <w:cs/>
          <w:lang w:val="ar_AE" w:bidi="ar_AE"/>
        </w:rPr>
        <w:t xml:space="preserve"> الْمُتَكَبِّرُونَ الَّذِينَ يَعْصَوْنَ شَرِيعَتَكَ حَفَرُوا لِي حُفَراً.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86</w:t>
      </w:r>
      <w:r>
        <w:rPr>
          <w:rtl/>
          <w:cs/>
          <w:lang w:val="ar_AE" w:bidi="ar_AE"/>
        </w:rPr>
        <w:t xml:space="preserve"> وَصَايَاكَ كُلُّهَا صَادِقَةٌ. زُوراً يَضْطَهِدُونَنِي فَأَغِثْنِي.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87</w:t>
      </w:r>
      <w:r>
        <w:rPr>
          <w:rtl/>
          <w:cs/>
          <w:lang w:val="ar_AE" w:bidi="ar_AE"/>
        </w:rPr>
        <w:t xml:space="preserve"> لَوْلَا قَلِيلٌ لأَفْنَوْنِي مِنَ الأَرْضِ، لَكِنِّي لَمْ أَتْرُكْ شَرِيعَتَكْ.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88</w:t>
      </w:r>
      <w:r>
        <w:rPr>
          <w:rtl/>
          <w:cs/>
          <w:lang w:val="ar_AE" w:bidi="ar_AE"/>
        </w:rPr>
        <w:t xml:space="preserve"> أَحْيِنِي بِمُقْتَضَى رَحْمَتِكَ، فَأُطِيعَ شَرَائِعَكَ.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89</w:t>
      </w:r>
      <w:r>
        <w:rPr>
          <w:rtl/>
          <w:cs/>
          <w:lang w:val="ar_AE" w:bidi="ar_AE"/>
        </w:rPr>
        <w:t xml:space="preserve"> يَا رَبُّ كَلِمَتُكَ تَدُومُ ثَابِتَةً فِي السَّمَاوَاتِ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90</w:t>
      </w:r>
      <w:r>
        <w:rPr>
          <w:rtl/>
          <w:cs/>
          <w:lang w:val="ar_AE" w:bidi="ar_AE"/>
        </w:rPr>
        <w:t xml:space="preserve"> مِنْ جِيلٍ إِلَى جِيلٍ أَمَانَتُكَ. أَنْتَ أَسَّسْتَ الأَرْضَ فَلَنْ تَتَزَعْزَعَ.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91</w:t>
      </w:r>
      <w:r>
        <w:rPr>
          <w:rtl/>
          <w:cs/>
          <w:lang w:val="ar_AE" w:bidi="ar_AE"/>
        </w:rPr>
        <w:t xml:space="preserve"> بِمُوْجِبِ أَحْكَامِكَ تَثْبُتُ الْيَوْمَ، لأَنَّ الْكُلَّ خُدَّامٌ لَكَ.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92</w:t>
      </w:r>
      <w:r>
        <w:rPr>
          <w:rtl/>
          <w:cs/>
          <w:lang w:val="ar_AE" w:bidi="ar_AE"/>
        </w:rPr>
        <w:t xml:space="preserve"> لَوْ لَمْ تَكُنْ شَرِيعَتُكَ مُتْعَتِي، لَهَلَكْتُ فِي مَذَلَّتِي،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93</w:t>
      </w:r>
      <w:r>
        <w:rPr>
          <w:rtl/>
          <w:cs/>
          <w:lang w:val="ar_AE" w:bidi="ar_AE"/>
        </w:rPr>
        <w:t xml:space="preserve"> لَنْ أَنْسَى وَصَايَاكَ أَبَداً، لأَنَّكَ بِها وَهَبْتَنِي الْحَيَاةَ.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94</w:t>
      </w:r>
      <w:r>
        <w:rPr>
          <w:rtl/>
          <w:cs/>
          <w:lang w:val="ar_AE" w:bidi="ar_AE"/>
        </w:rPr>
        <w:t xml:space="preserve"> أَنَا لَكَ، فَخَلِّصْنِي، لأَنِّي الْتَمَسْتُ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95</w:t>
      </w:r>
      <w:r>
        <w:rPr>
          <w:rtl/>
          <w:cs/>
          <w:lang w:val="ar_AE" w:bidi="ar_AE"/>
        </w:rPr>
        <w:t xml:space="preserve"> تَرَبَّصَ بِيَ الأَشْرَارُ لِيُهْلِكُونِي، لَكِنِّي أَتَأَمَّلُ فِي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96</w:t>
      </w:r>
      <w:r>
        <w:rPr>
          <w:rtl/>
          <w:cs/>
          <w:lang w:val="ar_AE" w:bidi="ar_AE"/>
        </w:rPr>
        <w:t xml:space="preserve"> رَأَيْتُ لِكُلِّ كَمَالٍ حَدّاً، أَمَّا وَصِيَّتُكَ فَلَا حَدَّ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97</w:t>
      </w:r>
      <w:r>
        <w:rPr>
          <w:rtl/>
          <w:cs/>
          <w:lang w:val="ar_AE" w:bidi="ar_AE"/>
        </w:rPr>
        <w:t xml:space="preserve"> كَمْ أَحْبَبْتُ شَرِيعَتَكَ، إِنَّهَا مَوْضُوعُ تَأَمُّلِي طُولَ النَّهَارِ.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98</w:t>
      </w:r>
      <w:r>
        <w:rPr>
          <w:rtl/>
          <w:cs/>
          <w:lang w:val="ar_AE" w:bidi="ar_AE"/>
        </w:rPr>
        <w:t xml:space="preserve"> وَصِيَّتُكَ جَعَلَتْنِي أَحْكَمَ مِنْ أَعْدَائِي، لأَنَّهَا نَصِيبِي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99</w:t>
      </w:r>
      <w:r>
        <w:rPr>
          <w:rtl/>
          <w:cs/>
          <w:lang w:val="ar_AE" w:bidi="ar_AE"/>
        </w:rPr>
        <w:t xml:space="preserve"> صِرْتُ أَكْثَرَ فَهْماً مِنْ مُعَلِّمِيَّ، لأَنَّ شَهَادَاتِكَ هِيَ مَوْضُوعُ تَأَمُّلِي.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100</w:t>
      </w:r>
      <w:r>
        <w:rPr>
          <w:rtl/>
          <w:cs/>
          <w:lang w:val="ar_AE" w:bidi="ar_AE"/>
        </w:rPr>
        <w:t xml:space="preserve"> صِرْتُ أَكْثَرَ فِطْنَةً مِنَ الشُّيُوخِ، لأَنِّي رَاعَيْتُ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101</w:t>
      </w:r>
      <w:r>
        <w:rPr>
          <w:rtl/>
          <w:cs/>
          <w:lang w:val="ar_AE" w:bidi="ar_AE"/>
        </w:rPr>
        <w:t xml:space="preserve"> مَنَعْتُ قَدَمَيَّ عَنْ سُلُوكِ كُلِّ طَرِيقِ شَرٍّ، لِكَيْ أَحْفَظَ كَلامَكَ.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102</w:t>
      </w:r>
      <w:r>
        <w:rPr>
          <w:rtl/>
          <w:cs/>
          <w:lang w:val="ar_AE" w:bidi="ar_AE"/>
        </w:rPr>
        <w:t xml:space="preserve"> لَمْ أَبْتَعِدْ عَنْ أَحْكَامِكَ لأَنَّكَ هَكَذَا عَلَّمْتَنِي.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103</w:t>
      </w:r>
      <w:r>
        <w:rPr>
          <w:rtl/>
          <w:cs/>
          <w:lang w:val="ar_AE" w:bidi="ar_AE"/>
        </w:rPr>
        <w:t xml:space="preserve"> مَا أَحْلَى أَقْوَالَكَ لِمَذَاقِي. إِنَّهَا أَحْلَى مِنَ الْعَسَلِ فِي فَمِي.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104</w:t>
      </w:r>
      <w:r>
        <w:rPr>
          <w:rtl/>
          <w:cs/>
          <w:lang w:val="ar_AE" w:bidi="ar_AE"/>
        </w:rPr>
        <w:t xml:space="preserve"> مِنْ وَصَايَاكَ اكْتَسَبْتُ فِطْنَةً لِذَلِكَ أَبْغَضْتُ كُلَّ طَرِيقٍ بَاطِلٍ.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105</w:t>
      </w:r>
      <w:r>
        <w:rPr>
          <w:rtl/>
          <w:cs/>
          <w:lang w:val="ar_AE" w:bidi="ar_AE"/>
        </w:rPr>
        <w:t xml:space="preserve"> سِرَاجٌ لِرِجْلِي كَلامُكَ وَنُورٌ لِسَبِيلِي.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106</w:t>
      </w:r>
      <w:r>
        <w:rPr>
          <w:rtl/>
          <w:cs/>
          <w:lang w:val="ar_AE" w:bidi="ar_AE"/>
        </w:rPr>
        <w:t xml:space="preserve"> أَقْسَمْتُ يَمِيناً مُوَثَّقَةً أَنْ أَحْفَظَ أَحْكَامَكَ الْعَادِلَةَ.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107</w:t>
      </w:r>
      <w:r>
        <w:rPr>
          <w:rtl/>
          <w:cs/>
          <w:lang w:val="ar_AE" w:bidi="ar_AE"/>
        </w:rPr>
        <w:t xml:space="preserve"> قَاسَيْتُ جِدّاً فَأَنْعِشْنِي يَا رَبُّ بِمُقْتَضَى 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108</w:t>
      </w:r>
      <w:r>
        <w:rPr>
          <w:rtl/>
          <w:cs/>
          <w:lang w:val="ar_AE" w:bidi="ar_AE"/>
        </w:rPr>
        <w:t xml:space="preserve"> تَقَبَّلْ يَا رَبُّ صَلَوَاتِ شُكْرِي، وَعَلِّمْنِي أَحْكَامَكَ.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109</w:t>
      </w:r>
      <w:r>
        <w:rPr>
          <w:rtl/>
          <w:cs/>
          <w:lang w:val="ar_AE" w:bidi="ar_AE"/>
        </w:rPr>
        <w:t xml:space="preserve"> نَفْسِي دَائِماً فِي كَفِّي، لَكِنِّي لَا أَنْسَى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110</w:t>
      </w:r>
      <w:r>
        <w:rPr>
          <w:rtl/>
          <w:cs/>
          <w:lang w:val="ar_AE" w:bidi="ar_AE"/>
        </w:rPr>
        <w:t xml:space="preserve"> نَصَبَ الأَشْرَارُ لِي فَخّاً فَتَفَادَيْتُهُ لأَنِّي لَمْ أَضِلَّ عَنْ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111</w:t>
      </w:r>
      <w:r>
        <w:rPr>
          <w:rtl/>
          <w:cs/>
          <w:lang w:val="ar_AE" w:bidi="ar_AE"/>
        </w:rPr>
        <w:t xml:space="preserve"> اتَّخَذْتُ شَهَادَاتِكَ مِيرَاثاً إِلَى الأَبَدِ، لأَنَّهَا بَهْجَةُ قَلْبِي.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112</w:t>
      </w:r>
      <w:r>
        <w:rPr>
          <w:rtl/>
          <w:cs/>
          <w:lang w:val="ar_AE" w:bidi="ar_AE"/>
        </w:rPr>
        <w:t xml:space="preserve"> لَقَدْ عَزَمْتُ أَنْ أُتَمِّمَ فَرَائِضَكَ إِلَى أَنْ أَمُوتَ.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113</w:t>
      </w:r>
      <w:r>
        <w:rPr>
          <w:rtl/>
          <w:cs/>
          <w:lang w:val="ar_AE" w:bidi="ar_AE"/>
        </w:rPr>
        <w:t xml:space="preserve"> أَبْغَضْتُ ذَوِي الرَّأْيِ الْمُتَقَلِّبِ، أَمَّا شَرِيعَتُكَ فَأَحْبَبْتُ.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114</w:t>
      </w:r>
      <w:r>
        <w:rPr>
          <w:rtl/>
          <w:cs/>
          <w:lang w:val="ar_AE" w:bidi="ar_AE"/>
        </w:rPr>
        <w:t xml:space="preserve"> أَنْتَ مَلْجَإِي وَتُرْسِي، وَأَمَلِي فِي كَلِمَتِكَ.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115</w:t>
      </w:r>
      <w:r>
        <w:rPr>
          <w:rtl/>
          <w:cs/>
          <w:lang w:val="ar_AE" w:bidi="ar_AE"/>
        </w:rPr>
        <w:t xml:space="preserve"> ابْتَعِدُوا عَنِّي يَا فَاعِلِي الشَّرِّ، فَأَحْفَظَ وَصَايَا إِلَهِي.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116</w:t>
      </w:r>
      <w:r>
        <w:rPr>
          <w:rtl/>
          <w:cs/>
          <w:lang w:val="ar_AE" w:bidi="ar_AE"/>
        </w:rPr>
        <w:t xml:space="preserve"> كُنْ سَنَدِي كَمَا وَعَدْتَ، فَأَحْيَا وَلَا يَخِيبَ رَجَائِي.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117</w:t>
      </w:r>
      <w:r>
        <w:rPr>
          <w:rtl/>
          <w:cs/>
          <w:lang w:val="ar_AE" w:bidi="ar_AE"/>
        </w:rPr>
        <w:t xml:space="preserve"> اعْضُدْنِي فَأَخْلُصَ، وَأُرَاعِيَ فَرَائِضَكَ دَائِماً.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118</w:t>
      </w:r>
      <w:r>
        <w:rPr>
          <w:rtl/>
          <w:cs/>
          <w:lang w:val="ar_AE" w:bidi="ar_AE"/>
        </w:rPr>
        <w:t xml:space="preserve"> احْتَقَرْتَ الضَّالِّينَ عَنْ فَرَائِضِكَ، وَمَكْرُهُمْ لَا يُجْدِيهِمْ نَفْعاً.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119</w:t>
      </w:r>
      <w:r>
        <w:rPr>
          <w:rtl/>
          <w:cs/>
          <w:lang w:val="ar_AE" w:bidi="ar_AE"/>
        </w:rPr>
        <w:t xml:space="preserve"> رَذَلْتَ جَمِيعَ أَشْرَارِ الأَرْضِ كَأَنَّهُمْ نُفَايَةٌ، لِذَلِكَ أَحْبَبْتُ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120</w:t>
      </w:r>
      <w:r>
        <w:rPr>
          <w:rtl/>
          <w:cs/>
          <w:lang w:val="ar_AE" w:bidi="ar_AE"/>
        </w:rPr>
        <w:t xml:space="preserve"> اقْشَعَرَّ بَدَنِي رُعْباً مِنْكَ وَجَزِعْتُ مِنْ أَحْكَامِكَ.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121</w:t>
      </w:r>
      <w:r>
        <w:rPr>
          <w:rtl/>
          <w:cs/>
          <w:lang w:val="ar_AE" w:bidi="ar_AE"/>
        </w:rPr>
        <w:t xml:space="preserve"> أَجْرَيْتُ قَضَاءً وَعَدْلاً، فَلَا تُسْلِمْنِي إِلَى ظَالِمِيَّ.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122</w:t>
      </w:r>
      <w:r>
        <w:rPr>
          <w:rtl/>
          <w:cs/>
          <w:lang w:val="ar_AE" w:bidi="ar_AE"/>
        </w:rPr>
        <w:t xml:space="preserve"> كُنْ ضَامِناً لِخَيْرِ عَبْدِكَ، فَلَا يَجُورَ عَلَيَّ الْمُتَكَبِّرُونَ.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123</w:t>
      </w:r>
      <w:r>
        <w:rPr>
          <w:rtl/>
          <w:cs/>
          <w:lang w:val="ar_AE" w:bidi="ar_AE"/>
        </w:rPr>
        <w:t xml:space="preserve"> كَلَّتْ عَيْنَايَ اشْتِيَاقاً إِلَى خَلاصِكَ وَإِلَى تَحْقِيقِ وَعْدِكَ الأَمِينِ.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124</w:t>
      </w:r>
      <w:r>
        <w:rPr>
          <w:rtl/>
          <w:cs/>
          <w:lang w:val="ar_AE" w:bidi="ar_AE"/>
        </w:rPr>
        <w:t xml:space="preserve"> عَامِلْ عَبْدَكَ بِمُقْتَضَى رَحْمَتِكَ، وَعَلِّمْنِي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125</w:t>
      </w:r>
      <w:r>
        <w:rPr>
          <w:rtl/>
          <w:cs/>
          <w:lang w:val="ar_AE" w:bidi="ar_AE"/>
        </w:rPr>
        <w:t xml:space="preserve"> عَبْدُكَ أَنَا، فَهَبْنِي فَهْماً لأَعْرِفَ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126</w:t>
      </w:r>
      <w:r>
        <w:rPr>
          <w:rtl/>
          <w:cs/>
          <w:lang w:val="ar_AE" w:bidi="ar_AE"/>
        </w:rPr>
        <w:t xml:space="preserve"> يَا رَبُّ آنَ لَكَ أَنْ تَعْمَلَ، فَقَدْ نَقَضُوا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127</w:t>
      </w:r>
      <w:r>
        <w:rPr>
          <w:rtl/>
          <w:cs/>
          <w:lang w:val="ar_AE" w:bidi="ar_AE"/>
        </w:rPr>
        <w:t xml:space="preserve"> لِذَلِكَ أُحِبُّ وَصَايَاكَ أَكْثَرَ مِنَ الذَّهَبِ الْخَالِصِ،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128</w:t>
      </w:r>
      <w:r>
        <w:rPr>
          <w:rtl/>
          <w:cs/>
          <w:lang w:val="ar_AE" w:bidi="ar_AE"/>
        </w:rPr>
        <w:t xml:space="preserve"> وَلأَنِّي أَحْسِبُ كُلَّ فَرَائِضِكَ مُسْتَقِيمَةً فِي كُلِّ شَيْءٍ، أُبْغِضُ كُلَّ طَرِيقٍ بَاطِلٍ.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129</w:t>
      </w:r>
      <w:r>
        <w:rPr>
          <w:rtl/>
          <w:cs/>
          <w:lang w:val="ar_AE" w:bidi="ar_AE"/>
        </w:rPr>
        <w:t xml:space="preserve"> مَا أَعْجَبَ شَهَادَاتِكَ. لِذَلِكَ تُرَاعِيهَا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130</w:t>
      </w:r>
      <w:r>
        <w:rPr>
          <w:rtl/>
          <w:cs/>
          <w:lang w:val="ar_AE" w:bidi="ar_AE"/>
        </w:rPr>
        <w:t xml:space="preserve"> فَتْحُ كَلامِكَ يُنِيرُ الذِّهْنَ، وَيَهِبُ الْبُسَطَاءَ فَهْماً.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131</w:t>
      </w:r>
      <w:r>
        <w:rPr>
          <w:rtl/>
          <w:cs/>
          <w:lang w:val="ar_AE" w:bidi="ar_AE"/>
        </w:rPr>
        <w:t xml:space="preserve"> فَغَرْتُ فَمِي لاهِثاً اشْتِيَاقاً إِلَى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132</w:t>
      </w:r>
      <w:r>
        <w:rPr>
          <w:rtl/>
          <w:cs/>
          <w:lang w:val="ar_AE" w:bidi="ar_AE"/>
        </w:rPr>
        <w:t xml:space="preserve"> الْتَفِتْ إِلَيَّ وَتَحَنَّنْ عَلَيَّ، كَمَا تَفْعَلُ دَائِماً مَعَ مُحِبِّيكَ.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133</w:t>
      </w:r>
      <w:r>
        <w:rPr>
          <w:rtl/>
          <w:cs/>
          <w:lang w:val="ar_AE" w:bidi="ar_AE"/>
        </w:rPr>
        <w:t xml:space="preserve"> ثَبِّتْ خُطْوَاتِي فِي كَلِمَتِكَ، وَلَا تَدَعْ أَيَّ إِثْمٍ يَتَسَلَّطُ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134</w:t>
      </w:r>
      <w:r>
        <w:rPr>
          <w:rtl/>
          <w:cs/>
          <w:lang w:val="ar_AE" w:bidi="ar_AE"/>
        </w:rPr>
        <w:t xml:space="preserve"> حَرِّرْنِي مِنْ ظُلْمِ الإِنْسَانِ، فَأَحْفَظَ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135</w:t>
      </w:r>
      <w:r>
        <w:rPr>
          <w:rtl/>
          <w:cs/>
          <w:lang w:val="ar_AE" w:bidi="ar_AE"/>
        </w:rPr>
        <w:t xml:space="preserve"> أَضِئْ بِوَجْهِكَ عَلَى عَبْدِكَ، وَعَلِّمْنِي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136</w:t>
      </w:r>
      <w:r>
        <w:rPr>
          <w:rtl/>
          <w:cs/>
          <w:lang w:val="ar_AE" w:bidi="ar_AE"/>
        </w:rPr>
        <w:t xml:space="preserve"> فَاضَتْ مِنْ عَيْنَيَّ يَنَابِيعُ دَمْعٍ، لأَنَّهُمْ لَمْ يُرَاعُوا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137</w:t>
      </w:r>
      <w:r>
        <w:rPr>
          <w:rtl/>
          <w:cs/>
          <w:lang w:val="ar_AE" w:bidi="ar_AE"/>
        </w:rPr>
        <w:t xml:space="preserve"> عَادِلٌ أَنْتَ يَا رَبُّ، وَأَحْكَامُكَ مُسْتَقِيمَةٌ.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138</w:t>
      </w:r>
      <w:r>
        <w:rPr>
          <w:rtl/>
          <w:cs/>
          <w:lang w:val="ar_AE" w:bidi="ar_AE"/>
        </w:rPr>
        <w:t xml:space="preserve"> أَصْدَرْتَ أَوَامِرَكَ بِعَدْلٍ وَبِأَقْصَى الأَمَانَةِ.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139</w:t>
      </w:r>
      <w:r>
        <w:rPr>
          <w:rtl/>
          <w:cs/>
          <w:lang w:val="ar_AE" w:bidi="ar_AE"/>
        </w:rPr>
        <w:t xml:space="preserve"> أَتَمَيَّزُ غَيْرَةً فِي دَاخِلِي، لأَنَّ أَعْدَائِي تَغَاضَوْا عَنْ كَلامِكَ.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140</w:t>
      </w:r>
      <w:r>
        <w:rPr>
          <w:rtl/>
          <w:cs/>
          <w:lang w:val="ar_AE" w:bidi="ar_AE"/>
        </w:rPr>
        <w:t xml:space="preserve"> أَقْوَالُكَ مُمَحَّصَةٌ نَقِيَّةٌ، وَعَبْدُكَ أَحَبَّهَا.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141</w:t>
      </w:r>
      <w:r>
        <w:rPr>
          <w:rtl/>
          <w:cs/>
          <w:lang w:val="ar_AE" w:bidi="ar_AE"/>
        </w:rPr>
        <w:t xml:space="preserve"> صَغِيرُ الشَّأْنِ أَنَا وَحَقِيرٌ وَمَعَ ذَلِكَ لَمْ أَنْسَ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142</w:t>
      </w:r>
      <w:r>
        <w:rPr>
          <w:rtl/>
          <w:cs/>
          <w:lang w:val="ar_AE" w:bidi="ar_AE"/>
        </w:rPr>
        <w:t xml:space="preserve"> عَدْلُكَ عَدْلٌ أَبَدِيٌّ وَشَرِيعَتُكَ حَقٌّ.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143</w:t>
      </w:r>
      <w:r>
        <w:rPr>
          <w:rtl/>
          <w:cs/>
          <w:lang w:val="ar_AE" w:bidi="ar_AE"/>
        </w:rPr>
        <w:t xml:space="preserve"> اسْتَوْلَى عَلَيَّ الضِّيقُ وَالشِّدَّةُ، وَلَا لَذَّةَ لِي إِلّا بِوَصَايَاكَ.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144</w:t>
      </w:r>
      <w:r>
        <w:rPr>
          <w:rtl/>
          <w:cs/>
          <w:lang w:val="ar_AE" w:bidi="ar_AE"/>
        </w:rPr>
        <w:t xml:space="preserve"> شَهَادَاتُكَ عَدْلٌ إِلَى الأَبَدِ. فَهِّمْنِي إِيَّاهَا فَأَحْيَا.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145</w:t>
      </w:r>
      <w:r>
        <w:rPr>
          <w:rtl/>
          <w:cs/>
          <w:lang w:val="ar_AE" w:bidi="ar_AE"/>
        </w:rPr>
        <w:t xml:space="preserve"> صَرَخْتُ إِلَيْكَ مِنْ كُلِّ قَلْبِي، فَاسْتَجِبْ لِي يَا رَبُّ، وَسَأُرَاعِي شَرَائِعَكَ.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146</w:t>
      </w:r>
      <w:r>
        <w:rPr>
          <w:rtl/>
          <w:cs/>
          <w:lang w:val="ar_AE" w:bidi="ar_AE"/>
        </w:rPr>
        <w:t xml:space="preserve"> إِيَّاكَ دَعَوْتُ فَخَلِّصْنِي لأُطِيعَ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147</w:t>
      </w:r>
      <w:r>
        <w:rPr>
          <w:rtl/>
          <w:cs/>
          <w:lang w:val="ar_AE" w:bidi="ar_AE"/>
        </w:rPr>
        <w:t xml:space="preserve"> اسْتَيْقَظْتُ قَبْلَ الْفَجْرِ وَاسْتَغَثْتُ؛ رَجَائِي فِي كَلامِكَ.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148</w:t>
      </w:r>
      <w:r>
        <w:rPr>
          <w:rtl/>
          <w:cs/>
          <w:lang w:val="ar_AE" w:bidi="ar_AE"/>
        </w:rPr>
        <w:t xml:space="preserve"> اللَّيْلَ كُلَّهُ أَظَلُّ مُسْتَيْقِظاً، أَتَأَمَّلُ فِي أَقْوَالِكَ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149</w:t>
      </w:r>
      <w:r>
        <w:rPr>
          <w:rtl/>
          <w:cs/>
          <w:lang w:val="ar_AE" w:bidi="ar_AE"/>
        </w:rPr>
        <w:t xml:space="preserve"> اسْتَمِعْ لِي يَا رَبُّ بِمُقْتَضَى رَحْمَتِكَ، وَأَحْيِنِي بِمُوْجِبِ أَحْكَامِكَ.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150</w:t>
      </w:r>
      <w:r>
        <w:rPr>
          <w:rtl/>
          <w:cs/>
          <w:lang w:val="ar_AE" w:bidi="ar_AE"/>
        </w:rPr>
        <w:t xml:space="preserve"> اقْتَرَبَ مِنِّي السَّاعُونَ وَرَاءَ الرَّذِيلَةِ، الْبَعِيدُونَ عَنْ شَرِيعَتِكَ.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151</w:t>
      </w:r>
      <w:r>
        <w:rPr>
          <w:rtl/>
          <w:cs/>
          <w:lang w:val="ar_AE" w:bidi="ar_AE"/>
        </w:rPr>
        <w:t xml:space="preserve"> إِنَّمَا أَنْتَ يَا رَبُّ أَقْرَبُ إِلَيَّ، وَوَصَايَاكَ كُلُّهَا حَقٌّ.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152</w:t>
      </w:r>
      <w:r>
        <w:rPr>
          <w:rtl/>
          <w:cs/>
          <w:lang w:val="ar_AE" w:bidi="ar_AE"/>
        </w:rPr>
        <w:t xml:space="preserve"> مُنْذُ الْقَدِيمِ عَرَفْتُ مِنْ شَهَادَاتِكَ أَنَّكَ وَضَعْتَهَا لِتَثْبُتَ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153</w:t>
      </w:r>
      <w:r>
        <w:rPr>
          <w:rtl/>
          <w:cs/>
          <w:lang w:val="ar_AE" w:bidi="ar_AE"/>
        </w:rPr>
        <w:t xml:space="preserve"> انْظُرْ إِلَى مَذَلَّتِي وَأَنْقِذْنِي، لأَنِّي لَمْ أَنْسَ شَرِيعَتَكَ.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154</w:t>
      </w:r>
      <w:r>
        <w:rPr>
          <w:rtl/>
          <w:cs/>
          <w:lang w:val="ar_AE" w:bidi="ar_AE"/>
        </w:rPr>
        <w:t xml:space="preserve"> تَوَلَّ قَضِيَّتِي وَافْدِنِي، أَحْيِنِي حَسَبَ كَلِمَتِكَ.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155</w:t>
      </w:r>
      <w:r>
        <w:rPr>
          <w:rtl/>
          <w:cs/>
          <w:lang w:val="ar_AE" w:bidi="ar_AE"/>
        </w:rPr>
        <w:t xml:space="preserve"> الْخَلاصُ بَعِيدٌ عَنِ الأَشْرَارِ، لأَنَّهُمْ لَا يَطْلُبُونَ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156</w:t>
      </w:r>
      <w:r>
        <w:rPr>
          <w:rtl/>
          <w:cs/>
          <w:lang w:val="ar_AE" w:bidi="ar_AE"/>
        </w:rPr>
        <w:t xml:space="preserve"> مَا أَكْثَرَ مَرَاحِمَكَ يَا رَبُّ. أَحْيِنِي بِمُقْتَضَى أَحْكَامِكَ.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157</w:t>
      </w:r>
      <w:r>
        <w:rPr>
          <w:rtl/>
          <w:cs/>
          <w:lang w:val="ar_AE" w:bidi="ar_AE"/>
        </w:rPr>
        <w:t xml:space="preserve"> كَثِيرُونَ هُمْ أَعْدَائِي وَمُضْطَهِدِيَّ، وَلَكِنِّي لَمْ أَحِدْ عَنْ شَهَادَاتِكَ.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158</w:t>
      </w:r>
      <w:r>
        <w:rPr>
          <w:rtl/>
          <w:cs/>
          <w:lang w:val="ar_AE" w:bidi="ar_AE"/>
        </w:rPr>
        <w:t xml:space="preserve"> نَظَرْتُ إِلَى الْغَادِرِينَ شَزْراً، لأَنَّهُمْ لَمْ يُطِيعُوا كَلِمَتَكَ.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159</w:t>
      </w:r>
      <w:r>
        <w:rPr>
          <w:rtl/>
          <w:cs/>
          <w:lang w:val="ar_AE" w:bidi="ar_AE"/>
        </w:rPr>
        <w:t xml:space="preserve"> انْظُرْ كَيْفَ أَحْبَبْتُ وَصَايَاكَ فَأَحْيِنِي يَا رَبُّ بِمُقْتَضَى رَحْمَتِكَ.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160</w:t>
      </w:r>
      <w:r>
        <w:rPr>
          <w:rtl/>
          <w:cs/>
          <w:lang w:val="ar_AE" w:bidi="ar_AE"/>
        </w:rPr>
        <w:t xml:space="preserve"> كَلامُكَ بِأَسْرِهِ حَقٌّ، وَكُلُّ أَحْكَامِكَ إِلَى الأَبَدِ عَادِلَةٌ.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161</w:t>
      </w:r>
      <w:r>
        <w:rPr>
          <w:rtl/>
          <w:cs/>
          <w:lang w:val="ar_AE" w:bidi="ar_AE"/>
        </w:rPr>
        <w:t xml:space="preserve"> اضْطَهَدَنِي رُؤَسَاءُ مِنْ غَيْرِ عِلَّةٍ، لَكِنَّ قَلْبِي لَا يَهَابُ سِوَى كَلامِكَ.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162</w:t>
      </w:r>
      <w:r>
        <w:rPr>
          <w:rtl/>
          <w:cs/>
          <w:lang w:val="ar_AE" w:bidi="ar_AE"/>
        </w:rPr>
        <w:t xml:space="preserve"> أَبْتَهِجُ بِكَلامِكَ كَبَهْجَةِ مَنْ عَثَرَ عَلَى غَنِيمَةٍ جَزِيلَةٍ.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163</w:t>
      </w:r>
      <w:r>
        <w:rPr>
          <w:rtl/>
          <w:cs/>
          <w:lang w:val="ar_AE" w:bidi="ar_AE"/>
        </w:rPr>
        <w:t xml:space="preserve"> أَبْغَضْتُ الْكَذِبَ وَمَقَتُّهُ، أَمَّا شَرِيعَتُكَ فَأَحْبَبْتُهَا.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164</w:t>
      </w:r>
      <w:r>
        <w:rPr>
          <w:rtl/>
          <w:cs/>
          <w:lang w:val="ar_AE" w:bidi="ar_AE"/>
        </w:rPr>
        <w:t xml:space="preserve"> سَبْعَ مَرَّاتٍ سَبَّحْتُكَ فِي النَّهَارِ عَلَى أَحْكَامِكَ الْعَادِلَةِ.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165</w:t>
      </w:r>
      <w:r>
        <w:rPr>
          <w:rtl/>
          <w:cs/>
          <w:lang w:val="ar_AE" w:bidi="ar_AE"/>
        </w:rPr>
        <w:t xml:space="preserve"> سَلامٌ جَزِيلٌ لِمُحِبِّي شَرِيعَتِكَ، وَلَنْ يُعْثِرَهُمْ بِفَضْلِهَا شَيْءٌ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166</w:t>
      </w:r>
      <w:r>
        <w:rPr>
          <w:rtl/>
          <w:cs/>
          <w:lang w:val="ar_AE" w:bidi="ar_AE"/>
        </w:rPr>
        <w:t xml:space="preserve"> رَجَوْتُ خَلاصَكَ يَا رَبُّ وَوَصَايَاكَ عَمِلْتُ.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167</w:t>
      </w:r>
      <w:r>
        <w:rPr>
          <w:rtl/>
          <w:cs/>
          <w:lang w:val="ar_AE" w:bidi="ar_AE"/>
        </w:rPr>
        <w:t xml:space="preserve"> حَفِظَتْ نَفْسِي شَهَادَاتِكَ وَأَنَا أُحِبُّهَا جِدّاً.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168</w:t>
      </w:r>
      <w:r>
        <w:rPr>
          <w:rtl/>
          <w:cs/>
          <w:lang w:val="ar_AE" w:bidi="ar_AE"/>
        </w:rPr>
        <w:t xml:space="preserve"> رَاعَيْتُ وَصَايَاكَ وَشَهَادَاتِكَ، وَجَمِيعُ أَعْمَالِي مَاثِلَةٌ أَمَامَكَ.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169</w:t>
      </w:r>
      <w:r>
        <w:rPr>
          <w:rtl/>
          <w:cs/>
          <w:lang w:val="ar_AE" w:bidi="ar_AE"/>
        </w:rPr>
        <w:t xml:space="preserve"> لِيَصِلْ صُرَاخِي إِلَيْكَ يَا رَبُّ. هَبْنِي فَهْماً حَسَبَ كَلامِكَ.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170</w:t>
      </w:r>
      <w:r>
        <w:rPr>
          <w:rtl/>
          <w:cs/>
          <w:lang w:val="ar_AE" w:bidi="ar_AE"/>
        </w:rPr>
        <w:t xml:space="preserve"> لِتَمْثُلْ طِلْبَتِي أَمَامَكَ. أَنْقِذْنِي بِمُوجِبِ وَعْدِكَ.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171</w:t>
      </w:r>
      <w:r>
        <w:rPr>
          <w:rtl/>
          <w:cs/>
          <w:lang w:val="ar_AE" w:bidi="ar_AE"/>
        </w:rPr>
        <w:t xml:space="preserve"> تَفِيضُ شَفَتَايَ تَسْبِيحاً إذْ تُعَلِّمُنِي فَرَائِضَكَ.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172</w:t>
      </w:r>
      <w:r>
        <w:rPr>
          <w:rtl/>
          <w:cs/>
          <w:lang w:val="ar_AE" w:bidi="ar_AE"/>
        </w:rPr>
        <w:t xml:space="preserve"> يَشْدُو لِسَانِي بِأَقْوَالِكَ، لأَنَّ جَمِيعَ وَصَايَاكَ عَدْلٌ.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173</w:t>
      </w:r>
      <w:r>
        <w:rPr>
          <w:rtl/>
          <w:cs/>
          <w:lang w:val="ar_AE" w:bidi="ar_AE"/>
        </w:rPr>
        <w:t xml:space="preserve"> لِتُغِثْنِي يَدُكَ لأَنِّي اخْتَرْتُ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174</w:t>
      </w:r>
      <w:r>
        <w:rPr>
          <w:rtl/>
          <w:cs/>
          <w:lang w:val="ar_AE" w:bidi="ar_AE"/>
        </w:rPr>
        <w:t xml:space="preserve"> اشْتَقْتُ إِلَى خَلاصِكَ يَا رَبُّ؛ شَرِيعَتُكَ هِيَ مَسَرَّتِي.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175</w:t>
      </w:r>
      <w:r>
        <w:rPr>
          <w:rtl/>
          <w:cs/>
          <w:lang w:val="ar_AE" w:bidi="ar_AE"/>
        </w:rPr>
        <w:t xml:space="preserve"> لِتَحْيَ نَفْسِي فَتُسَبِّحَكَ وَلْتَكُنْ أَحْكَامُكَ لِي عَوْناً.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176</w:t>
      </w:r>
      <w:r>
        <w:rPr>
          <w:rtl/>
          <w:cs/>
          <w:lang w:val="ar_AE" w:bidi="ar_AE"/>
        </w:rPr>
        <w:t xml:space="preserve"> تِهْتُ كَخَرُوفٍ ضَالٍّ. فَابْحَثْ عَنْ عَبْدِكَ، فَإِنِّي لَمْ أَنْسَ وَصَايَاكَ.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صَرَخْتُ إِلَى الرَّبِّ فِي ضِيقِي فَاسْتَجَابَ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نَجِّ نَفْسِي يَا رَبُّ مِنَ الشِّفَاهِ الْكَاذِبَةِ وَاللِّسَانِ الْمُنَافِقِ.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أَيُّ نَفْعٍ يَأْتِينِي مِنَ اللِّسَانِ الغَشَّاشِ؟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إِنَّهُ كَسِهَامِ الْجَبَّارِ الحَادَّةِ وَكَالْجَمْرِ الأَحْمَرِ الْمُلْتَهِبِ.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وَيْلِي لأَنِّي تَغَرَّبْتُ فِي مَاشِكَ، وَسَكَنْتُ فِي خِيَامِ قِيدَارَ.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طَالَ سَكَنِي مَعَ أُنَاسٍ يُبْغِضُونَ السَّلامَ.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أَنَا رَجُلُ سَلامٍ، وَكُلَّمَا دَعَوْتُ إِلَيْهِ هَبُّوا هُمْ لِلْحَرْبِ.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أَرْفَعُ عَيْنَيَّ إِلَى الْجِبَالِ. مِنْ أَيْنَ يَأْتِي عَوْنِي؟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يَأْتِي عَوْنِي مِنْ عِنْدِ الرَّبِّ، صَانِعِ السَّمَاوَاتِ وَالأَرْضِ.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يَدَعُ قَدَمَكَ تَزِلُّ. لَا يَنْعَسُ حَافِظُكَ.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يَنْعَسُ وَلَا يَنَامُ حَافِظُ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الرَّبُّ هُوَ حَافِظُكَ، الرَّبُّ سِتْرٌ لَكَ عَنْ يَمِينِكَ.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لَنْ تَضْرِبَكَ الشَّمْسُ بِحَرِّهَا نَهَاراً وَلَا الْقَمَرُ بِنُورِهِ لَيْلاً.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يَقِيكَ الرَّبُّ مِنْ كُلِّ شَرٍّ. يَقِي نَفْسَكَ.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يَحْفَظُ ذِهَابَكَ وَإِيَابَكَ مِنَ الآنَ وَإِلَى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فَرِحْتُ بِالْقَائِلِينَ لِي: لِنَذْهَبْ مَعاً إِلَى بَيْتِ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تَقِفُ أَقْدَامُنَا الآنَ دَاخِلَ أَبْوَابِكِ يَا أُورُشَلِيمُ.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أُورُشَلِيمُ الْمَبْنِيَّةُ كَمَدِينَةٍ مُتَمَاسِكَةٍ مُتَّحِدَةٍ.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إِلَيْهَا صَعِدَتِ الأَسْبَاطُ، أَسْبَاطُ الرَّبِّ لِتَرْفَعَ الشُّكْرَ لَهُ بِحَسَبِ أَوَامِرِهِ.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هُنَاكَ نُصِبَتْ عُرُوشُ الْقَضَاءِ، عُرُوشُ آلِ دَاوُدَ.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صَلُّوا لأَجْلِ سَلامِ أُورُشَلِيمَ. لِيُفْلِحْ مُحِبُّوكِ وَيَطْمَئِنُّوا.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لِيَكُنِ السَّلامُ دَاخِلَ أَسْوَارِكِ، وَالأَمَانُ دَاخِلَ قُصُورِكِ.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مِنْ أَجْلِ إِخْوَتِي وَأَصْحَابِي أَقُولُ: لِيَسُدْ فِيكِ سَلامٌ.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مِنْ أَجْلِ الرَّبِّ إِلَهِنَا أَلْتَمِسُ لَكِ خَيْراً.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إِلَيْكَ رَفَعْتُ عَيْنَيَّ يَا سَاكِناً فِي 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كَمَا تَتَعَلَّقُ عُيُونُ الْعَبِيدِ بِأَيْدِي سَادَتِهِمْ، وَعَيْنَا الْجَارِيَةِ بِيَدِ سَيِّدَتِهَا، هَكَذَا تَتَعَلَّقُ أَنْظَارُنَا بِالرَّبِّ إِلَهِنَا حَتَّى يَتَحَنَّنَ عَلَيْنَا.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ارْحَمْنَا يَا رَبُّ، ارْحَمْنَا، فَقَدْ شَبِعْنَا احْتِقَاراً.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شَبِعَتْ نُفُوسُنَا كَثِيراً مِنْ هُزْءِ الْمُطْمَئِنِّينَ وَازْدِرَاءِ الْمُتَكَبِّرِينَ.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الْمَصَاعِدِ.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لَوْ لَمْ يَكُنِ الرَّبُّ مَعَنَا لِيَقُلْ إِسْرَائِيلُ،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لَوْ لَمْ يَكُنِ الرَّبُّ مَعَنَا، عِنْدَمَا قَامَ النَّاسُ عَلَيْنَا.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لابْتَلَعُونَا وَنَحْنُ أَحْيَاءُ، عِنْدَمَا احْتَدَمَ غَضَبُهُمْ عَلَيْنَا،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وَلَجَرَفَتْنَا الْمِيَاهُ، وَلَطَمَا السَّيْلُ عَلَيْنَا،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وَلَطَغَتِ الْمِيَاهُ العَاتِيَةُ عَلَى أَنْفُسِنَا.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مُبَارَكٌ الرَّبُّ الَّذِي لَمْ يَجْعَلْنَا فَرِيسَةً لأَسْنَانِ أَعْدَائِنَا.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نَجَتْ نُفُوسُنَا كَالْعُصْفُورِ مِنْ فَخِّ الصَّيَّادِينَ: انْكَسَرَ الْفَخُّ وَنَجَوْنَا.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عَوْنُنَا بِاسْمِ الرَّبِّ صَانِعِ السَّمَاوَاتِ وَالأَرْضِ.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الْوَاثِقُونَ بِالرَّبِّ هُمْ مِثْلُ جَبَلِ صِهْيَوْنَ الرَّاسِخِ الَّذِي لَا يَتَزَعْزَعُ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كَمَا تُحِيطُ الْجِبَالُ بِأُورُشَلِيمَ، كَذَلِكَ يُحِيطُ الرَّبُّ بِشَعْبِهِ مِنَ الآنَ وَإِلَى الأَبَدِ،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فَلَا يَتَسَلَّطُ الأَشْرَارُ عَلَى نَصِيبِ الأَبْرَارِ لِئَلّا يَمُدَّ الأَبْرَارُ أَيْدِيَهُمْ إِلَى الإِثْمِ.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أَحْسِنْ يَا رَبُّ إِلَى الأَخْيَارِ وَإِلَى ذَوِي الْقُلُوبِ الْمُسْتَقِيمَةِ.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أَمَّا الَّذِينَ يَحِيدُونَ إِلَى طُرُقٍ مُلْتَوِيَةٍ، فَإِنَّ الرَّبَّ يَسُوقُهُمْ إِلَى الْهَلاكِ مَعَ فَاعِلِي الإِثْمِ. لِيَكُنِ السَّلامُ لِشَعْبِ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عِنْدَمَا أَرْجَعَ الرَّبُّ أَهْلَ أُورُشَلِيمَ مِنَ السَّبْيِ، صِرْنَا كَمَنْ يَرَى حُلْماً.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عِنْدَئِذٍ امْتَلأَتْ أَفْوَاهُنَا ضِحْكاً، وَأَلْسِنَتُنَا تَرَنُّماً. عِنْدَئِذٍ قَالَتِ الأُمَمُ: إِنَّ الرَّبَّ قَدْ أَجْرَى أُمُوراً عَظِيمَةً مَعَ هَؤُلاءِ.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نَعَمْ، إِنَّ الرَّبَّ قَدْ صَنَعَ أُمُوراً عَظِيمَةً لَنَا، فَفَرِحْنَا.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أَرْجِعْنَا يَا رَبُّ مِنْ سَبْيِنَا، كَمَا تَرْجِعُ السُّيُولُ إِلَى النَّقَبِ.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فَمَنْ يَزْرَعْ بِالدُّمُوعِ يَحْصُدْ غَلّاتِهِ بِالابْتِهَاجِ.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وَمَنْ يَذْهَبْ بَاكِياً حَامِلاً بِذَارَهُ يَرْجِعْ مُتَرَنِّماً حَامِلاً حُزَمَ حَصِيدِهِ.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 لِسُلَيْمَانَ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إِنْ لَمْ يَبْنِ الرَّبُّ الْبَيْتَ، فَبَاطِلاً يَتْعَبُ الْبَنَّاؤُونَ. وَإِنْ لَمْ يَحْرُسِ الرَّبُّ الْمَدِينَةَ فَبَاطِلاً يَسْهَرُ الْحَارِسُ.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بَاطِلاً تَكِدُّونَ مِنَ الْفَجْرِ الْمُبَكِّرِ وَإِلَى وَقْتٍ مُتَأَخِّرٍ مِنَ اللَّيْلِ فِي سَبِيلِ لُقْمَةِ الْعَيْشِ، فَإِنَّ الرَّبَّ يَسُدُّ حَاجَةَ أَحِبَّائِهِ حَتَّى وَهُمْ نِيَامٌ.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هُوَذَا الْبَنُونَ مِيرَاثٌ مِنْ عِنْدِ الرَّبِّ، وَالأَوْلادُ ثَوَابٌ مِنْهُ.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أَبْنَاءُ الشَّبِيبَةِ مِثْلُ سِهَامٍ فِي يَدِ جَبَّارٍ مُتَمَرِّسٍ.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طُوبَى لِلَّذِي مَلأَ جُعْبَتَهُ مِنْهُمْ، فَإِنَّهُمْ لَا يَخِيبُونَ حِينَ يُوَاجِهُونَ الخُصُومَ فِي مَجْلِسِ القَضَاءِ عِنْدَ بَوَّابَةِ الْمَدِينَةِ.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طُوبَاكَ يَا مَنْ تَتَّقِي الرَّبَّ وَتَسْلُكُ فِي طُرُقِهِ.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لأَنَّكَ تَأْكُلُ مِنْ تَعَبِ يَدَيْكَ وَتَتَمَتَّعُ بِالسَّعَادَةِ وَالْخَيْرِ.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تَكُونُ امْرَأَتُكَ كَكَرْمَةٍ مُثْمِرَةٍ فِي جَوَانِبِ بَيْتِكَ، وَأَبْنَاؤُكَ كَأَغْرَاسِ الزَّيْتُونِ حَوْلَ مَائِدَتِكَ.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هَكَذَا يُبَارَكُ الرَّجُلُ الَّذِي يَتَّقِي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يُبَارِكُكَ الرَّبُّ مِنْ صِهْيَوْنَ، حَتَّى تَشْهَدَ خَيْرَ أُورُشَلِيمَ كُلَّ أَيَّامِ حَيَاتِكَ،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وَتَعِيشَ لِتَرَى أَحْفَادَكَ. وَلْيَكُنْ لِشَعْبِ إِسْرَائِيلَ سَلامٌ.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129:1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أَكْثَرَ مَا ضَايَقُونِي فِي حَدَاثَتِي يَقُولُ إِسْرَائِيلُ.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مَا أَكْثَرَ مَا ضَايَقُونِي فِي حَدَاثَتِي، لَكِنَّهُمْ لَمْ يَتَغَلَّبُوا عَلَيَّ.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جَرَحُوا ظَهْرِي جُرُوحاً عَمِيقَةً، فَصَارَ كَالأَتْلامِ (خُطُوطِ الْمِحْرَاثِ) الطَّوِيلَةِ فِي حَقْلٍ مَحْرُوثٍ.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الرَّبُّ عَادِلٌ، كَسَرَ أَغْلالَ عُبُودِيَّةِ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فَلْيَخْزَ وَلْيُدْبِرْ جَمِيعُ مُبْغِضِي صِهْيَوْنَ.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لِيَكُونُوا كَالْعُشْبِ النَّابِتِ عَلَى السُّطُوحِ، الَّذِي يَجِفُّ قَبْلَ أَنْ يَنْمُوَ،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فَلَا يَمْلأُ الْحَاصِدُ مِنْهُ يَدَهُ، وَلَا الْحَازِمُ حِضْنَهُ.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وَلَا يَقُولُ عَابِرُو السَّبِيلِ لَهُمْ: «لِتَكُنْ عَلَيْكُمْ بَرَكَةُ الرَّبِّ: نُبَارِكُكُمْ بِاسْمِ الرَّبِّ».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أَيُّهَا الرَّبُّ إِيَّاكَ أَدْعُو مِنَ الأَعْمَاقِ.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فَاسْمَعْ يَا رَبُّ صَوْتِي، وَلْتَكُنْ أُذُنَاكَ مُرْهَفَتَيْنِ إِلَى صَوْتِ تَضَرُّعِي.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إِنْ كُنْتَ يَا رَبُّ تَتَرَصَّدُ الآثَامَ، فَمَنْ يَسْتَطِيعُ الْوُقُوفَ فِي مَحْضَرِكَ؟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وَلأَنَّكَ مَصْدَرُ الْغُفْرَانِ فَإِنَّ جَمِيعَ النَّاسِ يَهَابُونَكَ.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انْتَظَرْتُكَ يَا رَبُّ. نَفْسِي تَنْتَظِرُكَ، وَفِي كَلِمَتِكَ رَجَائِي.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نَفْسِي تَنْتَظِرُ الرَّبَّ بِلَهْفَةٍ أَكْثَرَ مِنْ لَهْفَةِ الْحُرَّاسِ مُتَرَقِّبِي الصُّبْحِ.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لِيَتَرَجَّ إِسْرَائِيلُ الرَّبَّ، لأَنَّ مِنْهُ الرَّحْمَةَ وَالْفِدَاءَ الْكَثِيرَ.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وَهُوَ يَفْدِي إِسْرَائِيلَ مِنْ جَمِيعِ آثَامِهِ.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الْمَصَاعِدِ.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لَمْ يَشْمَخْ قَلْبِي وَلَا اسْتَعْلَتْ عَيْنَايَ وَلَا حَفَلْتُ بِالْعَظَائِمِ وَمَا يَفُوقُ إِدْرَاكِي.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وَلَكِنِّي سَكَّنْتُ نَفْسِي وَهَدَّأْتُهَا، فَصَارَ قَلْبِي مُطْمَئِنّاً كَطِفْلٍ مَفْطُومٍ مُسْتَسْلِمٍ بَيْنَ ذِرَاعَيْ أُمِّهِ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لِيَتَرَجَّ إِسْرَائِيلُ الرَّبَّ مِنَ الآنَ وَإِلَى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اذْكُرْ يَا رَبُّ دَاوُدَ وَكُلَّ مُعَانَاتِهِ.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اذْكُرْ كَيْفَ أَقْسَمَ لِلرَّبِّ وَنَذَرَ لإِلَهِ يَعْقُوبَ الْقَدِيرِ: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«لَنْ أَدْخُلَ بَيْتَ سُكْنَايَ، وَلَنْ أَعْلُوَ فِرَاشِي،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وَلَنْ أُعْطِيَ عَيْنَيَّ نَوْماً وَلَا أَجْفَانِي نُعَاساً،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حَتَّى أَبْنِيَ مَقَاماً لِتَابُوتِ الرَّبِّ، وَمَسْكِناً لإِلَهِ يَعْقُوبَ الْقَدِيرِ».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فِي أَفْرَاتَةَ سَمِعْنَا بِهِ، وَفِي حُقُولِ الْوَعْرِ وَجَدْنَاهُ،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فَقُلْنَا: «لِنَدْخُلْ إِلَى بَيْتِ الرَّبِّ، وَلْنَسْجُدْ عِنْدَ مَوْطِئِ قَدَمَيْهِ».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عُدْ إِلَى هَيْكَلِكَ يَا رَبُّ، أَنْتَ وَتَابُوتُ عِزَّتِكَ.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لِيَرْتَدِ كَهَنَتُكَ البِرَّ ثَوْباً، وَلِيَهْتِفْ أَتْقِيَاؤُكَ فَرَحاً.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مِنْ أَجْلِ دَاوُدَ عَبْدِكَ لَا تَرْفُضْ طَلَبَ مَلِكِكَ الْمَمْسُوحِ.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قَدْ أَقْسَمَ الرَّبُّ لِدَاوُدَ قَسَماً صَادِقاً لَا يَرْجِعُ عَنْهُ: «مِنْ ثَمَرَةِ بَطْنِكَ أُقِيمُ مَلِكاً عَلَى عَرْشِكَ.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إِذَا حَفِظَ بَنُوكَ عَهْدِي وَشَهَادَاتِي الَّتِي أُعَلِّمُهُمْ إِيَّاهَا، يَجْلِسُ بَنُوهُمْ أَيْضاً عَلَى عَرْشِكَ إِلَى الأَبَدِ».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لأَنَّ الرَّبَّ قَدِ اخْتَارَ أُورُشَلِيمَ وَرَغِبَ أَن تَكُونَ لَهُ مَسْكَناً.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وَقَالَ: «هَذِهِ مَقَرُّ رَاحَتِي إِلَى الأَبَدِ، فِيهَا أَسْكُنُ لأَنِّي أَحْبَبْتُهَا.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أُبَارِكُ غَلَّاتِهَا بَرَكَةً جَزِيلَةً، وَأُشْبِعُ مَسَاكِينَهَا خُبْزاً.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أُلْبِسُ كَهَنَتَهَا ثَوْبَ الْخَلاصِ، فَيَهْتِفُ قِدِّيسُوهَا مُتَرَنِّمِينَ.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أُقِيمُ هُنَاكَ مَلِكاً عَظِيماً مِنْ أَصْلِ دَاوُدَ، وَأُعِدُّ سِرَاجاً مُنِيراً لِمَنْ أَمْسَحُهُ.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أَكْسُو أَعْدَاءَهُ خِزْياً. أَمَّا هُوَ، فَعَلَى رَأْسِهِ يَتَأَلَّقُ تَاجُهُ».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الْمَصَاعِدِ.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أَحْسَنَ ومَا أَبْهَجَ أَنْ يَسْكُنَ الإِخْوَةُ مَعاً (فِي وِئَامٍ).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فَذَلِكَ مِثْلُ زَيْتِ الْمَسْحَةِ، الْعَطِرِ الْمَسْكُوبِ عَلَى الرَّأْسِ، النَّازِلِ عَلَى اللِّحْيَةِ، عَلَى لِحْيَةِ هَارُونَ، الْجَارِي إِلَى أَطْرَافِ ثَوْبِهِ،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بَلْ مِثْلُ نَدَى حَرْمُونَ الْمُتَقَاطِرِ عَلَى جَبَلِ صِهْيَوْنَ. فَإِنَّهُ هُنَاكَ أَمَرَ الرَّبُّ أَن تَحِلَّ الْبَرَكَةُ وَالْحَيَاةُ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تَرْنِيمَةُ الْمَصَاعِدِ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هَيَّا بَارِكُوا الرَّبَّ يَا جَمِيعَ عَبِيدِهِ الْقَائِمِينَ عَلَى خِدْمَةِ بَيْتِهِ فِي اللَّيَالِي.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ارْفَعُوا أَيْدِيَكُمْ نَحْوَ الْمَقْدِسِ وَبَارِكُوا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يُبَارِكُكَ الرَّبُّ مِنْ صِهْيَوْنَ، صَانِعُ السَّمَاوَاتِ وَالأَرْضِ.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هَلِّلُويَا. سَبِّحُوا اسْمَ الرَّبِّ. سَبِّحُوهُ يَا عَبِيدَ الرَّبِّ،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الْقَائِمِينَ عَلَى الْخِدْمَةِ فِي بَيْتِ الرَّبِّ، فِي دِيَارِ بَيْتِ إِلَهِنَا.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سَبِّحُوا الرَّبَّ فَإِنَّهُ صَالِحٌ. اشْدُوا لاسْمِهِ، فَإِنَّ ذَاكَ حُلْوٌ.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لأَنَّ الرَّبَّ قَدِ اخْتَارَ يَعْقُوبَ لِنَفْسِهِ، وَاتَّخَذَ إِسْرَائِيلَ شَعْباً خَاصّاً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قَدْ عَرَفْتُ أَنَّ الرَّبَّ عَظِيمٌ، وَأَنَّ سَيِّدَنَا أَسْمَى مِنْ جَمِيعِ الآلِهَةِ.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كُلَّ مَا شَاءَ صَنَعَ فِي السَّمَاوَاتِ، وَفِي الأَرْضِ وَالْبِحَارِ، وَفِي كُلِّ الأَغْوَارِ الْعَمِيقَةِ.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يُصْعِدُ الأَبْخِرَةَ مِنْ أَقَاصِي الأَرْضِ، وَيُحْدِثُ بُرُوقاً لِلْمَطَرِ، وَيُطْلِقُ الرِّيحَ مِنْ خَزَائِنِهِ.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هُوَ الَّذِي ضَرَبَ أَبْكَارَ مِصْرَ، أَبْكَارَ النَّاسِ وَالْبَهَائِمِ.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وَهُوَ الَّذِي أَجْرَى آيَاتٍ وَمُعْجِزَاتٍ فِي وَسَطِكِ يَا مِصْرُ، وَعَلَى فِرْعَوْنَ وَجَمِيعِ عَبِيدِهِ.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ضَرَبَ أُمَماً عَظِيمَةً، وَقَتَلَ مُلُوكاً مُقْتَدِرِينَ: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سِيحُونَ مَلِكَ الأَمُورِيِّينَ، وَعُوجَ مَلِكَ بَاشَانَ، وَجَمِيعَ مَمَالِكِ كَنْعَانَ.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وَوَهَبَ أَرْضَهُمْ مِيرَاثاً لإِسْرَائِيلَ شَعْبِهِ.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اسْمُكَ خَالِدٌ إِلَى الأَبَدِ. ذِكْرُكَ يَا رَبُّ مِنْ جِيلٍ إِلَى جِيلٍ.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لأَنَّ الرَّبَّ يُحَاكِمُ شَعْبَهُ بِعَدْلٍ وَيَعْطِفُ عَلَى عَبِيدِهِ.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أَمَّا أَصْنَامُ الأُمَمِ فَهِيَ مِنْ فِضَّةٍ وَذَهَبٍ، صَنْعَةُ أَيْدِي النَّاسِ.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لَهَا أَفْوَاهٌ لَكِنَّهَا لَا تَتَكَلَّمُ، وَعُيُونٌ لَكِنَّهَا لَا تَرَى.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وَآذَانٌ لَكِنَّهَا لَا تَسْمَعُ. وَلَيْسَ فِي أَفْوَاهِهَا نَسَمَةُ حَيَاةٍ.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مِثْلَهَا يَصِيرُ صَانِعُوهَا وَكُلُّ مَنْ يَتَوَكَّلُ عَلَيْهَا.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يَا بَيْتَ إِسْرَائِيلَ بَارِكُوا الرَّبَّ. يَا بَيْتَ هَارُونَ بَارِكُوا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يَا بَيْتَ لاوِي بَارِكُوا الرَّبَّ. يَا خَائِفِي الرَّبِّ بَارِكُوا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مُبَارَكٌ الرَّبُّ مِنْ صِهْيَوْنَ، الرَّبُّ السَّاكِنُ فِي أُورُشَلِيمَ.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ارْفَعُوا الشُّكْرَ لِلرَّبِّ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ارْفَعُوا الشُّكْرَ لإِلَهِ الآلِهَةِ،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ارْفَعُوا الشُّكْرَ لِرَبِّ الأَرْبَابِ،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الصَّانِعِ الْعَجَائِبَ الْعِظَامَ وَحْدَهُ،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الصَّانِعِ السَّمَاوَاتِ بِحِكْمَةٍ،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الْبَاسِطِ الأَرْضَ فَوْقَ الْمِيَاهِ،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الصَّانِعِ الأَنْوَارَ الْعَظِيمَةَ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الشَّمْسَ لِتُضِيءَ نَهَاراً،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وَالْقَمَرَ وَالْكَوَاكِبَ لِتُنِيرَ لَيْلاً،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الَّذِي ضَرَبَ مِصْرَ مَعَ أَبْكَارِهَا،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وَأَخْرَجَ بَنِي إِسْرَائِيلَ مِنْ وَسَطِهِمْ،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بِيَدٍ شَدِيدَةٍ وَذِرَاعٍ قَدِيرَةٍ،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الَّذِي فَلَقَ الْبَحْرَ الأَحْمَرَ إِلَى شَطْرَيْنِ،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وَأَجَازَ الإِسْرَائِيلِيِّينَ فِي وَسَطِهِ،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وَدَفَعَ فِرْعَوْنَ وَجَيْشَهُ إِلَى الْبَحْرِ،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الَّذِي قَادَ شَعْبَهُ فِي الْبَرِّيَّةِ،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الَّذِي أَطَاحَ بِمُلُوكٍ عُظَمَاءَ.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وَقَتَلَ مُلُوكاً ذَوِي شُهْرَةٍ،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كَسِيحُونَ مَلِكِ الأَمُورِيِّينَ،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وَعُوجَ مَلِكِ بَاشَانَ،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وَأَعْطَى أَرْضَهُمْ مِيرَاثاً،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مِيرَاثاً لإِسْرَائِيلَ عَبْدِهِ،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الَّذِي ذَكَرَنَا فِي مَذَلَّتِنَا،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وَخَلَّصَنَا مِنْ أَعْدَائِنَا،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الَّذِي يَرْزُقُ خُبْزاً كُلَّ بَشَرٍ، لأَنَّ رَحْمَتَهُ إِلَى الأَبَدِ تَدُومُ.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ارْفَعُوا الشُّكْرَ لإِلَهِ السَّمَاوَاتِ، لأَنَّ رَحْمَتَهُ إِلَى الأَبَدِ تَدُومُ.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عَلَى ضِفَافِ أَنْهَارِ بَابِلَ جَلَسْنَا، وَبَكَيْنَا عِنْدَمَا تَذَكَّرْنَا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هُنَاكَ عَلَّقْنَا أَعْوَادَنَا عَلَى أَشْجَارِ الصَّفْصَافِ.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هُنَاكَ طَلَبَ مِنَّا الَّذِينَ سَبَوْنَا أَنْ نَشْدُوَ بِتَرْنِيمَةٍ، وَالَّذِينَ عَذَّبُونَا أَنْ نُطْرِبَهُمْ قَائِلِينَ: «أَنْشِدُوا لَنَا مِنْ تَرَانِيمِ صِهْيَوْنَ».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كَيْفَ نَشْدُو بِتَرْنِيمَةِ الرَّبِّ فِي أَرْضٍ غَرِيبَةٍ؟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إِنْ نَسِيتُكِ يَا أُورُشَلِيمُ، فَلْتَنْسَ يَمِينِي مَهَارَتَهَا.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لِيَلْتَصِقْ لِسَانِي بِحَنَكِي إِنْ لَمْ أَذْكُرْكِ وَلَمْ أُفَضِّلْكِ عَلَى ذِرْوَةِ أَفْرَاحِي.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اذْكُرْ يَا رَبُّ لِبَنِي أَدُومَ مَا فَعَلُوهُ يَوْمَ خَرَابِ أُورُشَلِيمَ، إِذْ قَالُوا: «اهْدِمُوا اهْدِمُوا حَتَّى يَتَعَرَّى أَسَاسُهَا».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يَا بِنْتَ بَابِلَ الْمُحَتَّمِ خَرَابُهَا، طُوبَى لِمَنْ يُجَازِيكِ بِمَا جَزَيْتِنَا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طُوبَى لِمَنْ يُمْسِكُ صِغَارَكِ وَيَضْرِبُ بِهِمِ الصَّخْرَةَ.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أُسَبِّحُكَ مِنْ كُلِّ قَلْبِي، وَأَشْدُو لَكَ أَمَامَ الْمَلائِكَةِ.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أَسْجُدُ فِي هَيْكَلِ قُدْسِكَ، وَأَحْمَدُ اسْمَكَ مِنْ أَجْلِ رَحْمَتِكَ وَحَقِّكَ، لأَنَّكَ عَظَّمْتَ كَلِمَتَكَ وَاسْمَكَ فَوْقَ كُلِّ شَيْءٍ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يَوْمَ دَعَوْتُكَ اسْتَجَبْتَ لِي، وَشَجَّعْتَنِي إِذْ زِدْتَنِي قُوَّةً فِي دَاخِلِي.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يَحْمَدُكَ جَمِيعُ مُلُوكِ الأَرْضِ يَا رَبُّ، مَتَى سَمِعُوا وُعُودَكَ.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وَيُشِيدُونَ بِكُلِّ أَعْمَالِكَ لأَنَّ مَجْدَكَ عَظِيمٌ.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فَمَعَ تَعَالِيكَ، تَلْتَفِتُ إِلَى الْمُتَوَاضِعِينَ، أَمَّا الْمُتَكَبِّرُ فَتَعْرِفُهُ مِنْ بَعِيدٍ.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وَلَوْ سَلَكْتُ فِي وَسَطِ الضِّيقِ فَإِنَّكَ تُحْيِينِي، إذْ بِيَدِكَ تَدْفَعُ عَنِّي غَضَبَ أَعْدَائِي وَيَمِينُكَ تُخَلِّصُنِي.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يُنْجِزُ مَقَاصِدَهُ لِي. رَحْمَتُكَ يَا رَبُّ إِلَى الأَبَدِ تَدُومُ، فَلَا تَتَخَلَّ عَنِّي لأَنِّي صُنْعُ يَدَيْكَ.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الْمنُشِدِينَ.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139:1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قَدْ فَحَصْتَنِي وَعَرَفْتَنِي.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أَنْتَ عَرَفْتَ قُعُودِي وَقِيَامِي. فَهِمْتَ فِكْرِي مِنْ بَعِيدٍ.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أَنْتَ تَقَصَّيْتَ مَسْلَكِي وَمَرْقَدِي، وَتَعْرِفُ كُلَّ طُرُقِي.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عَرَفْتَ كُلَّ كَلِمَةٍ مِنْ قَبْلِ أَنْ يَتَفَوَّهَ بِها لِسَانِي.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لَقَدْ طَوَّقْتَنِي (بِعِلْمِكَ) مِنْ خَلْفٍ وَمِنْ أَمَامٍ وَبَسَطْتَ يَدَكَ فَوْقِي.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مَا أَعْجَبَ هَذَا الْعِلْمَ الْفَائِقَ، إِنَّهُ أَسْمَى مِنْ أَنْ أُدْرِكَهُ.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أَيْنَ الْمَهْرَبُ مِنْ رُوحِكَ؟ أَيْنَ الْمَفَرُّ مِنْ حَضْرَتِكَ؟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إِنْ صَعِدْتُ إِلَى السَّمَاوَاتِ فَأَنْتَ هُنَاكَ، وَإِنْ جَعَلْتُ فِرَاشِي فِي عَالَمِ الأَمْوَاتِ فَهُنَاكَ أَنْتَ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إِنِ اسْتَعَرْتُ أَجْنِحَةَ الْفَجْرِ وَطِرْتُ، وَسَكَنْتُ فِي أَقْصَى أَطْرَافِ الْبَحْرِ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فَهُنَاكَ أَيْضاً يَدُكَ تَهْدِينِي وَيُمْنَاكَ تُمْسِكُنِي.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إِنْ قُلْتُ فِي نَفْسِي: «رُبَّمَا الظُّلْمَةُ تَحْجُبُنِي وَالضَّوْءُ حَوْلِي يَصِيرُ لَيْلاً»،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فَحَتَّى الظُّلْمَةُ لَا تُخْفِي عَنْكَ شَيْئاً، وَاللَّيْلُ كَالنَّهَارِ يُضِيءُ، فَسِيَّانَ عِنْدَكَ الظَّلامُ وَالضَّوْءُ.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لأَنَّكَ أَنْتَ قَدْ كَوَّنْتَ كُلْيَتَيَّ. نَسَجْتَنِي دَاخِلَ بَطْنِ أُمِّي.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أَحْمَدُكَ لأَنَّكَ صَنَعْتَنِي بِإِعْجَازِكَ الْمُدْهِشِ. مَا أَعْجَبَ أَعْمَالَكَ وَنَفْسِي تَعْلَمُ ذَلِكَ يَقِيناً.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لَمْ يَخْفَ عَلَيْكَ كِيَانِي عِنْدَمَا كُوِّنْتُ فِي السِّرِّ، وَجُبِلْتُ فِي أَعْمَاقِ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رَأَتْنِي عَيْنَاكَ وَأَنَا مَازِلْتُ جَنِيناً؛ وَقَبْلَ أَنْ تُخْلَقَ أَعْضَائِي كُتِبَتْ فِي سِفْرِكَ يَوْمَ تَصَوَّرْتَهَا.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مَا أَثْمَنَ أَفْكَارَكَ يَا اللهُ عِنْدِي! مَا أَعْظَمَ جُمْلَتَهَا!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إِنْ أَحْصَيْتُهَا زَادَتْ عَلَى الرَّمْلِ عَدَداً. عِنْدَمَا أَسْتَيْقِظُ أَجِدُنِي مَازِلْتُ مَعَكَ.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لَيْتَكَ يَا اللهُ تَقْتُلُ الأَشْرَارَ، فَيَبْتَعِدَ عَنِّي سَافِكُو الدِّمَاءِ.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فَإِنَّهُمْ يَتَحَدَّثُونَ عَنْكَ بِالْمَكْرِ وَالْكَذِبِ، لأَنَّهُمْ أَعْدَاؤُكَ.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يَا رَبُّ أَلَا أُبْغِضُ مُبْغِضِيكَ، وَأَكْرَهُ الثَّائِرِينَ عَلَيْكَ؟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بُغْضاً تَامّاً أُبْغِضُهُمْ، وَأَحْسِبُهُمْ أَعْدَاءَ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تَفَحَّصْنِي يَا اللهُ وَاعْرِفْ قَلْبِي. امْتَحِنِّي وَاعْرِفْ أَفْكَارِي.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وَانْظُرْ إنْ كَانَ فِيَّ طَرِيقُ سُوءٍ، وَاهْدِنِي الطَّرِيقَ الأَبَدِيَّ.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لِقَائِدِ الْمُنْشِدِينَ.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أَنْقِذْنِي يَا رَبُّ مِنَ الأَشْرَارِ وَاحْفَظْنِي مِنَ الظَّالِمِينَ،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الَّذِينَ يَنْوُونَ عَلَى الشَّرِّ فِي قُلُوبِهِمْ وَيُثِيرُونَ الْحَرْبَ دَائِماً،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سَنُّوا أَلْسِنَتَهُمْ كَالْحَيَّةِ، وَسُمُّ الأَصْلالِ تَحْتَ شِفَاهِهِمْ.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احْمِنِي يَا رَبُّ مِنْ قَبْضَةِ الشِّرِّيرِ، وَأَنْقِذْنِي مِنَ الظَّالِمِينَ الْمُتَآمِرِينَ عَلَى عَرْقَلَةِ خُطْوَاتِي.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أَخْفَى لِي الْمُتَكَبِّرُونَ فَخّاً، وَنَشَرُوا شَبَكَةً بِجَانِبِ الطَّرِيقِ، وَنَصَبُوا لِي أَشْرَاكاً.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قُلْتُ لِلرَّبِّ: «أَنْتَ إِلَهِي» فَيَا رَبُّ أَصْغِ إِلَى صَوْتِ تَضَرُّعِي.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أَيُّهَا الرَّبُّ السَّيِّدُ، يَا قُوَّةَ خَلاصِي، أَنْتَ وَقَيْتَ رَأْسِي فِي يَوْمِ الْقِتَالِ.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لَا تُحَقِّقْ يَا رَبُّ رَغْبَاتِ الأَشْرَارِ، وَلَا تُنْجِحْ مَكِيدَتَهُمْ لِئَلّا يَسْتَكْبِرُوا.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رُدَّ عَلَى رُؤُوسِ مَنْ يُحَاصِرُونَنِي مَكَائِدَ مَا يَتَكَلَّمُونَ به.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لِيَسْقُطْ عَلَيْهِمْ جَمْرٌ مُلْتَهِبٌ، وَلْيُطْرَحُوا إِلَى النَّارِ، وَإِلَى غَمَرَاتِ اللُّجَجِ، فَلَا يَنْهَضُوا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لَا تَدَعْ ذَا اللِّسَانِ السَّلِيطِ يَثْبُتُ فِي الأَرْضِ: فَالشَّرُّ يَتَصَيَّدُ رَجُلَ الظُّلْمِ لِيُهْلِكَهُ.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قَدْ عَلِمْتُ أَنَّ الرَّبَّ يُنْصِفُ دَعْوَى الْمَسَاكِينِ وَيَحْكُمُ بِالْحَقِّ لِلْمُحْتَاجِينَ.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نَعَمْ، إِنَّ الصِّدِّيقِينَ يَحْمَدُونَ اسْمَكَ، وَالصَّالِحِينَ يُقِيمُونَ فِي حَضْرَتِكَ.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إِلَيْكَ دَعَوْتُ، فَأَسْرِعْ لإِغَاثَتِي. أَصْغِ إِلَى صَوْتِي عِنْدَمَا أَصْرُخُ إِلَيْكَ.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لِتَكُنْ صَلاتِي أَمَامَكَ كَالْبَخُورِ، وَرَفْعُ يَدَيَّ مِثْلَ تَقْدِمَةِ الْمَسَاءِ.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أَقِمْ يَا رَبُّ حَارِساً لِفَمِي، وَاحْفَظْ بَابَ شَفَتَيَّ.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لَا تَدَعْ قَلْبِي يَتَعَلَّقُ بِشَيْءٍ رَدِيءٍ، فَيُمَارِسَ أَعْمَالَ الشَّرِّ مَعَ فَاعِلِي الإِثْمِ. وَلَا تَدَعْنِي آكُلُ مِنْ أَطَايِبِهِمْ.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لِيَضْرِبْنِي الصِّدِّيقُ فَذَلِكَ رَحْمَةٌ، وَلْيُوَبِّخْنِي فَذَلِكَ زَيْتٌ عَاطِرٌ لِرَأْسِي. أَمَّا الأَشْرَارُ فَإِنِّي أُصَلِّي دَائِماً (كَي تَحْفَظَنِي مِنْ أَفْعَالِهِمِ الأَثِيمَةِ).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عِنْدَمَا يُلْقَى بِقُضَاتِهِمِ الظَّالِمِينَ مِنْ عَلَى الصَّخْرَةِ، آنَئِذٍ يَسْمَعُونَ لِكَلِمَاتِي إِذْ يُوْقِنُونَ أَنَّهَا حَقٌّ.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تَتَنَاثَرُ عِظَامُهُمْ عِنْدَ فَمِ الْقَبْرِ كَشَظَايَا الْحَطَبِ الْمُشَقَّقَةِ الْمُبَعْثَرَةِ عَلَى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لَكِنَّ نَحْوَكَ أَيُّهَا الرَّبُّ السَّيِّدُ رَفَعْتُ عَيْنَيَّ، وَبِكَ لُذْتُ، فَلَا تَتْرُكْ نَفْسِي عُرْضَةً لِلْمَوْتِ.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احْفَظْنِي مِنَ الْفَخِّ الَّذِي نَصَبُوهُ لِي، وَمِنْ أَشْرَاكِ فَاعِلِي الإِثْمِ.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لِيَسْقُطِ الأَشْرَارُ فِي أَشْرَاكِهِمْ حَتَّى أَنْجُوَ تَمَامَ النَّجَاةِ.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قَصِيدَةٌ لِدَاوُدَ عِنْدَمَا كَانَ مُخْتَبِئاً فِي الْمَغَارَةِ. صَلاةٌ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بِصَوْتِي إِلَى الرَّبِ أَصْرُخُ. بِصَوْتِي إِلَى الرَّبِّ أَتَضَرَّعُ.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أَبُثُّهُ شَكْوَايَ وَأُحَدِّثُهُ بِضِيقِي.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عِنْدَمَا غُشِيَ عَلَى رُوحِي فِي دَاخِلِي كُنْتَ أَنْتَ عَالِماً بِمَسْلَكِي. فِي الطَّرِيقِ الَّتِي سَلَكْتُهَا نَصَبُوا لِي فَخّاً.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الْتَفِتْ نَحْوَ يَمِينِي فَلَا تَجِدَ مَنْ يَحْفَلُ بِي، لَمْ يَبْقَ لِي مَلاذٌ أَوْ مَنْ يَسْأَلُ عَنِّي.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إِيَّاكَ دَعَوْتُ يَا رَبُّ قَائِلاً: «أَنْتَ مَلْجَإِي، أَنْتَ نَصِيبِي فِي أَرْضِ الأَحْيَاءِ».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أَصْغِ إِلَى صُرَاخِي لأَنَّنِي قَدْ تَذَلَّلْتُ جِدّاً. أَنْقِذْنِي مِنْ مُضْطَهِدِيَّ لأَنَّهُمْ أَشَدُّ مِنِّي.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أَفْرِجْ كُرْبَةَ نَفْسِي لأُسَبِّحَ بِاسْمِكَ، فَيَلْتَفَّ الصِّدِّيقُونَ حَوْلِي ثَوَاباً لِي مِنْكَ.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رَبُّ اسْمَعْ صَلاتِي، وَأَصْغِ إِلَى تَضَرُّعَاتِي. اسْتَجِبْ لِي بِفَضْلِ أَمَانَتِكَ وَعَدْلِكَ.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لَا تُحَاكِمْ عَبْدَكَ، فَلَنْ يَتَبَرَّرَ أَمَامَكَ إِنْسَانٌ.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الْعَدُوُّ يَضْطَهِدُنِي، يَسْحَقُ حَيَاتِي. زَجَّنِي فِي سِجْنٍ مُظْلِمٍ، فَصِرْتُ مِثْلَ الَّذِينَ مَاتُوا وَانْدَثَرَ ذِكْرُهُمْ.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غُشِيَ عَلَى رُوحِي فِي دَاخِلِي، وَتَحَيَّرَ قَلْبِي فِي أَعْمَاقِي.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تَذَكَّرْتُ الأَيَّامَ السَّالِفَةَ مُتَأَمِّلاً فِي جَمِيعِ أَعْمَالِكَ، مُتَفَكِّراً فِي صَنِيعِ يَدَيْكَ.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بَسَطْتُ إِلَيْكَ يَدَيَّ، عَطِشَتْ إِلَيْكَ نَفْسِي كَأَرْضٍ ظَامِئَةٍ.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أَجِبْنِي مُسْرِعاً يَا رَبُّ. وَهَنَتْ رُوحِي فَلَا تَحْجُبْ وَجْهَكَ عَنِّي، لِئَلّا أَصِيرَ كالْمُنْحَدِرِينَ إِلَى الْقَبْرِ.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أَسْمِعْنِي فِي الصَّبَاحِ رَحْمَتَكَ، فَإِنِّي عَلَيْكَ تَوَكَّلْتُ. عَرِّفْنِي الطَّرِيقَ الَّتِي أَسْلُكُهَا، لأَنِّي إِلَيْكَ رَفَعْتُ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أَنْقِذْنِي مِنْ أَعْدَائِي يَا رَبُّ، لأَنَّنِي بِكَ اسْتَعَذْتُ.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عَلِّمْنِي أَنْ أَعْمَلَ مَا يُرْضِيكَ لأَنَّكَ أَنْتَ إِلَهِي، وَلْيَهْدِنِي رُوحُكَ الصَّالِحُ إِلَى أَرْضٍ مُسْتَوِيَةٍ.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أَحْيِنِي يَا رَبُّ مِنْ أَجْلِ اسْمِكَ، وَبِعَدْلِكَ أَفْرِجْ ضِيقَ نَفْسِي.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بِرَحْمَتِكَ لِي اسْتَأْصِلْ أَعْدَائِي، وَأَهْلِكْ جَمِيعَ ظَالِمِيَّ، لأَنِّي أَنَا خَادِمُكَ.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مَزْمُورٌ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مُبَارَكٌ الرَّبُّ صَخْرَتِي، الَّذِي يُدَرِّبُ يَدَيَّ عَلَى الْقِتَالِ وَأَصَابِعِي عَلَى الْحَرْبِ.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هُوَ رَحْمَتِي وَمَعْقِلِي، حِصْنِي وَمُنْقِذِي، تُرْسِي وَمُتَّكَلِي، وَالْمُخْضِعُ شَعْبِي 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يَا رَبُّ، مَنْ هُوَ الإِنْسَانُ حَتَّى تَعْبَأَ بِهِ وَابْنُ الإِنْسَانِ حَتَّى تَكْتَرِثَ لَهُ؟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إِنَّمَا الإِنْسَانُ أَشْبَهُ بِنَفْخَةٍ. أَيَّامُهُ كَظِلٍّ عَابِرٍ.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يَا رَبُّ طَأْطِئْ سَمَاوَاتِكَ وَانْزِلْ. الْمِسِ الْجِبَالَ فَتُدَخِّنَ.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أَرْسِلْ بُرُوقَكَ وَبَدِّدْهُمْ، أَطْلِقْ سِهَامَكَ النَّارِيَّةَ وَأَزْعِجْهُمْ.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مُدَّ يَدَيْكَ مِنَ الْعَلاءِ. أَنْجِدْنِي وَأَنْقِذْنِي مِنْ لُجَجِ الْمِيَاهِ، مِنْ أَيْدِي الْغُرَبَاءِ،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الَّذِينَ نَطَقَتْ أَفْوَاهُهُمْ بِالكَذِبِ، وَيَمِينُهُمْ يَمِينُ زُورٍ.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يَا اللهُ، أُرَنِّمُ لَكَ تَرْنِيمَةً جَدِيدَةً. أَشْدُو لَكَ عَلَى رَبَابٍ ذَاتِ عَشَرَةِ أَوْتَارٍ.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يَا مَنْ تُعْطِي الْمُلُوكَ خَلاصاً، وَتُنْقِذُ دَاوُدَ عَبْدَكَ مِنَ السَّيْفِ الْقَاتِلِ.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أَنْجِدْنِي وَأَنْقِذْنِي مِنْ أَيْدِي الْغُرَبَاءِ، الَّذِينَ تَنْطِقُ أَفْوَاهُهُمْ بِالْكَذِبِ، وَيَمِينُهُمْ يَمِينُ زُورٍ.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حَتَّى يَكُونَ أَبْنَاؤُنَا كَأَغْرَاسٍ نَامِيَةٍ فِي حَدَاثَتِهَا، وَبَنَاتُنَا مِثْلَ أَعْمِدَةِ زَوَايَا الْقُصُورِ الْمَنْحُوتَةِ،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وَمَخَازِنُنَا مَلآنَةً تَفِيضُ بِشَتَّى الأَصْنَافِ، وَأَغْنَامُنَا تُنْتِجُ أُلُوفاً، وَعَشَرَاتِ الأُلُوفِ فِي مَرَاعِينَا،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وَأَبْقَارُنَا حَامِلَةً، وَلَا يَكُونَ هُنَاكَ اقْتِحَامُ غَازٍ، وَلَا هُجُومُ عَدُوٍّ، وَلَا شَكْوَى خَصْمٍ فِي شَوَارِعِنَا.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طُوبَى لِشَعْبٍ هَكَذا حَالَتُهُ. طُوبَى لِشَعْبٍ إِلَهُهُ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0</w:t>
      </w:r>
      <w:r>
        <w:rPr>
          <w:rtl/>
          <w:cs/>
          <w:lang w:val="ar_AE" w:bidi="ar_AE"/>
        </w:rPr>
        <w:t xml:space="preserve"> مَزْمُورُ تَسْبِيحٍ لِدَاوُدَ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يَا إِلَهِي الْمَلِكَ، إِنِّي أُعَظِّمُكَ وَأُبَارِكُ اسْمَكَ إِلَى الدَّهْرِ وَالأَبَدِ.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كُلِّ يَوْمٍ أُبَارِكُكَ، وَأُسَبِّحُ اسْمَكَ إِلَى الدَّهْرِ وَالأَبَدِ.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عَظِيمٌ هُوَ الرَّبُّ، وَلَهُ جَزِيلُ التَّسْبِيحِ، وَلَا اسْتِقْصَاءَ لِعَظَمَتِهِ.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يَمْدَحُ أَعْمَالَكَ جِيلٌ مَاضٍ لِجِيلٍ آتٍ، مُعْلِنِينَ أَفْعَالَكَ الْمُقْتَدِرَةَ.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أَتَحَدَّثُ عَنْ بَهَاءِ مَجْدِكَ الْجَلِيلِ، وَأَتَأَمَّلُ فِي أَعْمَالِكَ الْخَارِقَةِ.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هُمْ يُخَبِّرُونَ بِجَبَرُوتِ أَفْعَالِكَ الرَّهِيبَةِ، وَأَنَا أُذِيعُ أَعْمَالَكَ الْعَظِيمَةَ.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يُفِيضُونَ بِذِكْرِ صَلاحِكَ الْعَمِيمِ وَبِعَدْلِكَ يَتَرَنَّمُونَ.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حَنَّانٌ وَرَحِيمٌ، بَطِيءُ الْغَضَبِ وَوَافِرُ الرَّأْفَةِ.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الرَّبُّ يَغْمُرُ الْجَمِيعَ بِصَلاحِهِ، وَمَرَاحِمُهُ تَعُمُّ كُلَّ 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كُلُّ أَعْمَالِكَ تُسَبِّحُ بِحَمْدِكَ يَا رَبُّ، وَأَتْقِيَاؤُكَ يُبَارِكُونَكَ،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يُخَبِّرُونَ بِمَجْدِ مُلْكِكَ، وَيَتَحَدَّثُونَ عَنْ قُدْرَتِكَ.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لِكَيْ يُطْلِعُوا النَّاسَ عَلَى أَفْعَالِكَ الْمُقْتَدِرَةِ، وَعَلَى بَهَاءِ مُلْكِكَ الْمَجِيدِ.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مُلْكُكَ مُلْكٌ سَرْمَدِيٌّ، وَسُلْطَانُكَ مِنْ جِيلٍ إِلَى جِيلٍ يَدُومُ.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يُسْنِدُ الرَّبُّ كُلَّ الْعَاثِرِينَ، وَيُنْهِضُ كُلَّ الْمُنْحَنِينَ.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بِكَ تَتَعَلَّقُ أَعْيُنُ النَّاسِ رَاجِيَةً وَأَنْتَ تَرْزُقُهُمْ طَعَامَهُمْ فِي أَوَانِهِ.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تَبْسُطُ يَدَكَ فَتُشْبِعُ رَغْبَةَ كُلِّ مَخْلُوقٍ حَيٍّ.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الرَّبُّ عَادِلٌ فِي جَمِيعِ طُرُقِهِ، وَرَحِيمٌ فِي كُلِّ 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الرَّبُّ قَرِيبٌ مِنْ جَمِيعِ الَّذِينَ يَدْعُونَهُ بِصِدْقٍ،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يُجِيبُ سُؤْلَ جَمِيعِ خَائِفِيهِ، وَيَسْمَعُ تَضَرُّعَهُمْ فَيُخَلِّصُهُمْ.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يُحَافِظُ الرَّبُّ عَلَى كُلِّ مُحِبِّيهِ، أَمَّا الأَشْرَارُ فَيُبِيدُهُمْ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يَشْدُو فَمِي بِتَسْبِيحِ الرَّبِّ، وَلْيُبَارِكْ كُلُّ إِنْسَانٍ اسْمَهُ الْقُدُّوسَ، إِلَى أَبَدِ الآبِدِينَ.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سَبِّحِي يَا نَفْسِي الرَّبَّ.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أُسَبِّحُ الرَّبَّ مَادُمْتُ حَيًّا، وَأَشْدُو لإِلَهِي مَادُمْتُ مَوْجُوداً.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لَا تَتَوَكَّلُوا عَلَى الرُّؤَسَاءِ، وَلَا عَلَى ابْنِ آدَمَ الَّذِي لَا يَسْتَطِيعُ أَنْ يُخَلِّصَكُمْ.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تَنْطَلِقُ رُوحُهُ مِنْهُ فَيَعُودُ إِلَى تُرَابِهِ، وَآنَئِذٍ تَنْدَثِرُ تَدَابِيرُهُ.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طُوبَى لِمَنْ يَكُونُ إِلَهُ يَعْقُوبَ مُعِينَهُ، وَرَجَاؤُهُ فِي الرَّبِّ إِلَهِهِ،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خَالِقِ السَّمَاوَاتِ وَالأَرْضِ وَالْبَحْرِ وَكُلِّ مَا فِيهَا، الأَمِينِ إِلَى الأَبَدِ.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مُنْصِفِ الْمَظْلُومِينَ وَرَازِقِ الْجِيَاعِ طَعَاماً. يُحَرِّرُ الرَّبُّ الْمَأْسُورِينَ.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الرَّبُّ يَفْتَحُ أَعْيُنَ الْعُمْيِ. الرَّبُّ يُنْهِضُ الْمُنْحَنِينَ. الرَّبُّ يُحِبُّ الصِّدِّيقِينَ.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الرَّبُّ يَحْفَظُ الْغُرَبَاءَ، يَعْضُدُ الْيَتَامَى وَالأَرَامِلَ، وَلَكِنَّهُ يُحْبِطُ مَسَاعِيَ الأَشْرَارِ.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الرَّبُّ يَمْلِكُ إِلَى الأَبَدِ. يَمْلِكُ إِلَهُكِ يَا صِهْيَوْنُ مِنْ جِيلٍ إِلَى جِيلٍ.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سَبِّحُوا الرَّبَّ، فَإِنَّ التَّرَنُّمَ لإِلَهِنَا طَيِّبٌ، وَتَسْبِيحُهُ مُلِذٌّ وَلائِقٌ.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يَبْنِي الرَّبُّ أُورُشَلِيمَ، وَيَجْمَعُ شَمْلَ الْمَنْفِيِّينَ مِنْ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إِنَّهُ يَشْفِي مُنْكَسِرِي الْقَلْبِ وَيُضَمِّدُ جِرَاحَهُمْ.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يُحْصِي عَدَدَ الْكَوَاكِبِ وَيَدْعُوهَا جَمِيعَهَا بِأَسْمَائِهَا.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عَظِيمٌ هُوَ سَيِّدُنَا، وَفَائِقَةٌ هِيَ قُوَّتُهُ، وَلَا حَدَّ لِحِكْمَتِهِ.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يَرْفَعُ الرَّبُّ الْوُدَعَاءَ، وَيَطْرَحُ الأَشْرَارَ إِلَى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رُدُّوا عَلَى الرَّبِّ بِحَمْدٍ، رَنِّمُوا لإِلَهِنَا عَلَى الْعُودِ.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فَهُوَ يَكْسُو السَّمَاوَاتِ سَحَاباً وَيُمْطِرُ عَلَى الأَرْضِ، وَيُنْبِتُ الْعُشْبَ عَلَى الْجِبَالِ.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يَهَبُ الطَّعَامَ لِلْبَهَائِمِ، وَلِفِرَاخِ الْغِرْبَانِ النَّاعِقَةِ.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لَا تَسْتَهْوِيهِ قُوَّةُ الْخَيْلِ، وَلَا تَسُرُّهُ سَاقَا الْعَدَّاءِ.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إِنَّمَا يَرْضَى الرَّبُّ بِخَائِفِيهِ، الرَّاجِينَ رَحْمَتَهُ.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مَجِّدِي الرَّبَّ يَا أُورُشَلِيمُ، وَسَبِّحِي إِلَهَكِ يَا صِهْيَوْنُ.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فَإِنَّهُ ثَبَّتَ عَوَارِضَ أَبْوَابِكِ (فِي وَجْهِ الأَعْدَاءِ)، وَبَارَكَ بَنِيكِ فِي دَاخِلِكِ.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هُوَ الَّذِي يَجْعَلُ حُدُودَكِ آمِنَةً، وَمِنْ أَفْضَلِ الْحِنْطَةِ يُشْبِعُكِ خُبْزاً.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يُصْدِرُ أَمْرَهُ إِلَى الأَرْضِ فَتُنَفِّذُهُ بِسُرْعَةٍ فَائِقَةٍ.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يَنْثُرُ الثَّلْجَ كَالصُّوفِ، وَيُذَرِّي الْجَلِيدَ كَالرَّمَادِ.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يُلْقِي بَرَدَهُ كَفُتَاتِ الْخُبْزِ. مَنْ يَصْمُدُ فِي وَجْهِ صَقِيعِهِ؟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ثُمَّ يُصْدِرُ أَمْرَهُ فَيُذِيبُهَا. يُرْسِلُ رِيحَهُ فَتَسِيلُ الْمِيَاهُ.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يُعْلِنُ لِيَعْقُوبَ كَلِمَتَهُ وَلإِسْرَائِيلَ فَرَائِضَهُ وَأَحْكَامَهُ.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لَمْ يُعَامِلْ أُمَّةً أُخْرَى هَكَذَا، وَلَمْ يُعَرِّفْهَا أَحْكَامَهُ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سَبِّحُوا الرَّبَّ مِنَ السَّمَاوَاتِ. سَبِّحُوهُ فِي الأَعَالِي.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سَبِّحُوهُ يَا جَمِيعَ مَلائِكَتِهِ. سَبِّحُوهُ يَا جَمِيعَ أَجْنَادِهِ.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سَبِّحِيهِ يَا شَمْسُ وَيَا قَمَرُ. سَبِّحِيهِ يَا جَمِيعَ الكَوَاكِبِ المُشْرِقَةِ.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سَبِّحِيهِ يَا سَمَاءَ السَّمَاوَاتِ، وَيَا أَيَّتُهَا السُّحُبُ الَّتِي فَوْقَ الجَلَدِ.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لِتُسَبِّحْ هَذِهِ اسْمَ الرَّبِّ، لأَنَّهَا بِأَمْرِهِ خُلِقَتْ،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وَثَبَّتَهَا إِلَى الدَّهْرِ وَالأَبَدِ، وَاضِعاً لَهَا حَدّاً لَا تَتَجَاوَزُهُ.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سَبِّحِي الرَّبَّ مِنْ عَلَى الأَرْضِ يَا وُحُوشَ الْبَحْرِ وَيَا كُلَّ اللُّجَجِ.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أَيَّتُهَا النَّارُ وَالْبَرَدُ، وَالثَّلْجُ والضَّبَابُ، الرِّيحُ الْعَاصِفَةُ الْمُنَفِّذَةُ لأَمْرِهِ،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الْجِبَالُ وَالتِّلالُ جَمِيعاً، الأَشْجَارُ الْمُثْمِرَةُ وَالأَرْزُ كُلُّهُ،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الْحَيْوَانَاتُ الْبَرِّيَّةُ وَالْمَوَاشِي كُلُّهَا، الزَّوَاحِفُ وَالطُّيُورُ.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مُلُوكُ الأَرْضِ وَجَمِيعُ الشُّعُوبِ وَحُكَّامُ الأَرْضِ وَجَمِيعُ الرُّؤَسَاءِ،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الْفِتْيَانُ وَالْفَتَيَاتُ وَالشُّيُوخُ وَالشُّبَّانُ،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لِيُسَبِّحُوا اسْمَ الرَّبِّ، لأَنَّهُ وَحْدَهُ مُتَعَالٍ. مَجْدُهُ فَوْقَ الأَرْضِ وَالسَّمَاوَاتِ.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يَرْفَعُ رَأْسَ شَعْبِهِ إِكْرَاماً لِكُلِّ أَتْقِيَائِهِ، لِبَنِي إِسْرَائِيلَ الشَّعْبِ الْمُقَرَّبِ إِلَيْهِ.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149:1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رَنِّمُوا لِلرَّبِّ تَرْنِيمَةً جَدِيدَةً. تَغَنَّوْا بِتَسْبِيحِهِ فِي مَحْفَلِ الأَتْقِيَاءِ.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لِيَفْرَحْ شَعْبُ إِسْرَائِيلَ بِصَانِعِهِ، وَلْيَبْتَهِجْ بَنُو صِهْيَوْنَ بِمَلِكِهِمْ.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لِيُسَبِّحُوا اسْمَهُ بِالرَّقْصِ، لِيُرَنِّمُوا لَهُ عَلَى عَزْفِ الدُّفِّ وَالْعُودِ.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لأَنَّ الرَّبَّ يُسَرُّ بِشَعْبِهِ، يُجَمِّلُ الْوُدَعَاءَ بِالْخَلاصِ.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لِيَبْتَهِجِ الأَتْقِيَاءُ بِهَذَا الْمَجْدِ. لِيَهْتِفُوا فَرَحاً فِي أَسِرَّتِهِمْ.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لِيَهْتِفُوا مُسَبِّحِينَ الرَّبَّ مِلْءَ أَفْوَاهِهِمْ وَلْيَتَقَلَّدُوا بِسَيْفٍ ذِي حَدَّيْنِ فِي أَيْدِيهِمْ،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لِتَنْفِيذِ الانْتِقَامِ فِي الأُمَمِ، وَمُعَاقَبَةِ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لِيُقَيِّدُوا مُلُوكَهُمْ بِالسَّلاسِلِ وَشُرَفَاءَهُمْ بِأَغْلالٍ مِنْ حَدِيدٍ.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لِيَتِمَّ فِيهِمْ حُكْمُ اللهِ الْمَكْتُوبُ، فَيَكُونَ هَذَا تَكْرِيماً لِجَمِيعِ قِدِّيسِيهِ. هَلِّلُويَا.</w:t>
      </w:r>
    </w:p>
    <w:p>
      <w:pPr>
        <w:pStyle w:val="Heading2"/>
        <w:bidi/>
      </w:pPr>
      <w:r>
        <w:rPr>
          <w:rtl/>
          <w:cs/>
          <w:lang w:val="ar_AE" w:bidi="ar_AE"/>
        </w:rPr>
        <w:t>المزامير 150:1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هَلِّلُويَا! سَبِّحُوا اللهَ فِي هَيْكَلِهِ. سَبِّحُوهُ فِي السَّمَاءِ الَّتِي صَنَعَهَا بِقُدْرَتِهِ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سَبِّحُوهُ مِنْ أَجْلِ أَعْمَالِهِ الْمُقْتَدِرَةِ. سَبِّحُوهُ حَسَبَ عَظَمَتِهِ الفَائِقَةِ.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سَبِّحُوهُ بِصَوْتِ بُوقٍ. سَبِّحُوهُ بِالرَّبَابِ وَالْعُودِ.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سَبِّحُوهُ بِالدُّفِّ وَالرَّقْصِ. سَبِّحُوهُ بِأَوْتَارٍ وَمِزْمَارٍ.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سَبِّحُوهُ عَلَى وَقْعِ الصُّنُوجِ. سَبِّحُوهُ بالصُّنُوجِ الْمُدَوِّيَّةِ.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لِتُسَبِّحِ الرَّبَّ كُلُّ نَسَمَةٍ. هَلِّلُويَا.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