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Open New Arabic Version 2012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Open New Arabic Version 2012</w:t>
      </w:r>
      <w:r>
        <w:rPr>
          <w:rtl/>
          <w:cs/>
          <w:lang w:val="ar_AE" w:bidi="ar_AE"/>
        </w:rPr>
        <w:t xml:space="preserve"> © </w:t>
      </w:r>
      <w:hyperlink r:id="rId13">
        <w:r>
          <w:rPr>
            <w:rtl/>
            <w:cs/>
            <w:lang w:val="ar_AE" w:bidi="ar_AE"/>
          </w:rPr>
          <w:rPr>
            <w:color w:val="0000EE"/>
            <w:u w:val="single"/>
          </w:rPr>
          <w:t>Biblica</w:t>
        </w:r>
      </w:hyperlink>
      <w:r>
        <w:rPr>
          <w:rtl/>
          <w:cs/>
          <w:lang w:val="ar_AE" w:bidi="ar_AE"/>
        </w:rPr>
        <w:t xml:space="preserve">, licensed under a </w:t>
      </w:r>
      <w:hyperlink r:id="rId14">
        <w:r>
          <w:rPr>
            <w:rtl/>
            <w:cs/>
            <w:lang w:val="ar_AE" w:bidi="ar_AE"/>
          </w:rPr>
          <w:rPr>
            <w:color w:val="0000EE"/>
            <w:u w:val="single"/>
          </w:rPr>
          <w:t>CC BY-SA 4.0 license</w:t>
        </w:r>
      </w:hyperlink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Open New Arabic Version 2012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ar_AE" w:bidi="ar_AE"/>
        </w:rPr>
        <w:t>مرقس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هَذِهِ بِدَايَةُ إِنْجِيلِ يَسُوعَ الْمَسِيحِ ابْنِ اللهِ: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كَمَا كُتِبَ فِي كِتَابِ إِشَعْيَاءَ: «هَا أَنَا أُرْسِلُ قُدَّامَكَ مَلاكِي الَّذِي يُعِدُّ لَكَ الطَّرِيقَ؛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صَوْتُ مُنَادٍ فِي الْبَرِّيَّةِ: أَعِدُّوا طَرِيقَ الرَّبِّ، وَاجْعَلُوا سُبُلَهُ مُسْتَقِيمَةً!»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فَقَدْ ظَهَرَ يُوحَنَّا الْمَعْمَدَانُ فِي الْبَرِّيَّةِ يُنَادِي بِمَعْمُودِيَّةِ التَّوْبَةِ لِمَغْفِرَةِ الْخَطَايَا.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وَخَرَجَ إِلَيْهِ أَهْلُ مِنْطَقَةِ الْيَهُودِيَّةِ وَأَهْلُ أُورُشَلِيمَ جَمِيعاً، فَكَانُوا يَتَعَمَّدُونَ عَلَى يَدِهِ فِي نَهْرِ الأُرْدُنِّ مُعْتَرِفِينَ بِخَطَايَاهُمْ.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وَكَانَ يُوحَنَّا يَلْبَسُ ثَوْباً مِنْ وَبَرِ الْجِمَالِ، وَيَلُفُّ وَسَطَهُ بِحِزَامٍ مِنْ جِلْدٍ، وَيَأْكُلُ الْجَرَادَ وَالْعَسَلَ الْبَرِّيَّ.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وَكَانَ يَعِظُ قَائِلاً: «سَيَأْتِي بَعْدِي مَنْ هُوَ أَقْدَرُ مِنِّي، مَنْ لَا أَسْتَحِقُّ أَنْ أَنْحَنِيَ لأَحُلَّ رِبَاطَ حِذَائِهِ.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أَنَا عَمَّدْتُكُمْ بِالْمَاءِ؛ أَمَّا هُوَ فَسَوْفَ يُعَمِّدُكُمْ بِالرُّوحِ الْقُدُسِ».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فِي تِلْكَ الأَيَّامِ جَاءَ يَسُوعُ مِنَ النَّاصِرَةِ بِمِنْطَقَةِ الْجَلِيلِ، وَتَعَمَّدَ فِي نَهْرِ الأُرْدُنِّ عَلَى يَدِ يُوحَنَّا.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وَبَمُجَرَّدِ أَنْ صَعِدَ مِنَ الْمَاءِ، رَأَى السَّمَاوَاتِ قَدِ انْفَتَحَتْ، وَالرُّوحَ القُدُسَ هَابِطاً عَلَيْهِ كَأَنَّهُ حَمَامَةٌ،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وَإذَا صَوْتٌ مِنَ السَّمَاوَاتِ يَقُولُ: «أَنْتَ ابْنِي الْحَبِيبُ، بِكَ سُرِرْتُ كُلَّ سُرُورٍ!»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وَفِي الْحَالِ اقْتَادَ الرُّوحُ يَسُوعَ إِلَى الْبَرِّيَّةِ،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فَقَضَى فِيهَا أَرْبَعِينَ يَوْماً وَالشَّيْطَانُ يُجَرِّبُهُ. وَكَانَ بَيْنَ الْوُحُوشِ وَمَلائِكَةٌ تَخْدِمُهُ.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وَبَعْدَمَا أُلْقِيَ الْقَبْضُ عَلَى يُوحَنَّا، انْطَلَقَ يَسُوعُ إِلَى مِنْطَقَةِ الْجَلِيلِ، يُعْلِنُ بِشَارَةَ اللهِ قَائِلاً: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«قَدِ اكْتَمَلَ الزَّمَانُ وَاقْتَرَبَ مَلَكُوتُ اللهِ. فَتُوبُوا وَآمِنُوا بِالإِنْجِيلِ!»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وَفِيمَا كَانَ يَسُوعُ يَمْشِي عَلَى شَاطِئِ بُحَيْرَةِ الْجَلِيلِ، رَأَى سِمْعَانَ وَأَخَاهُ أَنْدَرَاوُسَ يُلْقِيَانِ الشَّبَكَةَ فِي الْبُحَيْرَةِ، فَقَدْ كَانَا صَيَّادَيْنِ.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فَقَالَ لَهُمَا يَسُوعُ: «هَيَّا اتْبَعَانِي، فَأَجْعَلَكُمَا صَيَّادَيْنِ لِلنَّاسِ!»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فَتَرَكَا شِبَاكَهُمَا وَتَبِعَاهُ.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ثُمَّ سَارَ مِنْ هُنَاكَ قَلِيلاً، فَرَأَى يَعْقُوبَ بْنَ زَبَدِي وَيُوحَنَّا أَخَاهُ فِي الْقَارِبِ يُصْلِحَانِ الشِّبَاكَ،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فَدَعَاهُمَا فِي الْحَالِ لِيَتْبَعَاهُ، فَتَرَكَا أَبَاهُمَا زَبَدِي فِي الْقَارِبِ مَعَ الأُجَرَاءِ، وَتَبِعَاهُ.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ثُمَّ ذَهَبُوا إِلَى كَفْرَنَاحُومَ. فَدَخَلَ حَالاً، فِي يَوْمِ السَّبْتِ، إِلَى الْمَجْمَعِ وَأَخَذَ يُعَلِّمُ.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فَذُهِلَ الْحَاضِرُونَ مِنْ تَعْلِيمِهِ، لأَنَّهُ كَانَ يُعَلِّمُهُمْ كَصَاحِبِ سُلْطَانٍ وَلَيْسَ كَالْكَتَبَةِ.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وَكَانَ فِي مَجْمَعِهِمْ رَجُلٌ يَسْكُنُهُ رُوحٌ نَجِسٌ، فَصَرَخَ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وَقَالَ: «مَا شَأْنُكَ بِنَا يَا يَسُوعُ النَّاصِرِيُّ؟ أَجِئْتَ لِتُهْلِكَنَا؟ أَنَا أَعْرِفُ مَنْ أَنْتَ. أَنْتَ قُدُّوسُ اللهِ!»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فَزَجَرَهُ يَسُوعُ قَائِلاً: «اخْرَسْ وَاخْرُجْ مِنْهُ!»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فَطَرَحَ الرُّوحُ النَّجِسُ الرَّجُلَ، وَصَرَخَ صَرْخَةً عَالِيَةً، وَخَرَجَ مِنْهُ.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فَدُهِشَ الْجَمِيعُ حَتَّى أَخَذُوا يَتَسَاءَلُونَ فِيمَا بَيْنَهُمْ: «مَا هَذَا؟ إِنَّهُ تَعْلِيمٌ جَدِيدٌ، يُلْقَى بسُلْطَانٍ، فَحَتَّى الأَرْوَاحُ النَّجِسَةُ يَأْمُرُهَا فَتُطِيعُهُ!»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وَفِي الْحَالِ انْتَشَرَ خَبَرُ يَسُوعَ فِي كُلِّ مَكَانٍ مِنَ الْمِنْطَقَةِ الْمُجَاوِرَةِ لِلْجَلِيلِ.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وَحَالَمَا غَادَرُوا الْمَجْمَعَ، دَخَلُوا بَيْتَ سِمْعَانَ وَأَنْدَرَاوُسَ، وَمَعَهُمْ يَعْقُوبُ وَيُوحَنَّا.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وَكَانَتْ حَمَاةُ سِمْعَانَ طَرِيحَةَ الْفِرَاشِ، تُعَانِي مِنَ الْحُمَّى. فَفِي الْحَالِ كَلَّمُوا يَسُوعَ بِشَأْنِهَا.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فَاقْتَرَبَ إِلَيْهَا، وَأَمْسَكَ بِيَدِهَا وَأَنْهَضَهَا. فَذَهَبَتْ عَنْهَا الْحُمَّى حَالاً، وَقَامَتْ تَخْدِمُهُمْ.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وَعِنْدَ حُلُولِ الْمَسَاءِ، لَمَّا غَرَبَتِ الشَّمْسُ، أَحْضَرَ النَّاسُ إِلَيْهِ جَمِيعَ مَنْ كَانُوا مَرْضَى وَمَسْكُونِينَ بِالشَّيَاطِينِ،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حَتَّى احْتَشَدَ أَهْلُ الْمَدِينَةِ كُلُّهُمْ عِنْدَ البَابِ.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فَشَفَى كَثِيرِينَ كَانُوا يُعَانُونَ مِنْ أَمْرَاضٍ مُخْتَلِفَةٍ، وَطَرَدَ شَيَاطِينَ كَثِيرَةً، وَلكِنَّهُ لَمْ يَسْمَحْ لِلشَّيَاطِينِ بِأَنْ يَتَكَلَّمُوا، لأَنَّهُمْ عَرَفُوا مَنْ هُوَ.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وَفِي الْيَوْمِ التَّالِي، نَهَضَ بَاكِراً قَبْلَ الْفَجْرِ، وَخَرَجَ إِلَى مَكَانٍ مُنْعَزِلٍ وَأَخَذَ يُصَلِّي هُنَاكَ.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36</w:t>
      </w:r>
      <w:r>
        <w:rPr>
          <w:rtl/>
          <w:cs/>
          <w:lang w:val="ar_AE" w:bidi="ar_AE"/>
        </w:rPr>
        <w:t xml:space="preserve"> فَذَهَبَ سِمْعَانُ وَمَنْ مَعَهُ يَبْحَثُونَ عَنْهُ. فَلَمَّا وَجَدُوهُ قَالُوا لَهُ: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37</w:t>
      </w:r>
      <w:r>
        <w:rPr>
          <w:rtl/>
          <w:cs/>
          <w:lang w:val="ar_AE" w:bidi="ar_AE"/>
        </w:rPr>
        <w:t xml:space="preserve"> «إِنَّ الْجَمِيعَ يَطْلُبُونَكَ!»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38</w:t>
      </w:r>
      <w:r>
        <w:rPr>
          <w:rtl/>
          <w:cs/>
          <w:lang w:val="ar_AE" w:bidi="ar_AE"/>
        </w:rPr>
        <w:t xml:space="preserve"> فَقَالَ لَهُمْ: «لِنَذْهَبْ إِلَى مَكَانٍ آخَرَ فِي الْقُرَى الْمُجَاوِرَةِ لأُبَشِّرَ هُنَاكَ أَيْضاً. فَلأَجْلِ هَذَا جِئْتُ.»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39</w:t>
      </w:r>
      <w:r>
        <w:rPr>
          <w:rtl/>
          <w:cs/>
          <w:lang w:val="ar_AE" w:bidi="ar_AE"/>
        </w:rPr>
        <w:t xml:space="preserve"> وَذَهَبَ يُبَشِّرُ فِي مَجَامِعِ الْيَهُودِ فِي مِنْطَقَةِ الْجَلِيلِ كُلِّهَا، وَيَطْرُدُ الشَّيَاطِينَ.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40</w:t>
      </w:r>
      <w:r>
        <w:rPr>
          <w:rtl/>
          <w:cs/>
          <w:lang w:val="ar_AE" w:bidi="ar_AE"/>
        </w:rPr>
        <w:t xml:space="preserve"> وَجَاءَهُ رَجُلٌ مُصَابٌ بِالْبَرَصِ يَتَوَسَّلُ إِلَيْهِ. فَارْتَمَى عَلَى رُكْبَتَيْهِ أَمَامَهُ وَقَالَ: «إِنْ أَرَدْتَ، فَأَنْتَ تَقْدِرُ أَنْ تُطَهِّرَنِي!»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41</w:t>
      </w:r>
      <w:r>
        <w:rPr>
          <w:rtl/>
          <w:cs/>
          <w:lang w:val="ar_AE" w:bidi="ar_AE"/>
        </w:rPr>
        <w:t xml:space="preserve"> فَتَحَنَّنَ يَسُوعُ وَمَدَّ يَدَهُ وَلَمَسَهُ قَائِلاً: «أُرِيدُ، فَاطْهُرْ!»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42</w:t>
      </w:r>
      <w:r>
        <w:rPr>
          <w:rtl/>
          <w:cs/>
          <w:lang w:val="ar_AE" w:bidi="ar_AE"/>
        </w:rPr>
        <w:t xml:space="preserve"> فَحَالَمَا تَكَلَّمَ زَالَ الْبَرَصُ عَنْهُ وَطَهَرَ.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43</w:t>
      </w:r>
      <w:r>
        <w:rPr>
          <w:rtl/>
          <w:cs/>
          <w:lang w:val="ar_AE" w:bidi="ar_AE"/>
        </w:rPr>
        <w:t xml:space="preserve"> وَفِي الْحَالِ صَرَفَهُ يَسُوعُ بَعْدَمَا أَنْذَرَهُ بِشِدَّةٍ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44</w:t>
      </w:r>
      <w:r>
        <w:rPr>
          <w:rtl/>
          <w:cs/>
          <w:lang w:val="ar_AE" w:bidi="ar_AE"/>
        </w:rPr>
        <w:t xml:space="preserve"> قَائِلاً: «انْتَبِهْ! لَا تُخْبِرْ أَحَداً بِشَيْءٍ، بَلِ اذْهَبْ وَاعْرِضْ نَفْسَكَ عَلَى الْكَاهِنِ، وَقَدِّمْ لِقَاءَ تَطْهِيرِكَ مَا أَمَرَ بِهِ مُوسَى، فَيَكُونَ ذَلِكَ شَهَادَةً لَهُمْ!»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45</w:t>
      </w:r>
      <w:r>
        <w:rPr>
          <w:rtl/>
          <w:cs/>
          <w:lang w:val="ar_AE" w:bidi="ar_AE"/>
        </w:rPr>
        <w:t xml:space="preserve"> أَمَّا هُوَ، فَانْطَلَقَ يُنَادِي كَثِيراً وَيُذِيعُ الْخَبَرَ، حَتَّى لَمْ يَعُدْ يَسُوعُ يَقْدِرُ أَنْ يَدْخُلَ أَيَّةَ بَلْدَةٍ عَلَناً، بَلْ كَانَ يُقِيمُ فِي أَمَاكِنَ مُقْفِرَةٍ، وَالنَّاسُ يَتَوَافَدُونَ إِلَيْهِ مِنْ كُلِّ مَكَانٍ.</w:t>
      </w:r>
    </w:p>
    <w:p>
      <w:pPr>
        <w:pStyle w:val="Heading2"/>
        <w:bidi/>
      </w:pPr>
      <w:r>
        <w:rPr>
          <w:rtl/>
          <w:cs/>
          <w:lang w:val="ar_AE" w:bidi="ar_AE"/>
        </w:rPr>
        <w:t>مرقس 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وَبَعْدَ بِضْعَةِ أَيَّامٍ، رَجَعَ يَسُوعُ إِلَى بَلْدَةِ كَفْرَنَاحُومَ. وَانْتَشَرَ الْخَبَرُ أَنَّهُ فِي الْبَيْتِ،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فَاجْتَمَعَ عَدَدٌ كَبِيرٌ مِنَ النَّاسِ، حَتَّى لَمْ يَبْقَ مَكَانٌ لأَحَدٍ، وَلا أَمَامَ الْبَابِ. فَأَخَذَ يُلْقِي عَلَيْهِمْ كَلِمَةَ اللهِ.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وَجَاءَهُ بَعْضُهُمْ بِمَشْلُولٍ يَحْمِلُهُ أَرْبَعَةُ رِجَالٍ.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وَلكِنَّهُمْ لَمْ يَقْدِرُوا أَنْ يَقْتَرِبُوا إِلَيْهِ بِسَبَبِ الزِّحَامِ. فَنَقَبُوا السَّقْفَ فَوْقَ الْمَكَانِ الَّذِي كَانَ يَسُوعُ فِيهِ حَتَّى كَشَفُوهُ، ثُمَّ دَلَّوْا الْفِرَاشَ الَّذِي كَانَ الْمَشْلُولُ رَاقِداً عَلَيْهِ.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فَلَمَّا رَأَى يَسُوعُ إِيمَانَهُمْ، قَالَ لِلْمَشْلُولِ: «يَا بُنَيَّ، قَدْ غُفِرَتْ لَكَ خَطَايَاكَ!»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وَكَانَ بَيْنَ الْجَالِسِينَ بَعْضُ الْكَتَبَةِ، فَأَخَذُوا يُفَكِّرُونَ فِي قُلُوبِهِمْ: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«لِمَاذَا يَتَكَلَّمُ هَذَا الرَّجُلُ هكَذَا؟ إِنَّهُ يَتَكَلَّمُ كُفْرَاً! مَنْ يَقْدِرُ أَنْ يَغْفِرَ الْخَطَايَا إِلّا اللهُ وَحْدَهُ؟»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وَفِي الْحَالِ أَدْرَكَ يَسُوعُ بِرُوحِهِ مَا يُفَكِّرُونَ فِيهِ فِي قُلُوبِهِمْ، فَسَأَلَهُمْ: «لِمَاذَا تُفَكِّرُونَ بِهذَا الأَمْرِ فِي قُلُوبِكُمْ؟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أَيُّ الأَمْرَيْنِ أَسْهَلُ أَنْ يُقَالَ لِلْمَشْلُولِ: قَدْ غُفِرَتْ لَكَ خَطَايَاكَ، أَوْ أَنْ يُقَالَ لَهُ: قُمِ احْمِلْ فِرَاشَكَ وَامْشِ؟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وَلكِنِّي قُلْتُ ذلِكَ لِتَعْلَمُوا أَنَّ لابْنِ الإِنْسَانِ عَلَى الأَرْضِ سُلْطَةَ غُفْرَانِ الْخَطَايَا». ثُمَّ قَالَ لِلْمَشْلُولِ: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«لَكَ أَقُولُ: قُمِ احْمِلْ فِرَاشَكَ، وَاذْهَبْ إِلَى بَيْتِكَ!»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فَقَامَ فِي الْحَالِ، وَحَمَلَ فِرَاشَهُ، وَمَشَى أَمَامَ الْجَمِيعِ. فَذُهِلُوا جَمِيعاً وَعَظَّمُوا اللهَ قَائِلِينَ: «مَا رَأَيْنَا مِثْلَ هَذَا قَطُّ!»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وَخَرَجَ يَسُوعُ ثَانِيَةً إِلَى شَاطِئِ الْبُحَيْرَةِ، فَلَحِقَ بِهِ الْجَمْعُ كُلُّهُ. فَأَخَذَ يُعَلِّمُهُمْ.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وَفِيمَا هُوَ سَائِرٌ، رَأَى لاوِيَ بْنَ حَلْفَى جَالِساً فِي مَكْتَبِ الْجِبَايَةِ، فَقَالَ لَهُ: «اتْبَعْنِي!» فَقَامَ وَتَبِعَهُ.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وَبَيْنَمَا كَانَ يَسُوعُ مُتَّكِئاً فِي بَيْتِ لاوِي، أَخَذَ كَثِيرُونَ مِنَ الْجُبَاةِ وَالْخَاطِئِينَ يَتَّكِئُونَ مَعَهُ وَمَعَ تَلامِيذِهِ، لأَنَّ كَثِيرِينَ مِنْهُمْ كَانُوا هُنَاكَ فَلَحِقُوا بِهِ.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فَلَمَّا رَأَى الْكَتَبَةُ وَالْفَرِّيسِيُّونَ يَسُوعَ يَأْكُلُ مَعَ الْجُبَاةِ وَالْخَاطِئِينَ، قَالُوا لِتَلامِيذِهِ: «لِمَاذَا يَأْكُلُ مَعَ الْجُبَاةِ وَالْخَاطِئِينَ؟»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فَسَمِعَ يَسُوعُ، وَأَجَابَ: «لَيْسَ الأَصِحَّاءُ هُمُ الْمُحْتَاجُونَ إِلَى الطَّبِيبِ، بَلِ الْمَرْضَى. مَا جِئْتُ لأَدْعُوَ صالِحِينَ بَلْ خَاطِئِينَ!»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وَكَانَ تَلامِيذُ يُوحَنَّا وَالْفَرِّيسِيُّونَ صَائِمِينَ، فَجَاءَ بَعْضُهُمْ إِلَى يَسُوعَ يَسْأَلُونَهُ: «لِمَاذَا يَصُومُ تَلامِيذُ يُوحَنَّا وَتَلامِيذُ الْفَرِّيسِيِّينَ، وَأَمَّا تَلامِيذُكَ فَلا يَصُومُونَ؟»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فَأَجَابَهُمْ: «هَلْ يَقْدِرُ أَهْلُ الْعُرْسِ أَنْ يَصُومُوا وَالْعَرِيسُ بَيْنَهُمْ؟ مَادَامَ الْعَرِيسُ بَيْنَهُمْ لَا يَقْدِرُونَ أَنْ يَصُومُوا.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وَلكِنْ سَتَأْتِي أَيَّامٌ يَكُونُ الْعَرِيسُ فِيهَا قَدْ رُفِعَ مِنْ بَيْنِهِمْ. فِي تِلْكَ الأيَّامِ يَصُومُونَ.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لَا أَحَدَ يَرْقَعُ ثَوْباً عَتِيقاً بِرُقْعَةٍ مِنْ قُمَاشٍ جَدِيدٍ وَإلَّا، فَإِنَّ الرُّقْعَةَ الْجَدِيدَةَ تَنْكَمِشُ فَتَأْكُلُ مِنَ الثَّوْبِ الْعَتِيقِ، وَيَصِيرُ الْخَرْقُ أَسْوَأَ!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وَلا أَحَدَ يَضَعُ خَمْراً جَدِيدَةً فِي قِرَبٍ عَتِيقَةٍ، حَتَّى لَا تُفَجِّرَ الْخَمْرُ الْجَدِيدَةُ الْقِرَبَ، فَتُرَاقَ الْخَمْرُ وَتَتْلَفَ الْقِرَبُ. إِنَّمَا الْخَمْرُ الْجَدِيدَةُ تُوْضَعُ فِي قِرَبٍ جَدِيدَةٍ».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وَمَرَّ يَسُوعُ ذَاتَ سَبْتٍ بَيْنَ الْحُقُولِ، فَأَخَذَ التَّلامِيذُ يَشُقُّونَ طَرِيقَهُمْ وَهُمْ يَقْطِفُونَ السَّنَابِلَ.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فَقَالَ الْفَرِّيسِيُّونَ لِيَسُوعَ: «انْظُرْ! لِمَاذَا يَفْعَلُ تَلامِيذُكَ مَا لَا يَحِلُّ فِعْلُهُ يَوْمَ السَّبْتِ؟»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فَأَجَابَهُمْ: «أَمَا قَرَأْتُمْ مَا فَعَلَهُ دَاوُدُ وَمُرَافِقُوهُ عِنْدَمَا احْتَاجُوا وَجَاعُوا؟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كَيْفَ دَخَلَ بَيْتَ اللهِ، فِي زَمَانِ أَبِيأَثَارَ رَئِيسِ الْكَهَنَةِ، وَأَكَلَ خُبْزَ التَّقْدِمَةِ الَّذِي لَا يَحِلُّ الأَكْلُ مِنْهُ إِلّا لِلْكَهَنَةِ وَحْدَهُمْ، بَلْ أَعْطَى مُرَافِقِيهِ أَيْضاً فَأَكَلُوا؟»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ثُمَّ قَالَ لَهُمْ: «إِنَّمَا جُعِلَ السَّبْتُ لِفَائِدَةِ الإِنْسَانِ، وَلَمْ يُجْعَلِ الإِنْسَانُ عَبْداً لِلسَّبْتِ.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فَابْنُ الإِنْسَانِ هُوَ رَبُّ السَّبْتِ أَيْضاً!»</w:t>
      </w:r>
    </w:p>
    <w:p>
      <w:pPr>
        <w:pStyle w:val="Heading2"/>
        <w:bidi/>
      </w:pPr>
      <w:r>
        <w:rPr>
          <w:rtl/>
          <w:cs/>
          <w:lang w:val="ar_AE" w:bidi="ar_AE"/>
        </w:rPr>
        <w:t>مرقس 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وَدَخَلَ يَسُوعُ الْمَجْمَعَ مَرَّةً أُخْرَى. وَكَانَ هُنَالِكَ رَجُلٌ يَدُهُ يَابِسَةٌ.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فَأَخَذُوا يُرَاقِبُونَهُ لِيَرَوْا هَلْ يَشْفِي ذَلِكَ الرَّجُلَ فِي السَّبْتِ، فَيَتَمَكَّنُوا مِنْ أَنْ يَتَّهِمُوهُ.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فَقَالَ لِلرَّجُلِ الَّذِي يَدُهُ يَابِسَةٌ: «قُمْ وَقِفْ فِي الْوَسَطِ!»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ثُمَّ سَأَلَهُمْ: «هَلْ يَحِلُّ فِي السَّبْتِ فِعْلُ الْخَيْرِ أَمْ فِعْلُ الشَّرِّ؟ تَخْلِيصُ نَفْسٍ أَوْ قَتْلُهَا؟» فَظَلُّوا صَامِتِينَ.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فَأَدَارَ يَسُوعُ نَظَرَهُ فِيهِمْ غَاضِباً وَقَدْ تَضَايَقَ مِنْ صَلابَةِ قُلُوبِهِمْ، وَقَالَ لِلرَّجُلِ: «مُدَّ يَدَكَ!» فَمَدَّهَا، فَإِذَا هِيَ قَدْ عَادَتْ صَحِيحَةً.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وَفِي الْحَالِ خَرَجَ الفَرِّيسِيُّونَ مِنَ الْمَجْمَعِ، وَمَعَهُمْ أَعْضَاءُ حِزْبِ هِيرُودُسَ، وَتَآمَرُوا عَلَيْهِ لِيَقْتُلُوهُ.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فَانْسَحَبَ يَسُوعُ وَتَلامِيذُهُ نَحْوَ الْبُحَيْرَةِ. وَتَبِعَهُ جَمْعٌ كَبِيرٌ مِنْ مَنَاطِقِ الْجَلِيلِ وَمِنَ الْيَهُودِيَّةِ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وَأُورُشَلِيمَ وَأَدُومِيَّةَ وَمَا وَرَاءَ الأُرْدُنِّ، وَجَمْعٌ كَبِيرٌ مِنْ نَوَاحِي صُورَ وَصَيْدَا، جَاءُوا إِلَيْهِ إِذْ كَانُوا قَدْ سَمِعُوا بِمَا فَعَلَ.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فَأَمَرَ يَسُوعُ تَلامِيذَهُ أَنْ يُعِدُّوا لَهُ قَارِباً صَغِيراً يُلازِمُهُ، لِئَلّا يَزْحَمَهُ الْجَمْعُ،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لأَنَّهُ كَانَ قَدْ شَفَى كَثِيرِينَ، فَصَارَ كُلُّ مَنْ بِهِ مَرَضٌ يُسَارِعُ إِلَيْهِ لِيَلْمِسَهُ.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وَكَانَتِ الأَرْوَاحُ النَّجِسَةُ حِينَ تَرَاهُ تَخُرُّ سَاجِدَةً لَهُ، صَارِخَةً: «أَنْتَ ابْنُ اللهِ!»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فَكَانَ يُحَذِّرُهَا بِشِّدَةٍ مِنْ أَنْ تُذِيعَ أَمْرَهُ.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ثُمَّ صَعِدَ إِلَى الْجَبَلِ، وَدَعَا الَّذِينَ أَرَادَهُمْ، فَأَقْبَلُوا إِلَيْهِ.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فَعَيَّنَ اثْنَيْ عَشَرَ لِيُلازِمُوهُ وَيُرْسِلَهُمْ لِيُبَشِّرُوا،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وَتَكُونَ لَهُمْ سُلْطَةٌ عَلَى طَرْدِ الشَّيَاطِينِ.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وَالاِثْنَا عَشَرَ الَّذِينَ عَيَّنَهُمْ، هُمْ: سِمْعَانُ، وَقَدْ سَمَّاهُ بُطْرُسَ،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وَيَعْقُوبُ بْنُ زَبَدِي، وَيُوحَنَّا أَخُوهُ، وَقَدْ سَمَّاهُمَا بُوَانَرْجِسَ، أَيْ ابْنَيِ الرَّعْدِ،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وَأَنْدَرَاوُسُ، وَفِيلِبُّسُ، وَبَرْثُلَمَاوُسُ، وَمَتَّى وَتُومَا، وَيَعْقُوبُ بْنُ حَلْفَى، وَتَدَّاوُسَ، وَسِمْعَانُ الْقَانَوِيُّ،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وَيَهُوذَا الإِسْخَرْيُوطِيُّ الَّذِي خَانَهُ.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ثُمَّ رَجَعُوا إِلَى الْبَيْتِ، فَاحْتَشَدَ الْجَمْعُ أَيْضاً، وَلَمْ يَقْدِرْ يَسُوعُ وَتَلامِيذُهُ حَتَّى عَلَى أَكْلِ الطَّعَام.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فَلَمَّا سَمِعَ أَقْرِبَاؤُهُ، جَاءُوا لِيَأْخُذُوهُ، إِذْ كَانَ أُشِيعَ أَنَّهُ فَقَدَ صَوَابَهُ.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وَأَمَّا الْكَتَبَةُ الَّذِينَ نَزَلُوا مِنْ أُورُشَلِيمَ، فَقَالُوا: «إِنَّ بَعْلَزَبُولَ يَسْكُنُهُ، وَإِنَّهُ بِرَئِيسِ الشَّيَاطِينِ يَطْرُدُ الشَّيَاطِينَ!»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فَدَعَاهُمْ إِلَيْهِ وَكَلَّمَهُمْ بِالأَمْثَالِ، قَالَ: «كَيْفَ يَقْدِرُ شَيْطَانٌ أَنْ يَطْرُدَ شَيْطَاناً؟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فَإِذَا انْقَسَمَتْ مَمْلَكَةٌ مَّا عَلَى ذَاتِهَا، فَإِنَّهَا لَا تَقْدِرُ أَنْ تَصْمُدَ.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وَإذَا انْقَسَمَ بَيْتٌ مَا عَلَى ذَاتِهِ، فَإِنَّهُ لَا يَقْدِرُ أَنْ يَصْمُدَ.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فَإِذَا انْقَلَبَ الشَّيْطَانُ عَلَى نَفْسِهِ وَانْقَسَمَ، فَإِنَّهُ لَا يَقْدِرُ أَنْ يَصْمُدَ، بَلَ يَنْتَهِيَ أَمْرُهُ!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لَا يَقْدِرُ أَحَدٌ أَنْ يَدْخُلَ بَيْتَ قَوِيٍّ وَيَنْهَبَ أَمْتِعَتَهُ إِلّا إِذَا قَيَّدَ الْقَوِيَّ أَوَّلاً. وَبَعْدَئِذٍ يَنْهَبُ بَيْتَهُ.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الْحَقَّ أَقُولُ لَكُمْ: إِنَّ جَمِيعَ الْخَطَايَا تُغْفَرُ لِبَنِي الْبَشَرِ، حَتَّى كَلامِ الْكُفْرِ الَّذِي يَقُولُونَهُ.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وَلَكِنْ مَنْ يَزْدَرِ بالرُّوحِ الْقُدُسِ، فَلا غُفْرَانَ لَهُ أَبَداً، بَلْ إِنَّهُ يَقَعُ تَحْتَ عِقَابِ خَطِيئَةٍ أَبَدِيَّةٍ».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ذَلِكَ لأَنَّهُمْ قَالُوا: «إِنَّ رُوحاً نَجِساً يَسْكُنُهُ!»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وَجَاءَ إِخْوَتُهُ وَأُمُّهُ، فَوَقَفُوا خَارِجَ الْبَيْتِ وَأَرْسَلُوا إِلَيْهِ يَدْعُونَهُ.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وَكَانَ قَدْ جَلَسَ حَوْلَهُ جَمْعٌ كَبِيرٌ، فَقَالُوا لَهُ: «هَا إِنَّ أُمَّكَ وَإِخْوَتَكَ فِي الْخَارِجِ يَطْلُبُونَكَ!»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فَأَجَابَهُمْ: «مَنْ أُمِّي وَإِخْوَتِي؟»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ثُمَّ أَدَارَ نَظَرَهُ فِي الْجَالِسِينَ حَوْلَهُ وَقَالَ: «هؤُلاءِ هُمْ أُمِّي وَإِخْوَتِي،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لأَنَّ مَنْ يَعْمَلُ بِإِرَادَةِ اللهِ هُوَ أَخِي وَأُخْتِي وَأُمِّي!»</w:t>
      </w:r>
    </w:p>
    <w:p>
      <w:pPr>
        <w:pStyle w:val="Heading2"/>
        <w:bidi/>
      </w:pPr>
      <w:r>
        <w:rPr>
          <w:rtl/>
          <w:cs/>
          <w:lang w:val="ar_AE" w:bidi="ar_AE"/>
        </w:rPr>
        <w:t>مرقس 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ثُمَّ أَخَذَ يُعَلِّمُ ثَانِيَةً عِنْدَ شَاطِئِ الْبُحَيْرَةِ، وَقَدِ احْتَشَدَ حَوْلَهُ جَمْعٌ كَبِيرٌ، حَتَّى إِنَّهُ صَعِدَ إِلَى الْقَارِبِ وَجَلَسَ فِيهِ فَوْقَ الْمَاءِ، فِيمَا كَانَ الْجَمْعُ كُلُّهُ عَلَى شَاطِئِ الْبُحَيْرَةِ.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فَعَلَّمَهُمْ أُمُوراً كَثِيرَةً بِالأَمْثَالِ. وَمِمَّا قَالَهُ لَهُمْ فِي تَعْلِيمِهِ: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«اِسْمَعُوا! هَا إِنَّ الزَّارِعَ قَدْ خَرَجَ لِيَزْرَعَ.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وَبَيْنَمَا هُوَ يَزْرَعُ، وَقَعَ بَعْضُ الْبِذَارِ عَلَى الْمَمَرَّاتِ، فَجَاءَتِ الطُّيُورُ وَالْتَهَمَتْهُ.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وَوَقَعَ بَعْضُهُ عَلَى أَرْضٍ صَخْرِيَّةٍ رَقِيقَةِ التُّرْبَةِ، فَنَمَا سَرِيعاً لأَنَّ تُرْبَتَهُ لَمْ تَكُنْ عَمِيقَةً.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وَلكِنْ لَمَّا أَشْرَقَتِ الشَّمْسُ، احْتَرَقَ وَيَبِسَ لأَنَّهُ كَانَ بِلا أَصْلٍ.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وَوَقَعَ بَعْضُ الْبِذَارِ بَيْنَ الأَشْوَاكِ، فَنَبَتَ الشَّوْكُ وَخَنَقَهُ، فَلَمْ يُثْمِرْ.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وَبَعْضُ الْبِذَارِ وَقَعَ فِي الأَرْضِ الْجَيِّدَةِ، فَنَبَتَ وَنَمَا وَأَثْمَرَ، فَأَعْطَى بَعْضُهُ ثَلاثِينَ ضِعْفاً، وَبَعْضُهُ سِتِّينَ، وَبَعْضُهُ مِئَةً».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ثُمَّ قَالَ: «مَنْ لَهُ أُذُنَانِ لِلسَّمْعِ، فَلْيَسْمَعْ!»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وَعِنْدَمَا كَانَ يَسُوعُ وَحْدَهُ، سَأَلَهُ الَّذِينَ حَوْلَهُ وَالاِثْنَا عَشَرَ عَنْ مَغْزَى الْمَثَلِ.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فَقَالَ لَهُمْ: «قَدْ أُعْطِيَ لَكُمْ أَنْ تَعْرِفُوا سِرَّ مَلَكُوتِ اللهِ. أَمَّا الَّذِينَ مِنْ خَارِجٍ، فَكُلُّ شَيْءٍ يُقَدَّمُ لَهُمْ بِالأَمْثَالِ،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حَتَّى إِنَّهُمْ: نَظَراً يَنْظُرُونَ وَلا يُبْصِرُونَ، وَسَمْعاً يَسْمَعُونَ وَلا يَفْهَمُونَ، لِئَلّا يَتُوبُوا فَتُغْفَرَ لَهُمْ خَطَايَاهُمْ!»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وَقَالَ لَهُمْ: «أَلَمْ تَفْهَمُوا هَذَا الْمَثَلَ؟ فَكَيْفَ تَفْهَمُونَ جَمِيعَ الأَمْثَالِ الأُخْرَى؟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إِنَّ الزَّارِعَ يَزْرَعُ كَلِمَةَ اللهِ.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وَهؤُلاءِ الَّذِينَ عَلَى الْمَمَرَّاتِ حَيْثُ تُزْرَعُ الْكَلِمَةُ، هُمُ الَّذِينَ حَالَمَا يَسْمَعُونَ يَأْتِي الشَّيْطَانُ وَيَخْطَفُ الْكَلِمَةَ الَّتِي زُرِعَتْ فِيهِمْ.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وَكَذلِكَ هؤُلاءِ الَّذِينَ تُزْرَعُ فِيهِمِ الكَلِمَةُ عَلَى أَرْضٍ صَخْرِيَّةٍ، وَهُمُ الَّذِينَ حَالَمَا يَسْمَعُونَ الْكَلِمَةَ يَقْبَلُونَهَا بِفَرَحٍ،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وَلا أَصْلَ لَهُمْ فِي ذَوَاتِهِمْ، وَإِنَّمَا هُمْ إِلَى حِينٍ. فَحَالَمَا يَحْدُثُ ضِيقٌ أَوِ اضْطِهَادٌ مِنْ أَجْلِ الْكَلِمَةِ، يَتَعَثَّرُونَ.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وَالآخَرُونَ الَّذِينَ تُزْرَعُ فِيهِمِ الْكَلِمَةُ بَيْنَ الأَشْوَاكِ، هؤُلاءِ هُمُ الَّذِينَ قَدْ سَمِعُوا الْكَلِمَةَ،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وَلكِنَّ هُمُومَ الزَّمَانِ الْحَاضِرِ وَخِدَاعَ الْغِنَى وَاشْتِهَاءَ الأُمُورِ الأُخْرَى، تَدْخُلُ إِلَيْهِمْ وَتَخْنُقُ الْكَلِمَةَ، فَتَصِيرُ بِلا ثَمَرٍ.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وَأَمَّا الَّذِينَ تُزْرَعُ فِيهِمِ الْكَلِمَةُ فِي الأَرْضِ الْجَيِّدَةِ، فَهؤُلاءِ هُمُ الَّذِينَ يَسْمَعُونَ الْكَلِمَةَ وَيَقْبَلُونَهَا فَيُثْمِرُونَ، بَعْضُهُمْ ثَلاثِينَ ضِعْفاً وَبَعْضُهُمْ سِتِّينَ، وَبَعْضُهُمْ مِئَةً».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وَقَالَ لَهُمْ: «هَلْ يُؤْتَى بِالْمِصْبَاحِ لِيُوْضَعَ تَحْتَ الْمِكْيَالِ أَوْ تَحْتَ السَّرِيرِ؟ أَلَيْسَ لِيُوْضَعَ عَلَى الْمَنَارَةِ؟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فَلَيْسَ مَخْفِيُّ إِلّا وَيُكْشَفُ، وَمَا كُتِمَ شَيْءٌ إِلا لِيُعْلَنَ!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مَنْ لَهُ أُذُنَانِ لِلسَّمْعِ، فَلْيَسْمَعْ!»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وَقَالَ لَهُمْ: «تَنَبَّهُوا لِمَا تَسْمَعُونَ. فَبِأَيِّ كَيْلٍ تَكِيلُونَ، يُكَالُ لَكُمْ وَيُزَادُ لَكُمْ.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فَإِنَّ مَنْ عِنْدَهُ يُعْطَى الْمَزِيدُ، وَمَنْ لَيْسَ عِنْدَهُ، فَحَتَّى الَّذِي عِنْدَهُ يُنْتَزَعُ مِنْهُ».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وَقَالَ: «إِنَّ مَلَكُوتَ اللهِ يُشَبَّهُ بِإِنْسَانٍ يُلْقِي الْبِذَارَ عَلَى الأَرْضِ،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ثُمَّ يَنَامُ لَيْلاً وَيَقُومُ نَهَاراً فِيمَا الْبِذَارُ يَطْلُعُ وَيَنْمُو، وَهُوَ لَا يَدْرِي كَيْفَ يَحْدُثُ الأَمْرُ.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فَالأَرْضُ مِنْ ذَاتِهَا تُعْطِي الثَّمَرَ، فَتُطْلِعُ أَوَّلاً عُشْبَةً، ثُمَّ سُنْبُلَةً، ثُمَّ قَمْحاً مِلْءَ السُّنْبُلَةِ.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وَلَكِنْ حَالَمَا يَنْضُجُ الثَّمَرُ، يُعْمِلُ فِيهِ الْمِنْجَلَ إِذْ يَكُونُ الْحَصَادُ قَدْ حَانَ».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وَقَالَ: «بِمَاذَا نُشَبِّهُ مَلَكُوتَ اللهِ، وَبِأَيِّ مَثَلٍ نُمَثِّلُهُ؟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إِنَّهُ يُشَبَّهُ بِبِزْرَةِ خَرْدَلٍ، تَكُونُ عِنْدَ بَذْرِهَا عَلَى الأَرْضِ أَصْغَرَ مِنْ كُلِّ مَا عَلَى الأَرْضِ مِنْ بُزُورٍ،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وَلَكِنْ مَتَى تَمَّ زَرْعُهَا، تُطْلِعُ أَغْصَاناً كَبِيرَةً، حَتَّى إِنَّ طُيُورَ السَّمَاءِ تَسْتَطِيعُ أَنْ تَبِيتَ فِي ظِلِّهَا».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بِكَثِيرٍ مِنْ مِثْلِ هذِهِ الأَمْثَالِ كَانَ يَسُوعُ يُكَلِّمُ الْجَمْعَ بِالْكَلِمَةِ، عَلَى قَدْرِ مَا كَانُوا يُطِيقُونَ أَنْ يَسْمَعُوا.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وَبِغَيْرِ مَثَلٍ لَمْ يَكُنْ يُكَلِّمُهُمْ. وَلكِنَّهُ كَانَ يُفَسِّرُ لِتَلامِيذِهِ كُلَّ شَيْءٍ حِينَ يَنْفَرِدُ بِهِمْ.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وَفِي ذلِكَ الْيَوْمِ، عِنْدَمَا حَلَّ الْمَسَاءُ، قَالَ لِتَلامِيذِهِ: «لِنَعْبُرْ إِلَى الضَّفَّةِ الْمُقَابِلَةِ!»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36</w:t>
      </w:r>
      <w:r>
        <w:rPr>
          <w:rtl/>
          <w:cs/>
          <w:lang w:val="ar_AE" w:bidi="ar_AE"/>
        </w:rPr>
        <w:t xml:space="preserve"> فَلَمَّا صَرَفُوا الْجَمْعَ، أَخَذُوهُ مَعَهُمْ فِي الْقَارِبِ الَّذِي كَانَ فِيهِ. وَكَانَ مَعَهُ أَيْضاً قَوَارِبُ أُخْرَى.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37</w:t>
      </w:r>
      <w:r>
        <w:rPr>
          <w:rtl/>
          <w:cs/>
          <w:lang w:val="ar_AE" w:bidi="ar_AE"/>
        </w:rPr>
        <w:t xml:space="preserve"> فَهَبَّتْ عَاصِفَةُ رِيحٍ شَدِيدَةٌ، وَأَخَذَتِ الأَمْوَاجُ تَضْرِبُ الْقَارِبَ حَتَّى كَادَ يَمْتَلِىءُ مَاءً.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38</w:t>
      </w:r>
      <w:r>
        <w:rPr>
          <w:rtl/>
          <w:cs/>
          <w:lang w:val="ar_AE" w:bidi="ar_AE"/>
        </w:rPr>
        <w:t xml:space="preserve"> وَكَانَ هُوَ فِي مُؤَخَّرِ الْقَارِبِ نَائِماً عَلَى وِسَادَةٍ. فَأَيْقَظُوهُ وَقَالُوا لَهُ: «يَا مُعَلِّمُ، أَمَا يَهُمُّكَ أَنَّنَا نَهْلِكُ؟»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39</w:t>
      </w:r>
      <w:r>
        <w:rPr>
          <w:rtl/>
          <w:cs/>
          <w:lang w:val="ar_AE" w:bidi="ar_AE"/>
        </w:rPr>
        <w:t xml:space="preserve"> فَنَهَضَ، وَزَجَرَ الرِّيحَ، وَقَالَ لِلْبَحْرِ: «اصْمُتْ. اِخْرَسْ!» فَسَكَنَتِ الرِّيحُ وَسَادَ هُدُوءٌ تَامٌّ.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40</w:t>
      </w:r>
      <w:r>
        <w:rPr>
          <w:rtl/>
          <w:cs/>
          <w:lang w:val="ar_AE" w:bidi="ar_AE"/>
        </w:rPr>
        <w:t xml:space="preserve"> ثُمَّ قَالَ لَهُمْ: «لِمَاذَا أَنْتُمْ خَائِفُونَ هكَذَا؟ كَيْفَ لَا إِيْمَانَ لَكُمْ؟»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41</w:t>
      </w:r>
      <w:r>
        <w:rPr>
          <w:rtl/>
          <w:cs/>
          <w:lang w:val="ar_AE" w:bidi="ar_AE"/>
        </w:rPr>
        <w:t xml:space="preserve"> فَخَافُوا خَوْفاً شَدِيداً، وَقَالَ بَعْضُهُمْ لِبَعْضٍ: «مَنْ هُوَ هَذَا، حَتَّى إِنَّ الرِّيحَ وَالْبَحْرَ يُطِيعَانِهِ؟»</w:t>
      </w:r>
    </w:p>
    <w:p>
      <w:pPr>
        <w:pStyle w:val="Heading2"/>
        <w:bidi/>
      </w:pPr>
      <w:r>
        <w:rPr>
          <w:rtl/>
          <w:cs/>
          <w:lang w:val="ar_AE" w:bidi="ar_AE"/>
        </w:rPr>
        <w:t>مرقس 5:1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ثُمَّ وَصَلُوا إِلَى الضَّفَّةِ الْمُقَابِلَةِ مِنَ الْبُحَيْرَةِ، إِلَى بَلْدَةِ الْجِرَاسِيِّينَ.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وَحَالَمَا نَزَلَ مِنَ الْقَارِبِ، لاقَاهُ مِنْ بَيْنِ الْقُبُورِ إِنْسَانٌ يَسْكُنُهُ رُوحٌ نَجِسٌ،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كَانَ يُقِيمُ فِي الْقُبُورِ. وَلَمْ يَكُنْ أَحَدٌ يَقْدِرُ أَنْ يُقَيِّدَهُ وَلَوْ بِالسَّلاسِلِ.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فَإِنَّهُ كَثِيراً مَا رُبِطَ بِالْقُيُودِ وَالسَّلاسِلِ، فَكَانَ يُقَطِّعُ السَّلاسِلَ وَيُحَطِّمُ الْقُيُودَ، وَلَمْ يَقْدِرْ أَحَدٌ أَنْ يُخْضِعَهُ.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وَكَانَ فِي الْقُبُورِ وَفِي الْجِبَالِ دَائِماً، لَيْلاً وَنَهَاراً، يَصِيحُ وَيُجَرِّحُ جِسْمَهُ بِالْحِجَارَةِ.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وَلَكِنَّهُ لَمَّا رَأَى يَسُوعَ مِنْ بَعِيدٍ، رَكَضَ وَسَجَدَ لَهُ،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وَصَرَخَ بِأَعْلَى صَوْتِهِ: «مَا شَأْنُكَ بِي يَا يَسُوعُ ابْنَ اللهِ الْعَلِيِّ؟ أَسْتَحْلِفُكَ بِاللهِ أَلّا تُعَذِّبَنِي!»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فَإِنَّ يَسُوعَ كَانَ قَدْ قَالَ لَهُ: «أَيُّهَا الرُّوحُ النَّجِسُ، اخْرُجْ مِنَ الإِنْسَانِ!»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وَسَأَلَهُ يَسُوعُ: «مَا اسْمُكَ؟» فَأَجَابَ: «اسْمِي لَجِيُونُ لأَنَّنَا جَيْشٌ كَبِيرٌ!»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وَتَوَسَّلَ إِلَيْهِ بِإِلْحَاحٍ أَلّا يَطْرُدَ الأَرْوَاحَ النَّجِسَةَ إِلَى خَارِجِ تِلْكَ الْمِنْطَقَةِ.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وَكَانَ هُنَاكَ قَطِيعٌ كَبِيرٌ مِنَ الْخَنَازِيرِ يَرْعَى عِنْدَ الْجَبَلِ،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فَتَوَسَّلَتِ الأَرْوَاحُ النَّجِسَةُ إِلَى يَسُوعَ قَائِلَةً: «أَرْسِلْنَا إِلَى الْخَنَازِيرِ لِنَدْخُلَ فِيهَا!»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فَأَذِنَ لَهَا بِذَلِكَ. فَخَرَجَتِ الأَرْوَاحُ النَّجِسَةُ وَدَخَلَتْ فِي الْخَنَازِيرِ، فَانْدَفَعَ قَطِيعُ الْخَنَازِيرِ مِنْ عَلَى حَافَةِ الْجَبَلِ إِلَى الْبُحَيْرَةِ، فَغَرِقَ فِيهَا. وَكَانَ عَدَدُهُ نَحْوَ أَلْفَيْنِ.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أَمَّا رُعَاةُ الْخَنَازِيرِ فَهَرَبُوا وَأَذَاعُوا الْخَبَرَ فِي الْمَدِينَةِ وَفِي الْمَزَارِعِ. فَخَرَجَ النَّاسُ لِيَرَوْا مَا قَدْ جَرَى،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وَجَاءُوا إِلَى يَسُوعَ، فَرَأَوْا الَّذِي كَانَ مَسْكُوناً بِالشَّيَاطِينِ جَالِساً وَلابِساً وَصَحِيحَ الْعَقْلِ، فَاسْتَوْلَى عَلَيْهِمِ الْخَوْفُ.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فَحَدَّثَهُمُ الَّذِينَ رَأَوْا مَا جَرَى بِمَا حَدَثَ لِلْمَجْنُونِ وَلِلْخَنَازِيرِ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فَأَخَذُوا يَرْجُونَ مِنْ يَسُوعَ أَنْ يَرْحَلَ عَنْ دِيَارِهِمْ.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وَفِيمَا كَانَ يَرْكَبُ الْقَارِبَ، تَوَسَّلَ إِلَيْهِ الإِنْسَانُ الَّذِي كَانَتِ الشَّيَاطِينُ تَسْكُنُهُ أَنْ يُرَافِقَهُ.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فَلَمْ يَسْمَحْ لَهُ، بَلْ قَالَ لَهُ: «اذْهَبْ إِلَى بَيْتِكَ، وَإِلَى أَهْلِكَ، وَأَخْبِرْهُمْ بِمَا عَمِلَهُ الرَّبُّ بِكَ وَرَحِمَكَ».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فَانْطَلَقَ وَأَخَذَ يُنَادِي فِي الْمُدُنِ الْعَشْرِ بِمَا عَمِلَهُ يَسُوعُ بِهِ. فَتَعَجَّبَ الْجَمِيعُ.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وَلَمَّا عَادَ يَسُوعُ وَعَبَرَ فِي الْقَارِبِ إِلَى الضَّفَّةِ الْمُقَابِلَةِ مِنَ الْبُحَيْرَةِ، اجْتَمَعَ إِلَيْهِ وَهُوَ عِنْدَ الشَّاطِئِ جَمْعٌ كَبِيرٌ.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وَإذَا وَاحِدٌ مِنْ رُؤَسَاءِ الْمَجْمَعِ، وَاسْمُهُ يَايِرُسُ، قَدْ جَاءَ إِلَيْهِ. وَمَا إِنْ رَآهُ، حَتَّى ارْتَمَى عِنْدَ قَدَمَيْهِ،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وَتَوَسَّلَ إِلَيْهِ بِإِلْحَاحٍ، قَائِلاً: «ابْنَتِي الصَّغِيرَةُ مُشْرِفَةٌ عَلَى الْمَوْتِ. فَتَعَالَ وَالْمِسْهَا بِيَدِكَ لِتُشْفَى فَتَحْيَا!»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فَذَهَبَ مَعَهُ، يَتْبَعُهُ جَمْعٌ كَبِيرٌ وَهُمْ يَزْحَمُونَهُ.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وَكَانَتْ هُنَاكَ امْرَأَةٌ مُصَابَةٌ بِنَزِيفٍ دَمَوِيٍّ مُنْذُ اثْنَتَيْ عَشْرَةَ سَنَةً،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وَقَدْ عَانَتِ الْكَثِيرَ مِنَ الأَلَمِ عَلَى أَيْدِي أَطِبَّاءَ كَثِيرِينَ، وَأَنْفَقَتْ فِي سَبِيلِ عِلاجِهَا كُلَّ مَا تَمْلِكُ، فَلَمْ تَجْنِ أَيَّةَ فَائِدَةٍ، بَلْ بِالأَحْرَى ازْدَادَتْ حَالَتُهَا سُوءاً.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فَإِذْ كَانَتْ قَدْ سَمِعَتْ عَنْ يَسُوعَ، جَاءَتْ فِي زَحْمَةِ الْجَمْعِ مِنْ خَلْفِهِ وَلَمَسَتْ رِدَاءَهُ،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لأَنَّهَا قَالَتْ: «يَكْفِي أَنْ أَلْمِسَ ثِيَابَهُ لأُشْفَى».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وَفِي الْحَالِ انْقَطَعَ نَزِيفُ دَمِهَا وَأَحَسَّتْ فِي جِسْمِهَا أَنَّهَا شُفِيَتْ مِنْ عِلَّتِهَا.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وَحَالَمَا شَعَرَ يَسُوعُ فِي نَفْسِهِ بِالْقُوَّةِ الَّتِي خَرَجَتْ مِنْهُ، أَدَارَ نَظَرَهُ فِي الْجَمْعِ وَسَأَلَ: «مَنْ لَمَسَ ثِيَابِي؟»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فَقَالَ لَهُ تَلامِيذُهُ: «أَنْتَ تَرَى الْجَمْعَ يَزْحَمُونَكَ، وَتَسْأَلُ: مَنْ لَمَسَنِي؟»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وَلَكِنَّهُ ظَلَّ يَتَطَلَّعُ حَوْلَهُ لِيَرَى الَّتِي فَعَلَتْ ذَلِكَ.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فَمَا كَانَ مِنَ الْمَرْأَةِ، وَقَدْ عَلِمَتْ بِمَا حَدَثَ لَهَا، إِلّا أَنْ جَاءَتْ وَهِيَ خَائِفَةٌ تَرْتَجِفُ، وَارْتَمَتْ أَمَامَهُ وَأَخْبَرَتْهُ بِالْحَقِيقَةِ كُلِّهَا.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فَقَالَ لَهَا: «يَا ابْنَةُ، إِيمَانُكِ قَدْ شَفَاكِ. فَاذْهَبِي بِسَلامٍ وَتَعَافَيْ مِنْ عِلَّتِكِ!»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وَبَيْنَمَا يَسُوعُ يَتَكَلَّمُ، جَاءَ بَعْضُهُمْ مِنْ بَيْتِ رَئِيسِ الْمَجْمَعِ قَائِلِينَ: «ابْنَتُكَ قَدْ مَاتَتْ. فَلِمَاذَا تُكَلِّفُ الْمُعَلِّمَ بَعْدُ؟»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36</w:t>
      </w:r>
      <w:r>
        <w:rPr>
          <w:rtl/>
          <w:cs/>
          <w:lang w:val="ar_AE" w:bidi="ar_AE"/>
        </w:rPr>
        <w:t xml:space="preserve"> وَلَكِنَّ يَسُوعَ، مَا إِنْ سَمِعَ بِذَلِكَ الْخَبَرِ، حَتَّى قَالَ لِرَئِيسِ الْمَجْمَعِ: «لا تَخَفْ؛ آمِنْ فَقَطْ!»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37</w:t>
      </w:r>
      <w:r>
        <w:rPr>
          <w:rtl/>
          <w:cs/>
          <w:lang w:val="ar_AE" w:bidi="ar_AE"/>
        </w:rPr>
        <w:t xml:space="preserve"> وَلَمْ يَدَعْ أَحَداً يُرَافِقُهُ إِلّا بُطْرُسَ وَيَعْقُوبَ وَيُوحَنَّا أَخَا يَعْقُوبَ.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38</w:t>
      </w:r>
      <w:r>
        <w:rPr>
          <w:rtl/>
          <w:cs/>
          <w:lang w:val="ar_AE" w:bidi="ar_AE"/>
        </w:rPr>
        <w:t xml:space="preserve"> وَوَصَلَ إِلَى بَيْتِ رَئِيسِ الْمَجْمَعِ، فَرَأَى الضَّجِيجَ وَالنَّاسَ يَبْكُونَ وَيُوَلْوِلُونَ كَثِيراً.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39</w:t>
      </w:r>
      <w:r>
        <w:rPr>
          <w:rtl/>
          <w:cs/>
          <w:lang w:val="ar_AE" w:bidi="ar_AE"/>
        </w:rPr>
        <w:t xml:space="preserve"> فَلَمَّا دَخَلَ، قَالَ لَهُمْ: «لِمَاذَا تَضِجُّونَ وَتَبْكُونَ؟ لَمْ تَمُتِ الصَّبِيَّةُ، بَلْ هِيَ نَائِمَةٌ».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40</w:t>
      </w:r>
      <w:r>
        <w:rPr>
          <w:rtl/>
          <w:cs/>
          <w:lang w:val="ar_AE" w:bidi="ar_AE"/>
        </w:rPr>
        <w:t xml:space="preserve"> فَضَحِكُوا مِنْهُ. أَمَّا هُوَ، فَأَخْرَجَهُمْ جَمِيعاً، ثُمَّ أَخَذَ مَعَهُ أَبَا الصَّبِيَّةِ وَأُمَّهَا وَالَّذِينَ كَانُوا يُرَافِقُونَهُ، وَدَخَلَ حَيْثُ كَانَتِ الصَّبِيَّةُ.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41</w:t>
      </w:r>
      <w:r>
        <w:rPr>
          <w:rtl/>
          <w:cs/>
          <w:lang w:val="ar_AE" w:bidi="ar_AE"/>
        </w:rPr>
        <w:t xml:space="preserve"> وَإِذْ أَمْسَكَ بِيَدِهَا قَالَ: «طَلِيثَا قُومِي!» أَيْ: «يَا صَبِيَّةُ، لَكِ أَقُولُ: قُومِي».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42</w:t>
      </w:r>
      <w:r>
        <w:rPr>
          <w:rtl/>
          <w:cs/>
          <w:lang w:val="ar_AE" w:bidi="ar_AE"/>
        </w:rPr>
        <w:t xml:space="preserve"> فَنَهَضَتِ الصَّبِيَّةُ حَالاً وَأَخَذَتْ تَمْشِي، إِذْ كَانَ عُمْرُهَا اثْنَتَيْ عَشْرَةَ سَنَةً. فَدُهِشَ الْجَمِيعُ دَهْشَةً عَظِيمَةً.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43</w:t>
      </w:r>
      <w:r>
        <w:rPr>
          <w:rtl/>
          <w:cs/>
          <w:lang w:val="ar_AE" w:bidi="ar_AE"/>
        </w:rPr>
        <w:t xml:space="preserve"> فَأَمَرَهُمْ بِشِدَّةٍ أَنْ لَا يَعْلَمَ أَحَدٌ بِذَلِكَ، وَطَلَبَ أَنْ تُعْطَى طَعَاماً لِتَأْكُلَ.</w:t>
      </w:r>
    </w:p>
    <w:p>
      <w:pPr>
        <w:pStyle w:val="Heading2"/>
        <w:bidi/>
      </w:pPr>
      <w:r>
        <w:rPr>
          <w:rtl/>
          <w:cs/>
          <w:lang w:val="ar_AE" w:bidi="ar_AE"/>
        </w:rPr>
        <w:t>مرقس 6:1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وَغَادَرَ يَسُوعُ ذلِكَ الْمَكَانَ وَعَادَ إِلَى بَلْدَتِهِ، وَتَلامِيذُهُ يَتْبَعُونَهُ.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وَلَمَّا حَلَّ السَّبْتُ، أَخَذَ يُعَلِّمُ فِي الْمَجْمَعِ، فَدُهِشَ كَثِيرُونَ حِينَ سَمِعُوهُ، وَقَالُوا: «مِنْ أَيْنَ لَهُ هَذَا؟ وَمَا هذِهِ الْحِكْمَةُ الْمَوْهُوبَةُ لَهُ، وَهذِهِ الْمُعْجِزَاتُ الْجَارِيَةُ عَلَى يَدَيْهِ؟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أَلَيْسَ هَذَا هُوَ النَّجَّارَ ابْنَ مَرْيَمَ، وَأَخَا يَعْقُوبَ وَيُوسِي وَيَهُوذَا وَسِمْعَانَ؟ أَوَلَيْسَتْ أَخَوَاتُهُ عِنْدَنَا هُنَا؟» هكَذَا كَانُوا يَشُكُّونَ فِيهِ.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وَلكِنَّ يَسُوعَ قَالَ لَهُمْ: «لا يَكُونُ النَّبِيُّ بِلا كَرَامَةٍ إِلّا فِي بَلْدَتِهِ، وَبَيْنَ أَقْرِبَائِهِ، وَفِي بَيْتِهِ!»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وَلَمْ يَقْدِرْ أَنْ يَعْمَلَ هُنَاكَ أَيَّةَ مُعْجِزَةٍ، غَيْرَ أَنَّهُ لَمَسَ بِيَدَيْهِ عَدَداً قَلِيلاً مِنَ الْمَرْضَى فَشَفَاهُمْ.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وَتَعَجَّبَ مِنْ عَدَمِ إِيمَانِهِمْ. ثُمَّ أَخَذَ يَطُوفُ بِالْقُرَى الْمُجَاوِرَةِ وَهُوَ يُعَلِّمُ.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ثُمَّ اسْتَدْعَى الاِثْنَيْ عَشَرَ تِلْمِيذاً، وَأَخَذَ يُرْسِلُهُمُ اثْنَيْنِ اثْنَيْنِ، وَقَدْ أَعْطَاهُمْ سُلْطَةً عَلَى الأَرْوَاحِ النَّجِسَةِ،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وَأَوْصَاهُمْ أَنْ لَا يَحْمِلُوا لِلطَّرِيقِ شَيْئاً إِلّا عَصاً، لَا خُبْزاً وَلا زَاداً وَلا مَالاً ضِمْنَ أَحْزِمَتِهِمْ،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بَلْ يَنْتَعِلُوا حِذَاءً وَيَلْبَسُوا رِدَاءً وَاحِداً.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وَقَالَ لَهُمْ: «أَيْنَمَا دَخَلْتُمْ بَيْتاً، فَأَقِيمُوا فِيهِ إِلَى أَنْ تَرْحَلُوا مِنْ هُنَاكَ.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وَإِنْ كَانَ أَحَدٌ لَا يَقْبَلُكُمْ وَلا يَسْمَعُ لَكُمْ فِي مَكَانٍ مَا، فَاخْرُجُوا مِنْ هُنَاكَ، وَانْفُضُوا التُّرَابَ عَنْ أَقْدَامِكُمْ شَهَادَةً عَلَيْهِمْ».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فَانْطَلَقُوا يُبَشِّرُونَ دَاعِينَ إِلَى التَّوْبَةِ،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وَطَرَدُوا شَيَاطِينَ كَثِيرَةً، وَدَهَنُوا كَثِيرِينَ مِنَ الْمَرْضَى بِزَيْتٍ، وَشَفَوْهُمْ.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وَسَمِعَ الْمَلِكُ هِيرُودُسُ عَنْ يَسُوعَ، لأَنَّ اسْمَهُ كَانَ قَدْ صَارَ مَشْهُوراً، إِذْ قَالَ بَعْضُهُمْ: «هَذَا يُوحَنَّا الْمَعْمَدَانُ وَقَدْ قَامَ مِنْ بَيْنِ الأَمْوَاتِ، وَلِذلِكَ تُجْرَى عَلَى يَدِهِ الْمُعْجِزَاتُ!»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وَآخَرُونَ قَالُوا: «هَذَا إِيلِيَّا» وَغَيْرُهُمْ قَالُوا: «هَذَا نَبِيٌّ كَبَاقِي الأَنْبِيَاءِ!»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وَأَمَّا هِيرُودُسُ، فَلَمَّا سَمِعَ قَالَ «مَا هُوَ إِلّا يُوحَنَّا الَّذِي قَطَعْتُ أَنَا رَأْسَهُ، وَقَدْ قَامَ!»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فَإِنَّ هِيرُودُسَ هَذَا كَانَ قَدْ أَرْسَلَ وَقَبَضَ عَلَى يُوحَنَّا وَقَيَّدَهُ فِي السِّجْنِ. وَذلِكَ مِنْ أَجْلِ هِيرُودِيَّا الَّتِي تَزَوَّجَهَا هِيِرُودُسُ وَهِيَ زَوْجَةُ أَخِيهِ فِيلِبُّسَ.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فَإِنَّ يُوحَنَّا كَانَ يَقُولُ لَهُ: «لَيْسَ حَلالاً لَكَ أَنْ تَتَزَوَّجَ بِزَوْجَةِ أَخِيكَ!»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فَكَانَتْ هِيرُودِيَّا نَاقِمَةً عَلَى يُوحَنَّا، وَتَتَمَنَّى أَنْ تَقْتُلَهُ، وَلَكِنَّهَا لَمْ تَسْتَطِعْ.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فَقَدْ كَانَ هِيرُودُسُ يَرْهَبُ يُوحَنَّا لِعِلْمِهِ أَنَّهُ رَجُلٌ بَارٌّ وَقِدِّيسٌ، وَكَانَ يُحَافِظُ عَلَى سَلامَتِهِ. وَمَعَ أَنَّهُ كَانَ يَتَضَايَقُ كَثِيراً مِنْ كَلامِهِ، إِلّا أَنَّهُ كَانَ يُحِبُّ الاسْتِمَاعَ إِلَيْهِ.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ثُمَّ سَنَحَتِ الْفُرْصَةُ عِنْدَمَا أَقَامَ هِيرُودُسُ بِمُنَاسَبَةِ ذِكْرَى مَوْلِدِهِ وَلِيمَةً لِعُظَمَائِهِ وَقَادَةِ الأُلُوفِ وَأَعْيَانِ مِنْطَقَةِ الْجَلِيلِ.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فَقَدْ دَخَلَتِ ابْنَةُ هِيرُودِيَّا وَرَقَصَتْ، فَسَرَّتْ هِيرُودُسَ وَالْمُتَّكِئِينَ مَعَهُ. فَقَالَ الْمَلِكُ لِلصَّبِيَّةِ: «اطْلُبِي مِنِّي مَا تُرِيدِينَ، فَأُعْطِيَكِ إِيَّاهُ!»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وَأَقْسَمَ لَهَا قَائِلاً: «لأُعْطِيَنَّكِ مَهْمَا طَلَبْتِ مِنِّي، وَلَوْ نِصْفَ مَمْلَكَتِي!»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فَخَرَجَتْ وَسَأَلَتْ أُمَّهَا: «مَاذَا أَطْلُبُ؟» فَأَجَابَتْ: «رَأْسَ يُوحَنَّا الْمَعْمَدَانِ!»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فَعَادَتْ فِي الْحَالِ إِلَى الدَّاخِلِ وَطَلَبَتْ مِنَ الْمَلِكِ قَائِلَةً: «أُرِيدُ أَنْ تُعْطِيَنِي حَالاً رَأْسَ يُوحَنَّا الْمَعْمَدَانِ عَلَى طَبَقٍ!»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فَحَزِنَ الْمَلِكُ جِدّاً. وَلكِنَّهُ لأَجْلِ مَا أَقْسَمَ بِهِ وَلأَجْلِ الْمُتَّكِئِينَ مَعَهُ، لَمْ يُرِدْ أَنْ يُخْلِفَ وَعْدَهُ لَهَا.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وَفِي الْحَالِ أَرْسَلَ الْمَلِكُ سَيَّافاً وَأَمَرَ أَنْ يُؤْتَى بِرَأْسِ يُوحَنَّا. فَذَهَبَ السَّيَّافُ وَقَطَعَ رَأْسَ يُوحَنَّا فِي السِّجْنِ،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ثُمَّ جَاءَ بِالرَّأْسِ عَلَى طَبَقٍ وَقَدَّمَهُ إِلَى الصَّبِيَّةِ فَحَمَلَتْهُ إِلَى أُمِّهَا.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وَلَمَّا سَمِعَ تَلامِيذُ يُوحَنَّا بِذلِكَ، جَاءُوا وَرَفَعُوا جُثْمَانَهُ، وَدَفَنُوهُ فِي قَبْرٍ.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وَاجْتَمَعَ الرُّسُلُ إِلَى يَسُوعَ، وَأَخْبَرُوهُ بِكُلِّ شَيْءٍ: بِمَا عَمِلُوهُ وَمَا عَلَّمُوهُ.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فَقَالَ لَهُمْ: «تَعَالَوْا أَنْتُمْ عَلَى انْفِرَادٍ إِلَى مَكَانٍ خَالٍ، وَاسْتَرِيحُوا قَلِيلاً». فَقَدْ كَانَ الْقَادِمُونَ وَالذَّاهِبُونَ كَثِيرِينَ حَتَّى لَمْ يَدَعُوا لَهُمْ فُرْصَةً لِلأَكْلِ.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فَذَهَبَ التَّلامِيذُ فِي الْقَارِبِ إِلَى مَكَانٍ مُقْفِرٍ مُنْفَرِدِينَ.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وَلَكِنَّ كَثِيرِينَ رَأَوْهُمْ مُنْطَلِقِينَ، فَعَرَفُوا وَجْهَتَهُمْ، وَأَخَذُوا يَتَرَاكَضُونَ مَعاً إِلَى هُنَاكَ سَيْراً عَلَى الأَقْدَامِ، خَارِجِينَ مِنْ جَمِيعِ الْمُدُنِ، فَسَبَقُوهُمْ.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فَلَمَّا نَزَلَ يَسُوعُ مِنَ الْقَارِبِ، رَأَى الْجَمْعَ الْكَثِيرَ وَتَحَنَّنَ عَلَيْهِمْ، لأَنَّهُمْ كَانُوا كَغَنَمٍ لَا رَاعِيَ لَهَا. فَأَخَذَ يُعَلِّمُهُمْ أُمُوراً كَثِيرَةً.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وَلَمَّا مَضَى جُزْءٌ كَبِيرٌ مِنَ النَّهَارِ، تَقَدَّمَ إِلَيْهِ تَلامِيذُهُ، وَقَالُوا: «الْمَكَانُ مُقْفِرٌ، وَالنَّهَارُ كَادَ يَنْقَضِي.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36</w:t>
      </w:r>
      <w:r>
        <w:rPr>
          <w:rtl/>
          <w:cs/>
          <w:lang w:val="ar_AE" w:bidi="ar_AE"/>
        </w:rPr>
        <w:t xml:space="preserve"> فَاصْرِفِ الْجَمْعَ لِيَذْهَبُوا إِلَى الْقُرَى وَالْمَزَارِعِ الْمُجَاوِرَةِ وَيَشْتَرُوا لأَنْفُسِهِمْ مَا يَأْكُلُونَ».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37</w:t>
      </w:r>
      <w:r>
        <w:rPr>
          <w:rtl/>
          <w:cs/>
          <w:lang w:val="ar_AE" w:bidi="ar_AE"/>
        </w:rPr>
        <w:t xml:space="preserve"> فَرَدَّ قَائِلاً: «أَعْطُوهُمْ أَنْتُمْ لِيَأْكُلُوا!» فَقَالُوا لَهُ: «هَلْ نَذْهَبُ وَنَشْتَرِي بِمِئَتَيْ دِينَارٍ خُبْزاً وَنُعْطِيهِمْ لِيَأْكُلُوا؟»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38</w:t>
      </w:r>
      <w:r>
        <w:rPr>
          <w:rtl/>
          <w:cs/>
          <w:lang w:val="ar_AE" w:bidi="ar_AE"/>
        </w:rPr>
        <w:t xml:space="preserve"> فَسَأَلَهُمْ: «كَمْ رَغِيفاً عِنْدَكُمْ؟ اذْهَبُوا وَانْظُرُوا». فَلَمَّا تَحَقَّقُوا، قَالُوا: «خَمْسَةٌ، وَسَمَكَتَانِ!»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39</w:t>
      </w:r>
      <w:r>
        <w:rPr>
          <w:rtl/>
          <w:cs/>
          <w:lang w:val="ar_AE" w:bidi="ar_AE"/>
        </w:rPr>
        <w:t xml:space="preserve"> فَأَمَرَهُمْ أَنْ يُجْلِسُوا الْجَمْعَ جَمَاعَاتٍ جَمَاعَاتٍ عَلَى الْعُشْبِ الأَخْضَرِ.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40</w:t>
      </w:r>
      <w:r>
        <w:rPr>
          <w:rtl/>
          <w:cs/>
          <w:lang w:val="ar_AE" w:bidi="ar_AE"/>
        </w:rPr>
        <w:t xml:space="preserve"> فَجَلَسُوا فِي حَلَقَاتٍ تَتَأَلَّفُ كُلٌّ مِنْهَا مِنْ مِئَةٍ أَوْ خَمْسِينَ.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41</w:t>
      </w:r>
      <w:r>
        <w:rPr>
          <w:rtl/>
          <w:cs/>
          <w:lang w:val="ar_AE" w:bidi="ar_AE"/>
        </w:rPr>
        <w:t xml:space="preserve"> ثُمَّ أَخَذَ يَسُوعُ الأَرْغِفَةَ الْخَمْسَةَ وَالسَّمَكَتَيْنِ، وَرَفَعَ نَظَرَهُ إِلَى السَّمَاءِ وَبَارَكَ، وَكَسَّرَ الأَرْغِفَةَ، وَأَعْطَى تَلامِيذَهُ لِيُقَدِّمُوا لِلْجَمْعِ وَالسَّمَكَتَانِ قَسَّمَهُمَا لِلْجَمِيعِ.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42</w:t>
      </w:r>
      <w:r>
        <w:rPr>
          <w:rtl/>
          <w:cs/>
          <w:lang w:val="ar_AE" w:bidi="ar_AE"/>
        </w:rPr>
        <w:t xml:space="preserve"> فَأَكَلُوا جَمِيعاً وَشَبِعُوا.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43</w:t>
      </w:r>
      <w:r>
        <w:rPr>
          <w:rtl/>
          <w:cs/>
          <w:lang w:val="ar_AE" w:bidi="ar_AE"/>
        </w:rPr>
        <w:t xml:space="preserve"> ثُمَّ رَفَعُوا اثْنَتَيْ عَشْرَةَ قُفَّةً مَمْلُوءَةً مِنْ كِسَرِ الْخُبْزِ وَبَقَايَا السَّمَكِ.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44</w:t>
      </w:r>
      <w:r>
        <w:rPr>
          <w:rtl/>
          <w:cs/>
          <w:lang w:val="ar_AE" w:bidi="ar_AE"/>
        </w:rPr>
        <w:t xml:space="preserve"> وَأَمَّا الَّذِينَ أَكَلُوا مِنَ الْخُبْزِ، فَكَانُوا خَمْسَةَ آلافِ رَجُلٍ.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45</w:t>
      </w:r>
      <w:r>
        <w:rPr>
          <w:rtl/>
          <w:cs/>
          <w:lang w:val="ar_AE" w:bidi="ar_AE"/>
        </w:rPr>
        <w:t xml:space="preserve"> وَفِي الْحَالِ أَلْزَمَ تَلامِيذَهُ أَنْ يَرْكَبُوا الْقَارِبَ وَيَسْبِقُوهُ إِلَى الضَّفَّةِ الْمُقَابِلَةِ، إِلَى بَيْتِ صَيْدَا، حَتَّى يَصْرِفَ الْجَمْعَ.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46</w:t>
      </w:r>
      <w:r>
        <w:rPr>
          <w:rtl/>
          <w:cs/>
          <w:lang w:val="ar_AE" w:bidi="ar_AE"/>
        </w:rPr>
        <w:t xml:space="preserve"> وَبَعْدَمَا صَرَفَهُمْ ذَهَبَ إِلَى الْجَبَلِ لِيُصَلِّيَ.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47</w:t>
      </w:r>
      <w:r>
        <w:rPr>
          <w:rtl/>
          <w:cs/>
          <w:lang w:val="ar_AE" w:bidi="ar_AE"/>
        </w:rPr>
        <w:t xml:space="preserve"> وَلَمَّا حَلَّ الْمَسَاءُ، كَانَ الْقَارِبُ فِي وَسَطِ الْبُحَيْرَةِ، وَيَسُوعُ وَحْدَهُ عَلَى الْبَرِّ.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48</w:t>
      </w:r>
      <w:r>
        <w:rPr>
          <w:rtl/>
          <w:cs/>
          <w:lang w:val="ar_AE" w:bidi="ar_AE"/>
        </w:rPr>
        <w:t xml:space="preserve"> وَإِذْ رَآهُمْ يَتَعَذَّبُونَ فِي التَّجْذِيفِ، لأَنَّ الرِّيحَ كَانَتْ مُعَاكِسَةً لَهُمْ، جَاءَ إِلَيْهِمْ مَاشِياً عَلَى مَاءِ الْبُحَيْرَةِ، نَحْوَ الرُّبْعِ الأَخِيرِ مِنَ اللَّيْلِ، وَكَادَ أَنْ يَتَجَاوَزَهُمْ.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49</w:t>
      </w:r>
      <w:r>
        <w:rPr>
          <w:rtl/>
          <w:cs/>
          <w:lang w:val="ar_AE" w:bidi="ar_AE"/>
        </w:rPr>
        <w:t xml:space="preserve"> وَلَكِنَّهُمْ لَمَّا رَأَوْهُ مَاشِياً عَلَى الْمَاءِ، ظَنُّوهُ شَبَحاً فَصَرَخُوا.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50</w:t>
      </w:r>
      <w:r>
        <w:rPr>
          <w:rtl/>
          <w:cs/>
          <w:lang w:val="ar_AE" w:bidi="ar_AE"/>
        </w:rPr>
        <w:t xml:space="preserve"> فَقَدْ رَأَوْهُ كُلُّهُمْ وَذُعِرُوا. إِلّا أَنَّهُ كَلَّمَهُمْ فِي الْحَالِ وَقَالَ لَهُمْ: «تَشَجَّعُوا، أَنَا هُوَ، لَا تَخَافُوا!»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51</w:t>
      </w:r>
      <w:r>
        <w:rPr>
          <w:rtl/>
          <w:cs/>
          <w:lang w:val="ar_AE" w:bidi="ar_AE"/>
        </w:rPr>
        <w:t xml:space="preserve"> وَصَعِدَ إِلَيْهِمْ فِي الْقَارِبِ فَسَكَنَتِ الرِّيحُ. فَدُهِشُوا دَهْشَةً فَائِقَةً، وَتَعَجَّبُوا جِدّاً،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52</w:t>
      </w:r>
      <w:r>
        <w:rPr>
          <w:rtl/>
          <w:cs/>
          <w:lang w:val="ar_AE" w:bidi="ar_AE"/>
        </w:rPr>
        <w:t xml:space="preserve"> لأَنَّهُمْ لَمْ يَفْهَمُوا بِمُعْجِزَةِ الأَرْغِفَةِ، فَقَدْ كَانَتْ قُلُوبُهُمْ قَاسِيَةً.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53</w:t>
      </w:r>
      <w:r>
        <w:rPr>
          <w:rtl/>
          <w:cs/>
          <w:lang w:val="ar_AE" w:bidi="ar_AE"/>
        </w:rPr>
        <w:t xml:space="preserve"> وَلَمَّا عَبَرُوا إِلَى الضَّفَّةِ الْمُقَابِلَةِ، جَاءُوا إِلَى أَرْضِ جَنِّيسَارَتَ، وَأَرْسَوْا الْقَارِبَ.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54</w:t>
      </w:r>
      <w:r>
        <w:rPr>
          <w:rtl/>
          <w:cs/>
          <w:lang w:val="ar_AE" w:bidi="ar_AE"/>
        </w:rPr>
        <w:t xml:space="preserve"> وَحَالَمَا نَزَلُوا مِنَ الْقَارِبِ، عَرَفَهُ النَّاسُ،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55</w:t>
      </w:r>
      <w:r>
        <w:rPr>
          <w:rtl/>
          <w:cs/>
          <w:lang w:val="ar_AE" w:bidi="ar_AE"/>
        </w:rPr>
        <w:t xml:space="preserve"> فَطَافُوا فِي أَنْحَاءِ تِلْكَ الْبِلادِ الْمُجَاوِرَةِ، وَأَخَذُوا يَحْمِلُونَ مَنْ كَانُوا مَرْضَى عَلَى فُرُشٍ إِلَى كُلِّ مَكَانٍ يَسْمَعُونَ أَنَّهُ فِيهِ.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56</w:t>
      </w:r>
      <w:r>
        <w:rPr>
          <w:rtl/>
          <w:cs/>
          <w:lang w:val="ar_AE" w:bidi="ar_AE"/>
        </w:rPr>
        <w:t xml:space="preserve"> وَأَيْنَمَا دَخَلَ، إِلَى الْقُرَى أَوِ الْمُدُنِ أَوِ الْمَزَارِعِ، وَضَعُوا الْمَرْضَى فِي السَّاحَاتِ الْعَامَّةِ، مُتَوَسِّلِينَ إِلَيْهِ أَنْ يَلْمِسُوا وَلَوْ طَرَفَ رِدَائِهِ. فَكَانَ كُلُّ مَنْ يَلْمِسُهُ يُشْفَى.</w:t>
      </w:r>
    </w:p>
    <w:p>
      <w:pPr>
        <w:pStyle w:val="Heading2"/>
        <w:bidi/>
      </w:pPr>
      <w:r>
        <w:rPr>
          <w:rtl/>
          <w:cs/>
          <w:lang w:val="ar_AE" w:bidi="ar_AE"/>
        </w:rPr>
        <w:t>مرقس 7:1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وَاجْتَمَعَ إِلَيْهِ الْفَرِّيسِيُّونَ وَبَعْضُ الْكَتَبَةِ، قَادِمِينَ مِنْ أُورُشَلِيمَ.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وَرَأَوْا بَعْضَ تَلامِيذِهِ يَتَنَاوَلُونَ الطَّعَامَ بِأَيْدٍ نَجِسَةٍ، أَيْ غَيْرِ مَغْسُولَةٍ.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فَقَدْ كَانَ الْفَرِّيسِيُّونَ، وَالْيَهُودُ عَامَّةً، لَا يَأْكُلُونَ مَا لَمْ يَغْسِلُوا أَيْدِيَهُمْ مِرَاراً، مُتَمَسِّكِينَ بِتَقْلِيدِ الشُّيُوخِ.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وَإذَا عَادُوا مِنَ السُّوقِ، لَا يَأْكُلُونَ مَا لَمْ يَغْتَسِلُوا. وَهُنَاكَ طُقُوسٌ أُخْرَى كَثِيرَةٌ تَسَلَّمُوهَا لِيَتَمَسَّكُوا بِها، كَغَسْلِ الْكُؤُوسِ وَالأَبَارِيقِ وَأَوْعِيَةِ النُّحَاسِ.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عِنْدَئِذٍ سَأَلَهُ الْفَرِّيسِيُّونَ وَالْكَتَبَةُ: «لِمَاذَا لَا يَسْلُكُ تَلامِيذُكَ وَفْقاً لِتَقْلِيدِ الشُّيُوخِ، بَلْ يَتَنَاوَلُونَ الطَّعَامَ بِأَيْدٍ نَجِسَةٍ؟»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فَرَدَّ عَلَيْهِمْ قَائِلاً: «أَحْسَنَ إِشَعْيَاءُ إِذْ تَنَبَّأَ عَنْكُمْ أَيُّهَا الْمُنَافِقُونَ، كَمَا جَاءَ فِي الْكِتَابِ: هَذَا الشَّعْبُ يُكْرِمُنِي بِشَفَتَيْهِ، وَأَمَّا قَلْبُهُ فَبَعِيدٌ عَنِّي جِدّاً.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إِنَّمَا بَاطِلاً يَعْبُدُونَنِي وَهُمْ يُعَلِّمُونَ تَعَالِيمَ لَيْسَتْ إِلّا وَصَايَا النَّاسِ!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فَقَدْ أَهْمَلْتُمْ وَصِيَّةَ اللهِ وَتَمَسَّكْتُمْ بِتَقْلِيدِ النَّاسِ!»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وَقَالَ لَهُمْ: «حَقّاً أَنَّكُمْ رَفَضْتُمْ وَصِيَّةَ اللهِ لِتُحَافِظُوا عَلَى تَقْلِيدِكُمْ أَنْتُمْ!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فَإِنَّ مُوسَى قَالَ: أَكْرِمْ أَبَاكَ وَأُمَّكَ! وَأَيْضاً: مَنْ أَهَانَ أَبَاهُ أَوْ أُمَّهُ، فَلْيَكُنِ الْمَوْتُ عِقَاباً لَهُ!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وَلكِنَّكُمْ أَنْتُمْ تَقُولُونَ: إِذَا قَالَ أَحَدٌ لأَبِيهِ أَوْ أُمِّهِ: إِنَّ مَا كُنْتُ أَعُولُكَ بِهِ قَدْ جَعَلْتُهُ قُرْبَاناً، أَيْ تَقْدِمَةً لِلْهَيْكَلِ،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فَهُوَ فِي حِلٍّ مِنْ إِعَانَةِ أَبِيهِ أَوْ أُمِّهِ!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وَهكَذَا تُبْطِلُونَ كَلِمَةَ اللهِ بِتَعْلِيمِكُمُ التَّقْلِيدِيِّ الَّذِي تَتَنَاقَلُونَهُ. وَهُنَاكَ أُمُورٌ كَثِيرَةٌ مِثْلُ هذِهِ تَفْعَلُونَهَا!»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وَإِذْ دَعَا الْجَمْعَ إِلَيْهِ ثَانِيَةً، قَالَ لَهُمْ: «اسْمَعُوا لِي كُلُّكُمْ وَافْهَمُوا!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لَا شَيْءَ مِنْ خَارِجِ الإِنْسَانِ إِذَا دَخَلَهُ يُمْكِنُ أَنْ يُنَجِّسَهُ. أَمَّا الأَشْيَاءُ الْخَارِجَةُ مِنَ الإِنْسَانِ، فَهِيَ الَّتِي تُنَجِّسُهُ.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مَنْ لَهُ أُذُنَانِ لِلسَّمْعِ، فَلْيَسْمَعْ».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وَلَمَّا غَادَرَ الْجَمْعَ وَدَخَلَ الْبَيْتَ، اسْتَفْسَرَهُ التَّلامِيذُ مَغْزَى الْمَثَلِ،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فَقَالَ لَهُمْ: «أَهكَذَا أَنْتُمْ أَيْضاً لَا تَفْهَمُونَ؟ أَلا تُدْرِكُونَ أَنَّ كُلَّ مَا يَدْخُلُ الإِنْسَانَ مِنَ الْخَارِجِ لَا يُمْكِنُ أَنْ يُنَجِّسَهُ،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لأَنَّهُ لَا يَدْخُلُ إِلَى قَلْبِهِ بَلْ إِلَى الْبَطْنِ، ثُمَّ يَخْرُجُ إِلَى الْخَلاءِ؟» مِمَّا يَجْعَلُ الأَطْعِمَةَ كُلَّهَا طَاهِرَةً.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ثُمَّ قَالَ: «إِنَّ الَّذِي يَخْرُجُ مِنَ الإِنْسَانِ، هُوَ يُنَجِّسُ الإِنْسَانَ.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فَإِنَّهُ مِنَ الدَّاخِلِ، مِنْ قُلُوبِ النَّاسِ، تَنْبُعُ الأَفْكَارُ الشِّرِّيرَةُ، الْفِسْقُ، السَّرِقَةُ، الْقَتْلُ،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الزِّنَى، الطَّمَعُ، الْخُبْثُ، الْخِدَاعُ، الْعَهَارَةُ، الْعَيْنُ الشِّرِّيرَةُ، التَّجْدِيفُ، الْكِبْرِيَاءُ، الْحَمَاقَةُ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هذِهِ الأُمُورُ الشِّرِّيرَةُ كُلُّهَا تَنْبُعُ مِنْ دَاخِلِ الإِنْسَانِ وَتُنَجِّسُهُ».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ثُمَّ تَرَكَ يَسُوعُ تِلْكَ الْمِنْطَقَةَ وَذَهَبَ إِلَى نَوَاحِي صُورَ. فَدَخَلَ بَيْتاً وَهُوَ لَا يُرِيدُ أَنْ يَعْلَمَ بِهِ أَحَدٌ. وَمَعَ ذَلِكَ، لَمْ يَسْتَطِعْ أَنْ يَظَلَّ مُخْتَفِياً.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فَإِنَّ امْرَأَةً كَانَ بِابْنَتِهَا رُوحٌ نَجِسٌ، مَا إِنْ سَمِعَتْ بِخَبَرِهِ حَتَّى جَاءَتْ وَارْتَمَتْ عَلَى قَدَمَيْهِ،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وَكَانَتِ الْمَرْأَةُ كَنْعَانِيَّةً، مِنْ أَصْلٍ سُورِيٍّ فِينِيقِيٍّ، وَتَوَسَّلَتْ إِلَيْهِ أَنْ يَطْرُدَ الشَّيْطَانَ مِنِ ابْنَتِهَا.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وَلكِنَّهُ قَالَ لَهَا: «دَعِي الْبَنِينَ أَوَّلاً يَشْبَعُونَ! فَلَيْسَ مِنَ الصَّوَابِ أَنْ يُؤْخَذَ خُبْزُ الْبَنِينَ وَيُطْرَحَ لِلْكِلابِ».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فَأَجَابَتْ قَائِلَةً لَهُ: «صَحِيحٌ يَا سَيِّدُ! وَلكِنَّ الْكِلابَ تَحْتَ الْمَائِدَةِ تَأْكُلُ مِنْ فُتَاتِ الْبَنِينَ!»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فَقَالَ لَهَا: «لأَجْلِ هذِهِ الْكَلِمَةِ اذْهَبِي، فَقَدْ خَرَجَ الشَّيْطَانُ مِنِ ابْنَتِكِ!»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فَلَمَّا رَجَعَتْ إِلَى بَيْتِهَا، وَجَدَتِ ابْنَتَهَا عَلَى السَّرِيرِ وَقَدْ خَرَجَ مِنْهَا الشَّيْطَانُ.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ثُمَّ غَادَرَ يَسُوعُ نَوَاحِي صُورَ وَعَادَ إِلَى بُحَيْرَةِ الْجَلِيلِ، مُرُوراً بِصَيْدَا وَعَبْرَ حُدُودِ الْمُدُنِ الْعَشْرِ.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فَأَحْضَرُوا إِلَيْهِ أَصَمَّ مَعْقُودَ اللِّسَانِ، وَتَوَسَّلُوا إِلَيْهِ أَنْ يَضَعَ يَدَهُ عَلَيْهِ.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فَانْفَرَدَ بِهِ بَعِيداً عَنِ الْجَمْعِ. وَوَضَعَ إِصْبَعَيْهِ فِي أُذُنَيِ الرَّجُلِ، ثُمَّ تَفَلَ وَلَمَسَ لِسَانَهُ،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وَرَفَعَ نَظَرَهُ إِلَى السَّمَاءِ، وَتَنَهَّدَ وَقَالَ لَهُ: «افَّاتَا!» أَيِ انْفَتِحْ.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وَفِي الْحَالِ انْفَتَحَتْ أُذُنَاهُ وَانْحَلَّتْ عُقْدَةُ لِسَانِهِ، وَتَكَلَّمَ بِطَلاقَةٍ.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36</w:t>
      </w:r>
      <w:r>
        <w:rPr>
          <w:rtl/>
          <w:cs/>
          <w:lang w:val="ar_AE" w:bidi="ar_AE"/>
        </w:rPr>
        <w:t xml:space="preserve"> وَأَوْصَاهُمْ أَنْ لَا يُخْبِرُوا أَحَداً بِذلِكَ. وَلَكِنْ كُلَّمَا أَوْصَاهُمْ أَكْثَرَ، كَانُوا يُكْثِرُونَ مِنْ إِعْلانِ الْخَبَرِ.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37</w:t>
      </w:r>
      <w:r>
        <w:rPr>
          <w:rtl/>
          <w:cs/>
          <w:lang w:val="ar_AE" w:bidi="ar_AE"/>
        </w:rPr>
        <w:t xml:space="preserve"> وَذُهِلُوا جِدّاً، قَائِلِينَ: «مَا أَرْوَعَ كُلَّ مَا يَفْعَلُ. فَهُوَ يَجْعَلُ الصُّمَّ يَسْمَعُونَ وَالْخُرْسَ يَتَكَلَّمُونَ».</w:t>
      </w:r>
    </w:p>
    <w:p>
      <w:pPr>
        <w:pStyle w:val="Heading2"/>
        <w:bidi/>
      </w:pPr>
      <w:r>
        <w:rPr>
          <w:rtl/>
          <w:cs/>
          <w:lang w:val="ar_AE" w:bidi="ar_AE"/>
        </w:rPr>
        <w:t>مرقس 8:1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فِي تِلْكَ الأَيَّامِ، إِذِ احْتَشَدَ أَيْضاً جَمْعٌ كَبِيرٌ، وَلَمْ يَكُنْ عِنْدَهُمْ مَا يَأْكُلُونَ، دَعَا يَسُوعُ تَلامِيذَهُ إِلَيْهِ وَقَالَ لَهُمْ: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«إِنِّي أُشْفِقُ عَلَى الْجَمْعِ لأَنَّهُمْ مَازَالُوا مَعِي مُنْذُ ثَلاثَةِ أَيَّامٍ، وَلَيْسَ عِنْدَهُمْ مَا يَأْكُلُونَ.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وَإِنْ صَرَفْتُهُمْ إِلَى بُيُوتِهِمْ صَائِمِينَ، تَخُورُ قُوَاهُمْ فِي الطَّرِيقِ، لأَنَّ بَعْضاً مِنْهُمْ جَاءُوا مِنْ أَمَاكِنَ بَعِيدَةٍ».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فَقَالَ لَهُ التَّلامِيذُ: «مِنْ أَيْنَ يَسْتَطِيعُ أَحَدٌ أَنْ يُشْبِعَ هؤُلاءِ خُبْزاً هُنَا فِي هَذَا الْمَكَانِ الْمُقْفِرِ؟»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فَسَأَلَهُمْ: «كَمْ رَغِيفاً عِنْدَكُمْ؟» أَجَابُوا: «سَبْعَةٌ!»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فَأَمَرَ الْجَمْعَ أَنْ يَجْلِسُوا عَلَى الأَرْضِ. ثُمَّ أَخَذَ الأَرْغِفَةَ السَّبْعَةَ، وَشَكَرَ، وَأَعْطَى تَلامِيذَهُ لِيُقَدِّمُوا لِلْجَمْعِ، فَفَعَلُوا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وَكَانَ مَعَهُمْ أَيْضاً بَعْضُ سَمَكَاتٍ صِغَارٍ، فَبَارَكَهَا وَأَمَرَ بِتَقْدِيمِهَا أَيْضاً إِلَى الْجَمْعِ.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فَأَكَلَ الْجَمِيعُ حَتَّى شَبِعُوا. ثُمَّ رَفَعَ التَّلامِيذُ سَبْعَةَ سِلالٍ مَلأُوهَا بِمَا فَضَلَ مِنَ الْكِسَرِ.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وَكَانَ الآكِلُونَ نَحْوَ أَرْبَعَةِ آلافٍ. ثُمَّ صَرَفَهُمْ،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وَفِي الْحَالِ رَكِبَ الْقَارِبَ مَعَ تَلامِيذِهِ، وَجَاءَ إِلَى نَوَاحِي دَلْمَانُوثَةَ.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فَأَقْبَلَ الْفَرِّيسِيُّونَ وَأَخَذُوا يُجَادِلُونَهُ، طَالِبِينَ مِنْهُ مُعْجِزَةً مِنَ السَّمَاءِ لِيَمْتَحِنُوهُ.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فَتَنَهَّدَ مُتَضَايِقاً، وَقَالَ: «لِمَاذَا يَطْلُبُ هَذَا الْجِيلُ آيَةً؟ الْحَقَّ أَقُولُ لَكُمْ: لَنْ يُعْطَى هَذَا الْجِيلُ آيَةً!»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ثُمَّ تَرَكَهُمْ وَعَادَ فَرَكِبَ الْقَارِبَ وَعَبَرَ إِلَى الضَّفَّةِ الْمُقَابِلَةِ.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وَكَانُوا قَدْ نَسُوا أَنْ يَتَزَوَّدُوا خُبْزاً، وَلَمْ يَكُنْ مَعَهُمْ فِي الْقَارِبِ إِلّا رَغِيفٌ وَاحِدٌ.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وَأَوْصَاهُمْ قَائِلاً: «انْتَبِهُوا! خُذُوا حِذْرَكُمْ مِنْ خَمِيرِ الْفَرِّيسِيِّينَ وَخَمِيرِ هِيرُودُسَ».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فَأَخَذُوا يُجَادِلُونَ بَعْضُهُمْ بَعْضاً، قَائِلِينَ: «ذلِكَ لأَنَّهُ لَيْسَ عِنْدَنَا خُبْزٌ».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فَعَلِمَ يَسُوعُ بِذلِكَ، وَقَالَ لَهُمْ: «لِمَاذَا يُجَادِلُ بَعْضُكُمْ بَعْضاً لأَنَّهُ لَيْسَ عِنْدَكُمْ خُبْزٌ؟ أَلا تُدْرِكُونَ بَعْدُ وَلا تَفْهَمُونَ؟ أَمَا زَالَتْ قُلُوبُكُمْ مُتَقَسِّيَةً؟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لَكُمْ عُيُونٌ، أَلا تُبْصِرُونَ؟ لَكُمْ آذَانٌ، أَلا تَسْمَعُونَ؟ أَوَلَسْتُمْ تَذْكُرُونَ؟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عِنْدَمَا كَسَّرْتُ الأَرْغِفَةَ الْخَمْسَةَ لِلْخَمْسَةِ الآلافِ، كَمْ قُفَّةً مَلأَى بِالْكِسَرِ رَفَعْتُمْ؟» قَالُوا لَهُ: «اثْنَتَيْ عَشْرَةَ».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«وَعِنْدَمَا كَسَّرْتُ الأَرْغِفَةَ السَّبْعَةَ لِلأَرْبَعَةِ الآلافِ، كَمْ سَلًّا مَلِيئاً بِالْكِسَرِ رَفَعْتُمْ؟» قَالُوا: «سَبْعَةً!»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فَقَالَ لَهُمْ: «وَكَيْفَ لَا تَفْهَمُونَ بَعْدُ؟»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وَجَاءُوا إِلَى بَلْدَةِ بَيْتِ صَيْدَا، فَأَحْضَرَ بَعْضُهُمْ إِلَيْهِ أَعْمَى وَتَوَسَّلُوا إِلَيْهِ أَنْ يَضَعَ يَدَهُ عَلَيْهِ.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فَأَمْسَكَ بِيَدِ الأَعْمَى وَاقْتَادَهُ إِلَى خَارِجِ الْقَرْيَةِ، وَبَعْدَمَا تَفَلَ عَلَى عَيْنَيْهِ، وَضَعَ يَدَيْهِ عَلَيْهِ وَسَأَلَهُ: «هَلْ تَرَى شَيْئاً؟»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فَتَطَلَّعَ، وَقَالَ: «أَرَى أُنَاساً، كَأَنَّهُمْ أَشْجَارٌ، يَمْشُونَ».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فَوَضَعَ يَدَيْهِ ثَانِيَةً عَلَى عَيْنَيْهِ، فَتَطَلَّعَ بِانْتِبَاهٍ، وَعَادَ صَحِيحاً يَرَى كُلَّ شَيْءٍ وَاضِحاً.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فَأَرْسَلَهُ إِلَى بَيْتِهِ قَائِلاً: «لا تَدْخُلْ وَلا إِلَى الْقَرْيَةِ!»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ثُمَّ تَوَجَّهَ يَسُوعُ وَتَلامِيذُهُ إِلَى قُرَى قَيْصَرِيَّةِ فِيلِبُّسَ. وَفِي الطَّرِيقِ، سَأَلَ تَلامِيذَهُ: «مَنْ يَقُولُ النَّاسُ إِنِّي أَنَا؟»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فَأَجَابُوهُ: «(يَقُولُ بَعْضُهُمْ) إِنَّكَ يُوحَنَّا الْمَعْمَدَانُ، وَغَيْرُهُمْ إِنَّكَ إِيلِيَّا، وَآخَرُونَ إِنَّكَ وَاحِدٌ مِنَ الأَنْبِيَاءِ».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فَسَأَلَهُمْ: «وَأَنْتُمْ، مَنْ تَقُولُونَ إِنِّي أَنَا؟» فَأَجَابَهُ بُطْرُسُ: «أَنْتَ الْمَسِيحُ!»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فَحَذَّرَهُمْ مِنْ أَنْ يُخْبِرُوا أَحَداً بِأَمْرِهِ.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وَأَخَذَ يُعَلِّمُهُمْ أَنَّ ابْنَ الإِنْسَانِ لابُدَّ أَنْ يَتَأَلَّمَ كَثِيراً، وَيَرْفُضَهُ الشُّيُوخُ وَرُؤَسَاءُ الْكَهَنَةِ وَالْكَتَبَةُ، وَيُقْتَلَ، وَبَعْدَ ثَلاثَةِ أَيَّامٍ يَقُومُ.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وَقَدْ تَحَدَّثَ عَنْ هَذَا الأَمْرِ صَرَاحَةً. فَانْتَحَى بِهِ بُطْرُسُ جَانِباً وَأَخَذَ يُوَبِّخُهُ.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وَلَكِنَّهُ الْتَفَتَ وَنَظَرَ إِلَى تَلامِيذِهِ وَزَجَرَ بُطْرُسَ قَائِلاً: «اغْرُبْ مِنْ أَمَامِي يَا شَيْطَانُ، لأَنَّكَ تُفَكِّرُ لَا بِأُمُورِ اللهِ بَلْ بِأُمُورِ النَّاسِ!»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ثُمَّ دَعَا الْجَمْعَ مَعَ تَلامِيذِهِ، وَقَالَ لَهُمْ: «إِنْ أَرَادَ أَحَدٌ أَنْ يَسِيرَ وَرَائِي، فَلْيُنْكِرْ نَفْسَهُ، وَيَحْمِلْ صَلِيبَهُ، وَيَتْبَعْنِي.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فَأَيُّ مَنْ أَرَادَ أَنْ يُخَلِّصَ نَفْسَهُ، يَخْسَرُهَا. وَلكِنَّ مَنْ يَخْسَرُ نَفْسَهُ مِنْ أَجْلِي وَمِنْ أَجْلِ الإِنْجِيلِ، فَهُوَ يُخَلِّصُهَا.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36</w:t>
      </w:r>
      <w:r>
        <w:rPr>
          <w:rtl/>
          <w:cs/>
          <w:lang w:val="ar_AE" w:bidi="ar_AE"/>
        </w:rPr>
        <w:t xml:space="preserve"> فَمَاذَا يَنْتَفِعُ الإِنْسَانُ لَوْ رَبِحَ الْعَالَمَ كُلَّهُ وَخَسِرَ نَفْسَهُ؟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37</w:t>
      </w:r>
      <w:r>
        <w:rPr>
          <w:rtl/>
          <w:cs/>
          <w:lang w:val="ar_AE" w:bidi="ar_AE"/>
        </w:rPr>
        <w:t xml:space="preserve"> أَوْ مَاذَا يُقَدِّمُ الإِنْسَانُ فِدَاءً عَنْ نَفْسِهِ؟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38</w:t>
      </w:r>
      <w:r>
        <w:rPr>
          <w:rtl/>
          <w:cs/>
          <w:lang w:val="ar_AE" w:bidi="ar_AE"/>
        </w:rPr>
        <w:t xml:space="preserve"> فَإِنَّ أَيَّ مَنْ يَسْتَحِي بِي وَبِكَلامِي فِي هَذَا الْجِيلِ الْفَاسِقِ الْخَاطِئِ، بِهِ يَسْتَحِي ابْنُ الإِنْسَانِ عِنْدَمَا يَعُودُ فِي مَجْدِ أَبِيهِ مَعَ الْمَلائِكَةِ الْمُقَدَّسِينَ».</w:t>
      </w:r>
    </w:p>
    <w:p>
      <w:pPr>
        <w:pStyle w:val="Heading2"/>
        <w:bidi/>
      </w:pPr>
      <w:r>
        <w:rPr>
          <w:rtl/>
          <w:cs/>
          <w:lang w:val="ar_AE" w:bidi="ar_AE"/>
        </w:rPr>
        <w:t>مرقس 9:1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وَقَالَ لَهُمْ: «الْحَقَّ أَقُولُ لَكُمْ: إِنَّ بَعْضاً مِنَ الْوَاقِفِينَ هُنَا، لَنْ يَذُوقُوا الْمَوْتَ إِلّا بَعْدَ أَنْ يَرَوْا مَلَكُوتَ اللهِ وَقَدْ أَتَى بِقُدْرَةٍ.»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وَبَعْدَ سِتَّةِ أَيَّامٍ، أَخَذَ يَسُوعُ بُطْرُسَ وَيَعْقُوبَ وَيُوحَنَّا وَحْدَهُمْ، وَصَعِدَ بِهِمْ عَلَى انْفِرَادٍ إِلَى جَبَلٍ عَالٍ، حَيْثُ تَجَلَّى أَمَامَهُمْ،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وَصَارَتْ ثِيَابُهُ لَمَّاعَةً تَفُوقُ الثَّلْجَ بَيَاضاً، يَعْجِزُ أَيُّ مُبَيِّضٍ عَلَى الأَرْضِ أَنْ يُبَيِّضَ مَا يُمَاثِلُهَا.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وَظَهَرَ لَهُمْ إِيلِيَّا وَمُوسَى يَتَحَدَّثَانِ مَعَ يَسُوعَ.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فَبَدَأَ بُطْرُسُ يَقُولُ لِيَسُوعَ: «يَا سَيِّدُ، مَا أَحْسَنَ أَنْ نَبْقَى هُنَا. فَلْنَنْصُبْ ثَلاثَ خِيَامٍ: وَاحِدَةً لَكَ، وَوَاحِدَةً لِمُوسَى، وَوَاحِدَةً لإِيلِيَّا!»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فَإِنَّهُ لَمْ يَكُنْ يَدْرِي مَا يَقُولُ، إِذْ كَانَ الْخَوْفُ قَدِ اسْتَوْلَى عَلَيْهِمْ.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وَجَاءَتْ سَحَابَةٌ فَخَيَّمَتْ عَلَيْهِمْ، وَانْطَلَقَ صَوْتٌ مِنَ السَّحَابَةِ يَقُولُ: «هَذَا هُوَ ابْنِي الْحَبِيبُ. لَهُ اسْمَعُوا!»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وَفَجْأَةً نَظَرُوا حَوْلَهُمْ فَلَمْ يَرَوْا أَحَداً مَعَهُمْ إِلّا يَسُوعَ وَحْدَهُ.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وَفِيمَا هُمْ نَازِلُونَ مِنَ الْجَبَلِ، أَوْصَاهُمْ أَلّا يُخْبِرُوا أَحَداً بِمَا رَأَوْا، إِلّا بَعْدَ أَنْ يَكُونَ ابْنُ الإِنْسَانِ قَدْ قَامَ مِنْ بَيْنِ الأَمْوَاتِ.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فَعَمِلُوا بِهذِهِ الْوَصِيَّةِ، مُتَسَائِلِينَ فِيمَا بَيْنَهُمْ «مَاذَا يَعْنِي بِالْقِيَامَةِ مِنْ بَيْنِ الأَمْوَاتِ؟»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وَسَأَلُوهُ: «لِمَاذَا يَقُولُ الْكَتَبَةُ إِنَّ إِيلِيَّا لابُدَّ أَنْ يَأْتِيَ أَوَّلاً؟»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فَأَجَابَهُمْ: «حَقّاً، إِنَّ إِيلِيَّا يَأْتِي أَوَّلاً وَيُصْلِحُ كُلَّ شَيْءٍ. كَذلِكَ جَاءَ فِي الْكِتَابِ أَنَّ ابْنَ الإِنْسَانِ لابُدَّ أَنْ يَتَأَلَّمَ كَثِيراً وَيُهَانَ.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عَلَى أَنِّي أَقُولُ لَكُمْ: إِنَّ إِيلِيَّا قَدْ أَتَى فِعْلاً، وَقَدْ عَمِلُوا بِهِ أَيْضاً كُلَّ مَا شَاءُوا، كَمَا جَاءَ عَنْهُ فِي الْكِتَابِ!»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وَلَمَّا وَصَلُوا إِلَى بَاقِي التَّلامِيذِ، رَأَوْا جَمْعاً عَظِيماً حَوْلَهُمْ وَبَعْضَ الْكَتَبَةِ يُجَادِلُونَهُمْ.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وَعِنْدَمَا رَآهُ الْجَمْعُ، ذُهِلُوا كُلُّهُمْ وَأَسْرَعُوا إِلَيْهِ يُسَلِّمُونَ عَلَيْهِ.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فَسَأَلَهُمْ: «فِيمَ تُجَادِلُونَهُمْ؟»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فَرَدَّ عَلَيْهِ وَاحِدٌ مِنَ الْجَمْعِ قَائِلاً: «يَا مُعَلِّمُ، أَحْضَرْتُ إِلَيْكَ ابْنِي وَبِهِ رُوحٌ أَخْرَسُ،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كُلَّمَا تَمَلَّكَهُ يَصْرَعُهُ، فَيُزْبِدُ وَيَصِرُّ بِأَسْنَانِهِ وَيَتَيَبَّسُ. وَقَدْ طَلَبْتُ مِنْ تَلامِيذِكَ أَنْ يَطْرُدُوهُ، فَلَمْ يَقْدِرُوا».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فَأَجَابَهُمْ قَائِلاً: «أَيُّهَا الْجِيلُ غَيْرُ الْمُؤْمِنِ! إِلَى مَتَى أَبْقَى مَعَكُمْ؟ إِلَى مَتَى أَحْتَمِلُكُمْ؟ أَحْضِرُوهُ إِلَيَّ!»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فَأَحْضَرُوهُ إِلَى يَسُوعَ. فَمَا إِنْ رَآهُ الرُّوحُ، حَتَّى صَرَعَ الصَّبِيَّ، فَوَقَعَ عَلَى الأَرْضِ يَتَمَرَّغُ مُزْبِداً.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وَسَأَلَ أَبَاهُ: «مُنْذُ مَتَى يُصِيبُهُ هَذَا؟» فَأَجَابَ: «مُنْذُ طُفُولَتِهِ.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وَكَثِيراً مَا أَلْقَاهُ فِي النَّارِ وَفِي الْمَاءِ لِيُهْلِكَهُ. وَلكِنْ إِنْ كُنْتَ تَقْدِرُ عَلَى شَيْءٍ، فَأَشْفِقْ عَلَيْنَا وَأَعِنَّا!»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فَقَالَ لَهُ يَسُوعُ: «بَلْ إِنْ كُنْتَ أَنْتَ تَقْدِرُ أَنْ تُؤْمِنَ، فَكُلُّ شَيْءٍ مُسْتَطَاعٌ لَدَى الْمُؤْمِنِ!»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فَصَرَخَ أَبُو الصَّبِيِّ فِي الْحَالِ: «أَنَا أُومِنُ، فَأَعِنْ عَدَمَ إِيمَانِي».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فَلَمَّا رَأَى يَسُوعُ الْجَمْعَ يَرْكُضُونَ مَعاً، زَجَرَ الرُّوحَ النَّجِسَ قَائِلاً لَهُ: «أَيُّهَا الرُّوحُ الأَخْرَسُ الأَصَمُّ، إِنِّي آمُرُكَ، فَاخْرُجْ مِنْهُ وَلا تَعُدْ تَدْخُلُهُ بَعْدُ!»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فَصَرَخَ الرُّوحُ وَصَرَعَ الصَّبِيَّ بِشِدَّةٍ، ثُمَّ خَرَجَ. وَصَارَ الصَّبِيُّ كَأَنَّهُ مَيْتٌ، حَتَّى قَالَ أَكْثَرُ الْجَمْعِ: «إِنَّهُ مَاتَ!»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وَلكِنْ لَمَّا أَمْسَكَهُ يَسُوعُ بِيَدِهِ وَأَنْهَضَهُ، نَهَضَ.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وَبَعْدَمَا دَخَلَ يَسُوعُ الْبَيْتَ، سَأَلَهُ تَلامِيذُهُ عَلَى انْفِرَادٍ: «لِمَاذَا لَمْ نَقْدِرْ نَحْنُ أَنْ نَطْرُدَ الرُّوحَ؟»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فَأَجَابَ: «هَذَا النَّوْعُ لَا يُطْرَدُ بِشَيْءٍ إِلّا بِالصَّلاةِ وَالصَّوْمِ!»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ثُمَّ انْصَرَفُوا مِنْ هُنَاكَ وَاجْتَازُوا مِنْطَقَةَ الْجَلِيلِ، وَلَمْ يُرِدْ أَنْ يَعْلَمَ بِهِ أَحَدٌ،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لأَنَّهُ كَانَ يُعَلِّمُ تَلامِيذَهُ فَيَقُولُ لَهُمْ: «إِنَّ ابْنَ الإِنْسَانِ سَيُسَلَّمُ إِلَى أَيْدِي النَّاسِ، فَيَقْتُلُونَهُ، وَبَعْدَ قَتْلِهِ يَقُومُ فِي الْيَوْمِ الثَّالِثِ».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وَلكِنَّهُمْ لَمْ يَفْهَمُوا هَذَا الْقَوْلَ، وَخَافُوا أَنْ يَسْأَلُوهُ.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ثُمَّ جَاءَ إِلَى كَفْرَنَاحُومَ. وَبَيْنَمَا هُوَ فِي الْبَيْتِ، سَأَلَ تَلامِيذَهُ: «فِيمَ كُنْتُمْ تَتَجَادَلُونَ فِي الطَّرِيقِ؟».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فَسَكَتُوا، إِذْ كَانُوا فِي الطَّرِيقِ قَدْ تَجَادَلُوا فِي مَنْ هُوَ الأَعْظَمُ بَيْنَهُمْ.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فَجَلَسَ، وَدَعَا الاِثْنَيْ عَشَرَ تِلْمِيذاً، وَقَالَ لَهُمْ: «إِنْ أَرَادَ أَحَدٌ أَنْ يَكُونَ الأَوَّلَ، فَلْيَجْعَلْ نَفْسَهُ آخِرَ الْجَمِيعِ وَخَادِماً لِلْجَمِيعِ!»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36</w:t>
      </w:r>
      <w:r>
        <w:rPr>
          <w:rtl/>
          <w:cs/>
          <w:lang w:val="ar_AE" w:bidi="ar_AE"/>
        </w:rPr>
        <w:t xml:space="preserve"> ثُمَّ أَخَذَ وَلَداً صَغِيراً وَأَوْقَفَهُ فِي وَسَطِهِمْ، وَضَمَّهُ بِذِرَاعَيْهِ، وَقَالَ لَهُمْ: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37</w:t>
      </w:r>
      <w:r>
        <w:rPr>
          <w:rtl/>
          <w:cs/>
          <w:lang w:val="ar_AE" w:bidi="ar_AE"/>
        </w:rPr>
        <w:t xml:space="preserve"> «أَيُّ مَنْ قَبِلَ بِاسْمِي وَاحِداً مِثْلَ هَذَا مِنَ الأَوْلادِ الصِّغَارِ، فَقَدْ قَبِلَنِي. وَمَنْ قَبِلَنِي، فَلا يَقْبَلُنِي أَنَا، بَلْ ذَاكَ الَّذِي أَرْسَلَنِي».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38</w:t>
      </w:r>
      <w:r>
        <w:rPr>
          <w:rtl/>
          <w:cs/>
          <w:lang w:val="ar_AE" w:bidi="ar_AE"/>
        </w:rPr>
        <w:t xml:space="preserve"> فَتَكَلَّمَ يُوحَنَّا قَائِلاً: «يَا مُعَلِّمُ، رَأَيْنَا وَاحِداً يَطْرُدُ شَيَاطِينَ بِاسْمِكَ، وَهُوَ لَا يَتْبَعُنَا، فَمَنَعْنَاهُ لأَنَّهُ لَا يَتْبَعُنَا!»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39</w:t>
      </w:r>
      <w:r>
        <w:rPr>
          <w:rtl/>
          <w:cs/>
          <w:lang w:val="ar_AE" w:bidi="ar_AE"/>
        </w:rPr>
        <w:t xml:space="preserve"> فَقَالَ يَسُوعُ: «لا تَمْنَعُوهُ! فَمَا مِنْ أَحَدٍ يَعْمَلُ مُعْجِزَةً بِاسْمِي وَيُمْكِنُهُ أَنْ يَتَكَلَّمَ عَلَيَّ بِالسُّوءِ سَرِيعاً بَعْدَ ذلِكَ.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40</w:t>
      </w:r>
      <w:r>
        <w:rPr>
          <w:rtl/>
          <w:cs/>
          <w:lang w:val="ar_AE" w:bidi="ar_AE"/>
        </w:rPr>
        <w:t xml:space="preserve"> فَإِنَّ مَنْ لَيْسَ ضِدَّنَا فَهُوَ مَعَنَا.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41</w:t>
      </w:r>
      <w:r>
        <w:rPr>
          <w:rtl/>
          <w:cs/>
          <w:lang w:val="ar_AE" w:bidi="ar_AE"/>
        </w:rPr>
        <w:t xml:space="preserve"> فَإِنَّ مَنْ سَقَاكُمْ كَأْسَ مَاءٍ بِاسْمِي لأَنَّكُمْ خَاصَّةُ الْمَسِيحِ، فَالْحَقَّ أَقُولُ لَكُمْ إِنَّ مُكَافَأَتَهُ لَنْ تَضِيعَ!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42</w:t>
      </w:r>
      <w:r>
        <w:rPr>
          <w:rtl/>
          <w:cs/>
          <w:lang w:val="ar_AE" w:bidi="ar_AE"/>
        </w:rPr>
        <w:t xml:space="preserve"> وَمَنْ كَانَ عَثْرَةً لأَحَدِ الصِّغَارِ الْمُؤْمِنِينَ بِي، فَأَفْضَلُ لَهُ لَوْ عُلِّقَ فِي عُنُقِهِ حَجَرُ الرَّحَى وَطُرِحَ فِي الْبَحْرِ.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43</w:t>
      </w:r>
      <w:r>
        <w:rPr>
          <w:rtl/>
          <w:cs/>
          <w:lang w:val="ar_AE" w:bidi="ar_AE"/>
        </w:rPr>
        <w:t xml:space="preserve"> فَإِنْ كَانَتْ يَدُكَ فَخّاً لَكَ، فَاقْطَعْهَا: أَفْضَلُ لَكَ أَنْ تَدْخُلَ الْحَيَاةَ وَيَدُكَ مَقْطُوعَةٌ مِنْ أَنْ تَكُونَ لَكَ يَدَانِ وَتَذْهَبَ إِلَى جَهَنَّمَ، إِلَى النَّارِ الَّتِي لَا تُطْفَأُ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44</w:t>
      </w:r>
      <w:r>
        <w:rPr>
          <w:rtl/>
          <w:cs/>
          <w:lang w:val="ar_AE" w:bidi="ar_AE"/>
        </w:rPr>
        <w:t xml:space="preserve"> حَيْثُ دُودُهُمْ لَا يَمُوتُ، وَالنَّارُ لَا تُطْفَأُ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45</w:t>
      </w:r>
      <w:r>
        <w:rPr>
          <w:rtl/>
          <w:cs/>
          <w:lang w:val="ar_AE" w:bidi="ar_AE"/>
        </w:rPr>
        <w:t xml:space="preserve"> وَإِنْ كَانَتْ رِجْلُكَ فَخّاً لَكَ، فَاقْطَعْهَا: أَفْضَلُ لَكَ أَنْ تَدْخُلَ الْحَيَاةَ وَرِجْلُكَ مَقْطُوعَةٌ مِنْ أَنْ تَكُونَ لَكَ رِجْلانِ وَتُطْرَحَ فِي جَهَنَّمَ، فِي النَّارِ الَّتِي لَا تُطْفَأُ.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46</w:t>
      </w:r>
      <w:r>
        <w:rPr>
          <w:rtl/>
          <w:cs/>
          <w:lang w:val="ar_AE" w:bidi="ar_AE"/>
        </w:rPr>
        <w:t xml:space="preserve"> حَيْثُ دُودُهُمْ لَا يَمُوتُ، وَالنَّارُ لَا تُطْفَأُ.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47</w:t>
      </w:r>
      <w:r>
        <w:rPr>
          <w:rtl/>
          <w:cs/>
          <w:lang w:val="ar_AE" w:bidi="ar_AE"/>
        </w:rPr>
        <w:t xml:space="preserve"> وَإِنْ كَانَتْ عَيْنُكَ فَخّاً لَكَ، فَاقْلَعْهَا: أَفْضَلُ لَكَ أَنْ تَدْخُلَ مَلَكُوتَ اللهِ وَعَيْنُكَ مَقْلُوعَةٌ مِنْ أَنْ تَكُونَ لَكَ عَيْنَانِ وَتُطْرَحَ فِي جَهَنَّمِ النَّارِ.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48</w:t>
      </w:r>
      <w:r>
        <w:rPr>
          <w:rtl/>
          <w:cs/>
          <w:lang w:val="ar_AE" w:bidi="ar_AE"/>
        </w:rPr>
        <w:t xml:space="preserve"> حَيْثُ دُودُهُمْ لَا يَمُوتُ، وَالنَّارُ لَا تُطْفَأُ.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49</w:t>
      </w:r>
      <w:r>
        <w:rPr>
          <w:rtl/>
          <w:cs/>
          <w:lang w:val="ar_AE" w:bidi="ar_AE"/>
        </w:rPr>
        <w:t xml:space="preserve"> فَإِنَّ كُلَّ وَاحِدٍ سَوْفَ تُمَلِّحُهُ النَّارُ.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50</w:t>
      </w:r>
      <w:r>
        <w:rPr>
          <w:rtl/>
          <w:cs/>
          <w:lang w:val="ar_AE" w:bidi="ar_AE"/>
        </w:rPr>
        <w:t xml:space="preserve"> الْمِلْحُ جَيِّدٌ، وَلكِنْ إِذَا فَقَدَ الْمِلْحُ مُلُوحَتَهُ، فَبِمَاذَا تُعِيدُونَ إِلَيْهِ طَعْمَهُ؟ فَلْيَكُنْ لَكُمْ مِلْحٌ فِي أَنْفُسِكُمْ، وَكُونُوا مُسَالِمِينَ بَعْضُكُمْ لِبَعْضٍ!»</w:t>
      </w:r>
    </w:p>
    <w:p>
      <w:pPr>
        <w:pStyle w:val="Heading2"/>
        <w:bidi/>
      </w:pPr>
      <w:r>
        <w:rPr>
          <w:rtl/>
          <w:cs/>
          <w:lang w:val="ar_AE" w:bidi="ar_AE"/>
        </w:rPr>
        <w:t>مرقس 10:1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ثُمَّ غَادَرَ تِلْكَ الْمِنْطَقَةَ وَجَاءَ إِلَى نَوَاحِي مِنْطَقَةِ الْيَهُودِيَّةِ وَمَا وَرَاءَ الأُرْدُنِّ. فَاجْتَمَعَتْ إِلَيْهِ الْجُمُوعُ ثَانِيَةً وَأَخَذَ يُعَلِّمُهُمْ كَعَادَتِهِ.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وَتَقَدَّمَ إِلَيْهِ بَعْضُ الْفَرِّيسِيِّينَ وَسَأَلُوهُ لِيُجَرِّبُوهُ: «هَلْ يَحِلُّ لِلرَّجُلِ أَنْ يُطَلِّقَ زَوْجَتَهُ؟»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فَرَدَّ عَلَيْهِمْ سَائِلاً: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«بِمَاذَا أَوْصَاكُمْ مُوسَى؟» فَقَالُوا: «سَمَحَ مُوسَى بِأَنْ تُكْتَبَ وَثِيقَةُ طَلاقٍ ثُمَّ تُطَلَّقَ الزَّوْجَةُ».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فَأَجَابَهُمْ يَسُوعُ: «بِسَبَبِ قَسَاوَةِ قُلُوبِكُمْ كَتَبَ لَكُمْ مُوسَى هَذِهِ الْوَصِيَّةَ.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وَلكِنْ مُنْذُ بَدْءِ الْخَلِيقَةِ جَعَلَ اللهُ الإِنْسَانَ ذَكَراً وَأُنْثَى.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لِذَلِكَ يَتْرُكُ الرَّجُلُ أَبَاهُ وَأُمَّهُ وَيَتَّحِدُ بِزَوْجَتِهِ،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فَيَصِيرُ الاِثْنَانِ جَسَداً وَاحِداً. فَلا يَكُونَانِ بَعْدُ اثْنَيْنِ بَلْ جَسَداً وَاحِداً.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فَمَا جَمَعَهُ اللهُ لَا يُفَرِّقُهُ إِنْسَانٌ».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وَفِي الْبَيْتِ، عَادَ تَلامِيذُهُ فَسَأَلُوهُ عَنِ الأَمْرِ.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فَقَالَ لَهُمْ: «أَيُّ مَنْ طَلَّقَ زَوْجَتَهُ وَتَزَوَّجَ بِأُخْرَى، يَرْتَكِبُ مَعَهَا الزِّنَى.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وَإِنْ طَلَّقَتِ الزَّوْجَةُ زَوْجَهَا وَتَزَوَّجَتْ مِنْ آخَرَ، تَرْتَكِبُ الزِّنَى!»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وَقَدَّمَ إِلَيْهِ بَعْضُهُمْ أَوْلاداً صِغَاراً لِكَيْ يَلْمِسَهُمْ. فَزَجَرَهُمُ التَّلامِيذُ.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فَلَمَّا رَأَى يَسُوعُ ذلِكَ، غَضِبَ وَقَالَ لَهُمْ: «دَعُوا الصِّغَارَ يَأْتُونَ إِلَيَّ، وَلا تَمْنَعُوهُمْ، لأَنَّ لِمِثْلِ هؤُلاءِ مَلَكُوتَ اللهِ!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الْحَقَّ أَقُولُ لَكُمْ: مَنْ لَا يَقْبَلْ مَلَكُوتَ اللهِ كَأَنَّهُ وَلَدٌ صَغِيرٌ، فَلَنْ يَدْخُلَهُ أَبَداً!»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ثُمَّ ضَمَّ الأَوْلادَ بِذِرَاعَيْهِ وَبَارَكَهُمْ وَاضِعاً يَدَيْهِ عَلَيْهِمْ.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وَبَيْنَمَا كَانَ خَارِجاً إِلَى الطَّرِيقِ، أَسْرَعَ إِلَيْهِ رَجُلٌ وَسَجَدَ لَهُ يَسْأَلُهُ: «أَيُّهَا الْمُعَلِّمُ الصَّالِحُ، مَاذَا أَعْمَلُ لأَرِثَ الْحَيَاةَ الأَبَدِيَّةَ؟»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وَلكِنَّ يَسُوعَ قَالَ لَهُ: «لِمَاذَا تَدْعُونِي الصَّالِحَ؟ لَيْسَ أَحَدٌ صَالِحاً إِلّا وَاحِدٌ، وَهُوَ اللهُ.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أَنْتَ تَعْرِفُ الْوَصَايَا: لَا تَقْتُلْ؛ لَا تَزْنِ؛ لَا تَسْرِقْ؛ لَا تَشْهَدْ بِالزُّورِ؛ لَا تَظْلِمْ؛ أَكْرِمْ أَبَاكَ وَأُمَّكَ!»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فَأَجَابَهُ قَائِلاً: «هذِهِ كُلُّهَا عَمِلْتُ بِها مُنْذُ صِغَرِي»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وَإِذْ نَظَرَ يَسُوعُ إِلَيْهِ، أَحَبَّهُ، وَقَالَ لَهُ: «يَنْقُصُكَ شَيْءٌ وَاحِدٌ: اذْهَبْ، بِعْ كُلَّ مَا عِنْدَكَ، وَوَزِّعْ عَلَى الْفُقَرَاءِ، فَيَكُونَ لَكَ كَنْزٌ فِي السَّمَاءِ، ثُمَّ تَعَالَ اتْبَعْنِي».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وَأَمَّا هُوَ فَمَضَى حَزِيناً وَقَدِ اكْتَأَبَ مِنْ هَذَا الْقَوْلِ، لأَنَّهُ كَانَ صَاحِبَ ثَرْوَةٍ كَبِيرَةٍ.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فَتَطَلَّعَ يَسُوعُ حَوْلَهُ وَقَالَ لِتَلامِيذِهِ: «مَا أَصْعَبَ دُخُولَ الأَغْنِيَاءِ إِلَى مَلَكُوتِ اللهِ!»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فَدُهِشَ التَّلامِيذُ لِهذَا الْكَلامِ. فَعَادَ يَسُوعُ يَقُولُ لَهُمْ: «يَا بَنِيَّ، مَا أَصْعَبَ دُخُولَ الْمُتَّكِلِينَ عَلَى الْمَالِ إِلَى مَلَكُوتِ اللهِ!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فَأَسْهَلُ أَنْ يَدْخُلَ الْجَمَلُ فِي ثَقْبِ إِبْرَةٍ، مِنْ أَنْ يَدْخُلَ الْغَنِيُّ إِلَى مَلَكُوتِ اللهِ».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فَذُهِلُوا جِدّاً، وَقَالَ بَعْضُهُمْ لِبَعْضٍ: «وَمَنْ يَقْدِرُ أَنْ يَخْلُصَ؟»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فَقَالَ لَهُمْ يَسُوعُ وَهُوَ نَاظِرٌ إِلَيْهِمْ: «هَذَا مُسْتَحِيلٌ عِنْدَ النَّاسِ، وَلكِنْ لَيْسَ عِنْدَ اللهِ. فَإِنَّ كُلَّ شَيْءٍ مُسْتَطَاعٌ عِنْدَ اللهِ!»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فَأَخَذَ بُطْرُسُ يَقُولُ لَهُ: «هَا نَحْنُ قَدْ تَرَكْنَا كُلَّ شَيْءٍ وَتَبِعْنَاكَ.»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فَأَجَابَ يَسُوعُ: «الْحَقَّ أَقُولُ لَكُمْ: مَا مِنْ أَحَدٍ تَرَكَ لأَجْلِي وَلأَجْلِ الإِنْجِيلِ بَيْتاً أَوْ إِخْوَةً أَوْ أَخَوَاتٍ أَوْ أُمّاً أَوْ أَباً أَوْ أَوْلاداً أَوْ حُقُولاً،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إِلّا وَيَنَالُ مِئَةَ ضِعْفٍ الآنَ فِي هَذَا الزَّمَانِ، بُيُوتاً وَإِخْوَةً وَأَخَوَاتٍ وَأُمُّهَاتٍ وَأَوْلاداً وَحُقُولاً مَعَ اضْطِهَادَاتٍ، وَفِي الزَّمَانِ الآتِي الْحَيَاةَ الأَبَدِيَّةَ.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وَهُنَاكَ أَوَّلُونَ كَثِيرُونَ يَصِيرُونَ آخِرِينَ، وَالآخِرُونَ يَصِيرُونَ أَوَّلِينَ!»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وَكَانُوا فِي الطَّرِيقِ صَاعِدِينَ إِلَى أُورُشَلِيمَ، وَيَسُوعُ يَتَقَدَّمُهُمْ، وَكَانَ التَّلامِيذُ مُتَحَيَّرِينَ وَالَّذِينَ يَتْبَعُونَهُ خَائِفِينَ. فَانْفَرَدَ بِالاِثْنَيْ عَشَرَ، مَرَّةً أُخْرَى، وَأَخَذَ يُطْلِعُهُمْ عَلَى مَا سَيَحْدُثُ لَهُ، فَقَالَ: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«هَا نَحْنُ صَاعِدُونَ إِلَى أُورُشَلِيمَ، وَسَوْفَ يُسَلَّمُ ابْنُ الإِنْسَانِ إِلَى رُؤَسَاءِ الْكَهَنَةِ وَإِلَى الْكَتَبَةِ، فَيَحْكُمُونَ عَلَيْهِ بِالْمَوْتِ، وَيُسَلِّمُونَهُ إِلَى أَيْدِي الأُمَمِ،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فَيَسْخَرُونَ مِنْهُ، وَيَبْصُقُونَ عَلَيْهِ، وَيَجْلِدُونَهُ، وَيَقْتُلُونَهُ. وَفِي الْيَوْمِ الثَّالِثِ يَقُومُ!»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عِنْدَئِذٍ تَقَدَّمَ إِلَيْهِ يَعْقُوبُ وَيُوحَنَّا ابْنَا زَبَدِي، وَقَالا لَهُ: «يَا مُعَلِّمُ، نَرْغَبُ فِي أَنْ تَفْعَلَ لَنَا كَلَّ مَا نَطْلُبُ مِنْكَ».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36</w:t>
      </w:r>
      <w:r>
        <w:rPr>
          <w:rtl/>
          <w:cs/>
          <w:lang w:val="ar_AE" w:bidi="ar_AE"/>
        </w:rPr>
        <w:t xml:space="preserve"> فَسَأَلَهُمَا: «مَاذَا تَرْغَبَانِ فِي أَنْ أَفْعَلَ لَكُمَا؟»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37</w:t>
      </w:r>
      <w:r>
        <w:rPr>
          <w:rtl/>
          <w:cs/>
          <w:lang w:val="ar_AE" w:bidi="ar_AE"/>
        </w:rPr>
        <w:t xml:space="preserve"> قَالا لَهُ: «هَبْنَا أَنْ نَجْلِسَ فِي مَجْدِكَ: وَاحِدٌ عَنْ يَمِينِكَ، وَوَاحِدٌ عَنْ يَسَارِكَ!»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38</w:t>
      </w:r>
      <w:r>
        <w:rPr>
          <w:rtl/>
          <w:cs/>
          <w:lang w:val="ar_AE" w:bidi="ar_AE"/>
        </w:rPr>
        <w:t xml:space="preserve"> فَقَالَ لَهُمَا يَسُوعُ: «أَنْتُمَا لَا تَدْرِيَانِ مَا تَطْلُبَانِ: أَتَقْدِرَانِ أَنْ تَشْرَبَا الْكَأْسَ الَّتِي سَأَشْرَبُهَا أَنَا، أَوْ تَغُوصَا فِي الآلامِ الَّتِي سَأَغُوصُ فِيهَا؟»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39</w:t>
      </w:r>
      <w:r>
        <w:rPr>
          <w:rtl/>
          <w:cs/>
          <w:lang w:val="ar_AE" w:bidi="ar_AE"/>
        </w:rPr>
        <w:t xml:space="preserve"> فَقَالا لَهُ: «إِنَّنَا نَقْدِرُ!» فَأَجَابَهُمَا يَسُوعُ: «الْكَأْسَ الَّتِي سَأَشْرَبُهَا سَوْفَ تَشْرَبَانِ، وَالآلامَ الَّتِي سَأَغُوصُ فِيهَا سَوْفَ تَغُوصَانِ فِيهَا.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40</w:t>
      </w:r>
      <w:r>
        <w:rPr>
          <w:rtl/>
          <w:cs/>
          <w:lang w:val="ar_AE" w:bidi="ar_AE"/>
        </w:rPr>
        <w:t xml:space="preserve"> أَمَّا الْجُلُوسُ عَنْ يَمِينِي وَعَنْ يَسَارِي، فَلَيْسَ لِي أَنْ أَمْنَحَهُ إِلّا لِلَّذِينَ أُعِدَّ لَهُمْ».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41</w:t>
      </w:r>
      <w:r>
        <w:rPr>
          <w:rtl/>
          <w:cs/>
          <w:lang w:val="ar_AE" w:bidi="ar_AE"/>
        </w:rPr>
        <w:t xml:space="preserve"> وَلَمَّا سَمِعَ التَّلامِيذُ الْعَشَرَةُ بِذلِكَ، أَخَذُوا يَسْتَاءُونَ مِنْ يَعْقُوبَ وَيُوحَنَّا.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42</w:t>
      </w:r>
      <w:r>
        <w:rPr>
          <w:rtl/>
          <w:cs/>
          <w:lang w:val="ar_AE" w:bidi="ar_AE"/>
        </w:rPr>
        <w:t xml:space="preserve"> وَلكِنَّ يَسُوعَ دَعَاهُمْ إِلَيْهِ وَقَالَ لَهُمْ: «تَعْرِفُونَ أَنَّ الْمُعْتَبَرِينَ حُكَّاماً عَلَى الأُمَمِ يَسُودُونَهُمْ، وَأَنَّ عُظَمَاءَهُمْ يَتَسَلَّطُونَ عَلَيْهِمْ.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43</w:t>
      </w:r>
      <w:r>
        <w:rPr>
          <w:rtl/>
          <w:cs/>
          <w:lang w:val="ar_AE" w:bidi="ar_AE"/>
        </w:rPr>
        <w:t xml:space="preserve"> وَأَمَّا أَنْتُمْ فَلا يَكُنْ ذَلِكَ بَيْنَكُمْ، وَإِنَّمَا أَيُّ مَنْ أَرَادَ أَنْ يَصِيرَ عَظِيماً بَيْنَكُمْ، فَلْيَكُنْ لَكُمْ خَادِماً،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44</w:t>
      </w:r>
      <w:r>
        <w:rPr>
          <w:rtl/>
          <w:cs/>
          <w:lang w:val="ar_AE" w:bidi="ar_AE"/>
        </w:rPr>
        <w:t xml:space="preserve"> وَأَيُّ مَنْ أَرَادَ أَنْ يَصِيرَ أَوَّلاً فِيكُمْ، فَلْيَكُنْ لِلْجَمِيعِ عَبْداً.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45</w:t>
      </w:r>
      <w:r>
        <w:rPr>
          <w:rtl/>
          <w:cs/>
          <w:lang w:val="ar_AE" w:bidi="ar_AE"/>
        </w:rPr>
        <w:t xml:space="preserve"> فَحَتَّى ابْنُ الإِنْسَانِ قَدْ جَاءَ لَا لِيُخْدَمَ، بَلْ لِيَخْدِمَ وَيَبْذِلَ نَفْسَهُ فِدْيَةً عَنْ كَثِيرِينَ».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46</w:t>
      </w:r>
      <w:r>
        <w:rPr>
          <w:rtl/>
          <w:cs/>
          <w:lang w:val="ar_AE" w:bidi="ar_AE"/>
        </w:rPr>
        <w:t xml:space="preserve"> ثُمَّ وَصَلُوا إِلَى أَرِيحَا. وَبَيْنَمَا كَانَ خَارِجاً مِنْ أَرِيحَا، وَمَعَهُ تَلامِيذُهُ وَجَمْعٌ كَبِيرٌ، كَانَ بَارْتِيمَاوُسُ الأَعْمَى – ابْنُ تِيمَاوُسَ، جَالِساً عَلَى جَانِبِ الطَّرِيقِ يَسْتَعْطِي.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47</w:t>
      </w:r>
      <w:r>
        <w:rPr>
          <w:rtl/>
          <w:cs/>
          <w:lang w:val="ar_AE" w:bidi="ar_AE"/>
        </w:rPr>
        <w:t xml:space="preserve"> وَإِذْ سَمِعَ أَنَّ ذَاكَ هُوَ يَسُوعُ النَّاصِرِيُّ، أَخَذَ يَصْرُخُ قَائِلاً: «يَا يَسُوعُ ابْنَ دَاوُدَ، ارْحَمْنِي!»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48</w:t>
      </w:r>
      <w:r>
        <w:rPr>
          <w:rtl/>
          <w:cs/>
          <w:lang w:val="ar_AE" w:bidi="ar_AE"/>
        </w:rPr>
        <w:t xml:space="preserve"> فَزَجَرَهُ كَثِيرُونَ لِيَسْكُتَ، وَلكِنَّهُ صَرخَ أَكْثَرَ: «يَا ابْنَ دَاوُدَ، ارْحَمْنِي».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49</w:t>
      </w:r>
      <w:r>
        <w:rPr>
          <w:rtl/>
          <w:cs/>
          <w:lang w:val="ar_AE" w:bidi="ar_AE"/>
        </w:rPr>
        <w:t xml:space="preserve"> فَتَوَقَّفَ يَسُوعُ وَقَالَ: «اُدْعُوهُ!» فَدَعَوْا الأَعْمَى قَائِلِينَ: «تَشَجَّعْ، اِنْهَضْ! إِنَّهُ يَدْعُوكَ!»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50</w:t>
      </w:r>
      <w:r>
        <w:rPr>
          <w:rtl/>
          <w:cs/>
          <w:lang w:val="ar_AE" w:bidi="ar_AE"/>
        </w:rPr>
        <w:t xml:space="preserve"> فَهَبَّ مُتَّجِهاً إِلَى يَسُوعَ طَارِحاً عَنْهُ رِدَاءَهُ.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51</w:t>
      </w:r>
      <w:r>
        <w:rPr>
          <w:rtl/>
          <w:cs/>
          <w:lang w:val="ar_AE" w:bidi="ar_AE"/>
        </w:rPr>
        <w:t xml:space="preserve"> وَسَأَلَهُ يَسُوعُ: «مَاذَا تُرِيدُ أَنْ أَفْعَلَ لَكَ؟» فَأَجَابَهُ الأَعْمَى: «يَا سَيِّدِي، أَنْ أُبْصِرَ!»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52</w:t>
      </w:r>
      <w:r>
        <w:rPr>
          <w:rtl/>
          <w:cs/>
          <w:lang w:val="ar_AE" w:bidi="ar_AE"/>
        </w:rPr>
        <w:t xml:space="preserve"> فَقَالَ لَهُ يَسُوعُ: «اذْهَبْ! إِيمَانُكَ قَدْ شَفَاكَ». وَفِي الْحَالِ أَبْصَرَ، وَتَبِعَ يَسُوعَ فِي الطَّرِيقِ.</w:t>
      </w:r>
    </w:p>
    <w:p>
      <w:pPr>
        <w:pStyle w:val="Heading2"/>
        <w:bidi/>
      </w:pPr>
      <w:r>
        <w:rPr>
          <w:rtl/>
          <w:cs/>
          <w:lang w:val="ar_AE" w:bidi="ar_AE"/>
        </w:rPr>
        <w:t>مرقس 11:1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وَلَمَّا اقْتَرَبُوا مِنْ أُورُشَلِيمَ، إِذْ وَصَلُوا إِلَى قَرْيَةِ بَيْتِ فَاجِي وَقَرْيَةِ بَيْتِ عَنْيَا، عِنْدَ جَبَلِ الزَّيْتُونِ، أَرْسَلَ يَسُوعُ اثْنَيْنِ مِنْ تَلامِيذِهِ،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قَائِلاً لَهُمَا: «اذْهَبَا إِلَى الْقَرْيَةِ الْمُقَابِلَةِ لَكُمَا، وَإذْ تَدْخُلانِ إِلَيْهَا، تَجِدَانِ جَحْشاً مَرْبُوطاً لَمْ يَرْكَبْ عَلَيْهِ أَحَدٌ مِنَ النَّاسِ بَعْدُ: فَحُلّا رِبَاطَهُ وَأَحْضِرَاهُ إِلَى هُنَا.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وَإِنْ قَالَ لَكُمَا أَحَدٌ: لِمَاذَا تَفْعَلانِ هَذَا؟ فَقُولا: الرَّبُّ مُحْتَاجٌ إِلَيْهِ، وَفِي الْحَالِ يُرْسِلُهُ إِلَى هُنَا».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وَانْطَلَقَا، فَوَجَدَا الْجَحْشَ مَرْبُوطاً عِنْدَ الْبَابِ خَارِجاً عَلَى الطَّرِيقِ، فَحَلّا رِبَاطَهُ.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فَقَالَ لَهُمَا بَعْضُ الْوَاقِفِينَ هُنَاكَ: «مَاذَا تَفْعَلانِ؟ لِمَاذَا تَحُلّانِ رِبَاطَ الْجَحْشِ؟»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فَأَجَابَاهُمْ كَمَا أَوْصَاهُمَا يَسُوعُ فَتَرَكُوهُمَا.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فَأَحْضَرَا الْجَحْشَ إِلَى يَسُوعَ، وَوَضَعَا ثِيَابَهُمَا عَلَيْهِ، فَرَكِبَ عَلَيْهِ.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وَفَرَشَ كَثِيرُونَ الطَّرِيقَ بِثِيَابِهِمْ وَآخَرُونَ بِأَغْصَانٍ قَطَعُوهَا مِنَ الْحُقُولِ.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وَأَخَذَ السَّائِرُونَ أَمَامَهُ وَالسَّائِرُونَ خَلْفَهُ يَهْتِفُونَ: «أُوصَنَّا! مُبَارَكٌ الآتِي بِاسْمِ الرَّبِّ!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مُبَارَكَةٌ مَمْلَكَةُ أَبِينَا دَاوُدَ الآتِيَةُ! أُوصَنَّا فِي الأَعَالِي!»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ثُمَّ دَخَلَ يَسُوعُ أُورُشَلِيمَ، حَتَّى وَصَلَ إِلَى الْهَيْكَلِ، وَرَاقَبَ كُلَّ مَا كَانَ يَجْرِي فِيهِ. وَإِذْ كَانَ الْمَسَاءُ قَدْ أَقْبَلَ، خَرَجَ إِلَى بَيْتِ عَنْيَا مَعَ الاِثْنَيْ عَشَرَ.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وَفِي الْغَدِ، بَعْدَمَا غَادَرُوا بَيْتَ عَنْيَا، جَاعَ.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وَإِذْ رَأَى مِنْ بَعِيدٍ شَجَرَةَ تِينٍ مُورِقَةً، تَوَجَّهَ إِلَيْهَا لَعَلَّهُ يَجِدُ فِيهَا بَعْضَ الثَّمَرِ. فَلَمَّا وَصَلَ إِلَيْهَا لَمْ يَجِدْ فِيهَا إِلّا الْوَرَقَ، لأَنَّهُ لَيْسَ أَوَانُ التِّينِ.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فَتَكَلَّمَ وَقَالَ لَهَا: «لا يَأْكُلَنَّ أَحَدٌ ثَمَراً مِنْكِ بَعْدُ إِلَى الأَبَدِ!» وَسَمِعَ تَلامِيذُهُ ذلِكَ.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وَوَصَلُوا إِلَى أُورُشَلِيمَ، فَدَخَلَ يَسُوعُ الْهَيْكَلَ وَأَخَذَ يَطْرُدُ الَّذِينَ كَانُوا يَبِيعُونَ وَالَّذِينَ كَانُوا يَشْتَرُونَ فِي الْهَيْكَلِ، وَقَلَّبَ مَوَائِدَ الصَّيَارِفَةِ وَمَقَاعِدَ بَاعَةِ الْحَمَامِ.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وَلَمْ يَدَعْ أَحَداً يَمُرُّ عَبْرَ الْهَيْكَلِ وَهُوَ يَحْمِلُ مَتَاعاً.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وَعَلَّمَهُمْ قَائِلاً: «أَمَا كُتِبَ: إِنَّ بَيْتِي بَيْتاً لِلصَّلاةِ يُدْعَى عِنْدَ جَمِيعِ الأُمَمِ؟ أَمَّا أَنْتُمْ فَقَدْ جَعَلْتُمُوهُ مَغَارَةَ لُصُوصٍ!»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وَسَمِعَ بِذلِكَ رُؤَسَاءُ الْكَهَنَةِ، وَالْكَتَبَةُ، فَأَخَذُوا يَبْحَثُونَ كَيْفَ يَقْتُلُونَهُ: فَإِنَّهُمْ خَافُوهُ، لأَنَّ الْجَمْعَ كُلَّهُ كَانَ مَذْهُولاً مِنْ تَعْلِيمِهِ.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وَلَمَّا حَلَّ الْمَسَاءُ، انْطَلَقُوا إِلَى خَارِجِ الْمَدِينَةِ.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وَبَيْنَمَا كَانُوا عَابِرِينَ فِي صَبَاحِ الْغَدِ بَاكِراً، رَأَوْا شَجَرَةَ التِّينِ وَقَدْ يَبِسَتْ مِنْ أَصْلِهَا.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فَتَذَكَّرَ بُطْرُسُ وَقَالَ لَهُ: «يَا مُعَلِّمُ، انْظُرْ! إِنَّ التِّينَةَ الَّتِي لَعَنْتَهَا قَدْ يَبِسَتْ!»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فَرَدَّ يَسُوعُ قَائِلاً لَهُمْ: «لِيَكُنْ لَكُمْ إِيْمَانٌ بِاللهِ!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فَالْحَقَّ أَقُولُ لَكُمْ: إِنَّ أَيَّ مَنْ قَالَ لِهذَا الْجَبَلِ: انْقَلِعْ وَانْطَرِحْ فِي الْبَحْرِ! وَلا يَشُكُّ فِي قَلْبِهِ، بَلْ يُؤْمِنُ أَنَّ مَا يَقُولُهُ سَيَحْدُثُ، فَمَا يَقُولُهُ يَتِمُّ لَهُ.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لِهذَا السَّبَبِ أَقُولُ لَكُمْ: إِنَّ مَا تَطْلُبُونَهُ وَتُصَلُّونَ لأَجْلِهِ، فَآمِنُوا أَنَّكُمْ قَدْ نِلْتُمُوهُ، فَيَتِمَّ لَكُمْ.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وَمَتَى وَقَفْتُمْ تُصَلُّونَ، وَكَانَ لَكُمْ عَلَى أَحَدٍ شَيْءٌ، فَاغْفِرُوا لَهُ، لِكَيْ يَغْفِرَ لَكُمْ أَبُوكُمُ الَّذِي فِي السَّمَاوَاتِ زَلاتِكُمْ أَيْضاً.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وَلكِنْ، إِنْ لَمْ تَغْفِرُوا، لَا يَغْفِرْ لَكُمْ أَيْضاً أَبُوكُمُ الَّذِي فِي السَّمَاوَاتِ زَلاتِكُمْ».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ثُمَّ عَادُوا إِلَى أُورُشَلِيمَ مَرَّةً أُخْرَى. وَبَيْنَمَا كَانَ يَتَجَوَّلُ فِي الْهَيْكَلِ، تَقَدَّمَ إِلَيْهِ رُؤَسَاءُ الْكَهَنَةِ، وَالْكَتَبَةُ، وَالشُّيُوخُ،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وَسَأَلُوهُ: «بِأَيَّةِ سُلْطَةٍ تَفْعَلُ مَا فَعَلْتَهُ؟ وَمَنْ مَنَحَكَ هذِهِ السُّلْطَةَ لِتَفْعَلَ ذلِكَ؟»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فَأَجَابَهُمْ يَسُوعُ قَائِلاً: «وَأَنَا أَيْضاً أَسْأَلُكُمْ أَمْراً وَاحِداً. أَجِيبُونِي، فَأَقُولَ لَكُمْ بِأَيَّةِ سُلْطَةٍ أَفْعَلُ تِلْكَ الأُمُورَ: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أَمِنَ السَّمَاءِ كَانَتْ مَعْمُودِيَّةُ يُوحَنَّا أَمْ مِنَ النَّاسِ؟ أَجِيبُونِي!»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فَتَشَاوَرُوا فِيمَا بَيْنَهُمْ، قَائِلِينَ: «إِنْ قُلْنَا: مِنَ السَّمَاءِ، يَقُولُ: إِذَنْ لِمَاذَا لَمْ تُؤْمِنُوا بِهِ؟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فَهَلْ نَقُولُ: مِنَ النَّاسِ؟» فَإِنَّهُمْ كَانُوا يَخَافُونَ الشَّعْبَ لأَنَّهُمْ كَانُوا جَمِيعاً يَعْتَبِرُونَ أَنَّ يُوحَنَّا نَبِيٌّ حَقّاً.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فَأَجَابُوا يَسُوعَ قَائِلِينَ: «لا نَدْرِي!» فَقَالَ لَهُمْ يَسُوعُ: «وَلا أَنَا أَقُولُ لَكُمْ بِأَيَّةِ سُلْطَةٍ أَفْعَلُ تِلْكَ الأُمُورَ!»</w:t>
      </w:r>
    </w:p>
    <w:p>
      <w:pPr>
        <w:pStyle w:val="Heading2"/>
        <w:bidi/>
      </w:pPr>
      <w:r>
        <w:rPr>
          <w:rtl/>
          <w:cs/>
          <w:lang w:val="ar_AE" w:bidi="ar_AE"/>
        </w:rPr>
        <w:t>مرقس 12:1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وَأَخَذَ يُخَاطِبُهُمْ بِأَمْثَالٍ، فَقَالَ: «غَرَسَ إِنْسَانٌ كَرْماً، وَأَقَامَ حَوْلَهُ سُوراً، وَحَفَرَ فِيهِ حَوْضَ مِعْصَرَةٍ، وَبَنَى فِيهِ بُرْجَ حِرَاسَةٍ. ثُمَّ سَلَّمَ الْكَرْمَ إِلَى مُزَارِعِينَ، وَسَافَرَ.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وَفِي الأَوَانِ، أَرْسَلَ إِلَى الْمُزَارِعِينَ عَبْداً لِيَتَسَلَّمَ مِنْهُمْ حِصَّتَهُ مِنْ ثَمَرِ الْكَرْمِ.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إِلّا أَنَّهُمْ أَمْسَكُوهُ وَضَرَبُوهُ وَرَدُّوهُ فَارِغَ الْيَدَيْنِ.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فَعَادَ وَأَرْسَلَ إِلَيْهِمْ عَبْداً آخَرَ، فَشَجُّوا رَأْسَهُ وَرَدُّوهُ مُهَاناً.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ثُمَّ أَرْسَلَ آخَرَ أَيْضاً فَقَتَلُوهُ. ثُمَّ أَرْسَلَ آخَرِينَ كَثِيرِينَ، فَضَرَبُوا بَعْضاً وَقَتَلُوا بَعْضاً.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وَإِذْ كَانَ لَهُ بَعْدُ ابْنٌ وَحِيدٌ حَبِيبٌ، أَرْسَلَهُ أَيْضاً إِلَيْهِمْ أَخِيراً، قَائِلاً: إِنَّهُمْ سَيَهَابُونَ ابْنِي!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وَلكِنَّ أُولئِكَ الْمُزَارِعِينَ قَالُوا بَعْضُهُمْ لِبَعْضٍ: هَذَا هُوَ الْوَرِيثُ؛ تَعَالَوْا نَقْتُلْهُ فَنَحْصُلَ عَلَى الْمِيرَاثِ!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فَأَمْسَكُوهُ وَقَتَلُوهُ وَطَرَحُوهُ خَارِجَ الْكَرْمِ.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فَمَاذَا يَفْعَلُ رَبُّ الْكَرْمِ؟ إِنَّهُ يَأْتِي وَيُهْلِكُ الْمُزَارِعِينَ، وَيُسَلِّمُ الْكَرْمَ إِلَى غَيْرِهِمْ.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أَفَمَا قَرَأْتُمْ هذِهِ الآيَةَ الْمَكْتُوبَةَ: الْحَجَرُ الَّذِي رَفَضَهُ الْبُنَاةُ، هُوَ نَفْسُهُ صَارَ حَجَرَ الزَّاوِيَةِ.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مِنَ الرَّبِّ كَانَ هَذَا، وَهُوَ عَجِيبٌ فِي أَنْظَارِنَا!»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فَسَعَوْا إِلَى الْقَبْضِ عَلَيْهِ، وَلكِنَّهُمْ خَافُوا الْجَمْعَ، لأَنَّهُمْ أَدْرَكُوا أَنَّهُ كَانَ يَعْنِيهِمْ بِهذَا الْمَثَلِ. فَتَرَكُوهُ وَانْصَرَفُوا.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ثُمَّ أَرْسَلُوا إِلَيْهِ بَعْضاً مِنَ الْفَرِّيسِيِّينَ وَأَعْضَاءِ حِزْبِ هِيرُودُسَ، لِكَيْ يُوْقِعُوهُ بِكَلِمَةٍ يَقُولُهَا.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فَجَاءُوا وَقَالُوا لَهُ: «يَا مُعَلِّمُ، نَحْنُ نَعْلَمُ أَنَّكَ صَادِقٌ، وَلا تُبَالِي بِأَحَدٍ، لأَنَّكَ لَا تُرَاعِي مَقَامَاتِ النَّاسِ، بَلْ تُعَلِّمُ طَرِيقَ اللهِ بِالْحَقِّ: أَيَحِلُّ أَنْ تُدْفَعَ الْجِزْيَةُ لِلْقَيْصَرِ أَمْ لا؟ أَنَدْفَعُهَا أَمْ لَا نَدْفَعُ؟»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وَلكِنَّهُ إِذْ عَلِمَ نِفَاقَهُمْ قَالَ لَهُمْ: «لِمَاذَا تُجَرِّبُونَنِي؟ أَحْضِرُوا إِلَيَّ دِينَاراً لأَرَاهُ!»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فَأَحْضَرُوا إِلَيْهِ دِينَاراً، فَسَأَلَهُمْ: «لِمَنْ هذِهِ الصُّورَةُ وَهذَا النَّقْشُ؟» فَقَالُوا لَهُ: «لِلْقَيْصَرِ».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فَرَدَّ عَلَيْهِمْ قَائِلاً: «أَعْطُوا مَا لِلْقَيْصَرِ لِلْقَيْصَرِ، وَمَا لِلهِ لِلهِ!» فَذُهِلُوا مِنْهُ.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وَتَقَدَّمَ إِلَيْهِ بَعْضُ الصَّدُّوقِيِّينَ الَّذِينَ لَا يُؤْمِنُونَ بِالْقِيَامَةِ، وَسَأَلُوهُ قَائِلِينَ: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«يَا مُعَلِّمُ، كَتَبَ لَنَا مُوسَى: إِنْ مَاتَ لأَحَدٍ أَخٌ وَتَرَكَ زَوْجَتَهُ مِنْ بَعْدِهِ دُونَ أَنْ يُخَلِّفَ أَوْلاداً، فَعَلَى أَخِيهِ أَنْ يَتَزَوَّجَ بِأَرْمَلَتِهِ وَيُقِيمَ نَسْلاً عَلَى اسْمِ أَخِيهِ.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فَقَدْ كَانَ هُنَالِكَ سَبْعَةُ إِخْوَةٍ، اتَّخَذَ أَوَّلُهُمْ زَوْجَةً ثُمَّ مَاتَ دُونَ أَنْ يُخَلِّفَ نَسْلاً،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فَاتَّخَذَهَا الثَّانِي ثُمَّ مَاتَ هُوَ أَيْضاً دُونَ أَنْ يُخَلِّفَ نَسْلاً، فَفَعَلَ الثَّالِثُ كَذلِكَ.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وَهكَذَا اتَّخَذَهَا السَّبْعَةُ دُونَ أَنْ يُخَلِّفُوا نَسْلاً. وَمِنْ بَعْدِهِمْ جَمِيعاً، مَاتَتِ الْمَرْأَةُ أَيْضاً.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فَفِي الْقِيَامَةِ، عِنْدَمَا يَقُومُونَ، لِمَنْ مِنْهُمْ تَكُونُ الْمَرْأَةُ زَوْجَةً، فَقَدْ كَانَتْ زَوْجَةً لِكُلٍّ مِنَ السَّبْعَةِ؟»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فَرَدَّ عَلَيْهِمْ يَسُوعُ قَائِلاً: «أَلَسْتُمْ فِي ضَلالٍ لأَنَّكُمْ لَا تَفْهَمُونَ الْكِتَابَ وَلا قُدْرَةَ اللهِ؟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فَعِنْدَمَا يَقُومُ النَّاسُ مِنْ بَيْنِ الأَمْوَاتِ، لَا يَتَزَوَّجُونَ وَلا يُزَوَّجُونَ، بَلْ يَكُونُونَ كَالْمَلائِكَةِ الَّذِينَ فِي السَّمَاوَاتِ.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وَأَمَّا عَنِ الأَمْوَاتِ أَنَّهُمْ يَقُومُونَ، أَفَمَا قَرَأْتُمْ فِي كِتَابِ مُوسَى، فِي الْحَدِيثِ عَنِ الْعُلَّيْقَةِ، كَيْفَ كَلَّمَهُ اللهُ قَائِلاً: أَنَا إِلهُ إِبْرَاهِيمَ وَإِلَهُ إِسْحَاقَ وَإِلَهُ يَعْقُوبَ؟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فَإِنَّهُ لَيْسَ بِإِلهِ أَمْوَاتٍ، بَلْ هُوَ إِلهُ أَحْيَاءَ. فَأَنْتُمْ إِذَنْ فِي ضَلالٍ عَظِيمٍ!»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وَتَقَدَّمَ إِلَيْهِ وَاحِدٌ مِنَ الْكَتَبَةِ كَانَ قَدْ سَمِعَهُمْ يَتَجَادَلُونَ، وَرَأَى أَنَّهُ أَحْسَنَ الرَّدَّ عَلَيْهِمْ، فَسَأَلَهُ: «أَيَّةُ وَصِيَّةٍ هِيَ أُولَى الْوَصَايَا جَمِيعاً؟»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فَأَجَابَهُ يَسُوعُ: «أُولَى الْوَصَايَا جَمِيعاً هِيَ: اسْمَعْ يَا إِسْرَائِيلُ، الرَّبُّ إِلهُنَا رَبٌّ وَاحِدٌ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فَأَحِبَّ الرَّبَّ إِلهَكَ بِكُلِّ قَلْبِكَ وَبِكُلِّ نَفْسِكَ وَبِكُلِّ فِكْرِكَ وَبِكُلِّ قُوَّتِكَ. هذِهِ هِيَ الْوَصِيَّةُ الأُولَى.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وَهُنَاكَ ثَانِيَةٌ مِثْلُهَا، وَهِيَ أَنْ تُحِبَّ قَرِيبَكَ كَنَفْسِكَ. فَمَا مِنْ وَصِيَّةٍ أُخْرَى أَعْظَمُ مِنْ هَاتَيْنِ».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فَقَالَ لَهُ الْكَاتِبُ: «صَحِيحٌ، يَا مُعَلِّمُ! حَسَبَ الْحَقِّ تَكَلَّمْتَ. فَإِنَّ اللهَ وَاحِدٌ وَلَيْسَ آخَرُ سِوَاهُ.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وَمَحَبَّتُهُ بِكُلِّ الْقَلْبِ وَبِكُلِّ الْفَهْمِ وَبِكُلِّ الْقُوَّةِ، وَمَحَبَّةُ الْقَرِيبِ كَالنَّفْسِ، أَفْضَلُ مِنْ جَمِيعِ الْمُحْرَقَاتِ وَالذَّبَائِحِ!»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فَلَمَّا رَأَى يَسُوعُ أَنَّهُ أَجَابَ بِحِكْمَةٍ، قَالَ لَهُ: «لَسْتَ بَعِيداً عَنْ مَلَكُوتِ اللهِ!» وَلَمْ يَجْرُؤْ أَحَدٌ بَعْدَ ذلِكَ أَنْ يُوَجِّهَ إِلَيْهِ أَيَّ سُؤَالٍ.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وَتَكَلَّمَ يَسُوعُ فِيمَا هُوَ يُعَلِّمُ فِي الْهَيْكَلِ، فَقَالَ: «كَيْفَ يَقُولُ الْكَتَبَةُ إِنَّ الْمَسِيحَ هُوَ ابْنُ دَاوُدَ؟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36</w:t>
      </w:r>
      <w:r>
        <w:rPr>
          <w:rtl/>
          <w:cs/>
          <w:lang w:val="ar_AE" w:bidi="ar_AE"/>
        </w:rPr>
        <w:t xml:space="preserve"> فَإِنَّ دَاوُدَ نَفْسَهُ قَالَ بِالرُّوحِ الْقُدُسِ: قَالَ الرَّبُّ لِرَبِّي: اجْلِسْ عَنْ يَمِينِي حَتَّى أَضَعَ أَعْدَاءَكَ مَوْطِئاً لِقَدَمَيْكَ!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37</w:t>
      </w:r>
      <w:r>
        <w:rPr>
          <w:rtl/>
          <w:cs/>
          <w:lang w:val="ar_AE" w:bidi="ar_AE"/>
        </w:rPr>
        <w:t xml:space="preserve"> فَمَادَامَ دَاوُدُ نَفْسُهُ يَدْعُوهُ الرَّبَّ فَمِنْ أَيْنَ يَكُونُ ابْنَهُ؟» وَكَانَ الْجَمْعُ الْعَظِيمُ يَسْمَعُهُ بِسُرُورٍ.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38</w:t>
      </w:r>
      <w:r>
        <w:rPr>
          <w:rtl/>
          <w:cs/>
          <w:lang w:val="ar_AE" w:bidi="ar_AE"/>
        </w:rPr>
        <w:t xml:space="preserve"> وَقَالَ لَهُمْ فِي تَعْلِيمِهِ: «خُذُوا حِذْرَكُمْ مِنَ الْكَتَبَةِ الَّذِينَ يُحِبُّونَ التَّجَوُّلَ بِالأَثْوَابِ الْفَضْفَاضَةِ، وَتَلَقِّي التَّحِيَّاتِ فِي السَّاحَاتِ الْعَامَّةِ،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39</w:t>
      </w:r>
      <w:r>
        <w:rPr>
          <w:rtl/>
          <w:cs/>
          <w:lang w:val="ar_AE" w:bidi="ar_AE"/>
        </w:rPr>
        <w:t xml:space="preserve"> وَالأَمَاكِنَ الأُولَى فِي الْمَجَامِعِ، وَأَمَاكِنَ الصَّدَارَةِ فِي الْوَلائِمِ.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40</w:t>
      </w:r>
      <w:r>
        <w:rPr>
          <w:rtl/>
          <w:cs/>
          <w:lang w:val="ar_AE" w:bidi="ar_AE"/>
        </w:rPr>
        <w:t xml:space="preserve"> يَلْتَهِمُونَ بُيُوتَ الأَرَامِلِ، وَيَتَبَاهُونَ بِإِطَالَةِ الصَّلَوَاتِ. هؤُلاءِ سَتَنْزِلُ بِهِمْ دَيْنُونَةٌ أَقْسَى!»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41</w:t>
      </w:r>
      <w:r>
        <w:rPr>
          <w:rtl/>
          <w:cs/>
          <w:lang w:val="ar_AE" w:bidi="ar_AE"/>
        </w:rPr>
        <w:t xml:space="preserve"> وَإِذْ جَلَسَ يَسُوعُ مُقَابِلَ صُنْدُوقِ الْهَيْكَلِ، رَأَى كَيْفَ كَانَ الْجَمْعُ يُلْقُونَ النُّقُودَ فِي الصُّنْدُوقِ. وَأَلْقَى كَثِيرُونَ مِنَ الأَغْنِيَاءِ مَالاً كَثِيراً.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42</w:t>
      </w:r>
      <w:r>
        <w:rPr>
          <w:rtl/>
          <w:cs/>
          <w:lang w:val="ar_AE" w:bidi="ar_AE"/>
        </w:rPr>
        <w:t xml:space="preserve"> ثُمَّ جَاءَتْ أَرْمَلَةٌ فَقِيرَةٌ وَأَلْقَتْ فَلْسَيْنِ يُسَاوِيَانِ رُبْعاً وَاحِداً.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43</w:t>
      </w:r>
      <w:r>
        <w:rPr>
          <w:rtl/>
          <w:cs/>
          <w:lang w:val="ar_AE" w:bidi="ar_AE"/>
        </w:rPr>
        <w:t xml:space="preserve"> فَدَعَا تَلامِيذَهُ وَقَالَ لَهُمْ: «الْحَقَّ أَقُولُ لَكُمْ: إِنَّ هذِهِ الأَرْمَلَةَ الْفَقِيرَةَ قَدْ أَلْقَتْ أَكْثَرَ مِنْ جَمِيعِ الَّذِينَ أَلْقَوْا فِي الصُّنْدُوقِ: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44</w:t>
      </w:r>
      <w:r>
        <w:rPr>
          <w:rtl/>
          <w:cs/>
          <w:lang w:val="ar_AE" w:bidi="ar_AE"/>
        </w:rPr>
        <w:t xml:space="preserve"> لأَنَّ جَمِيعَهُمْ أَلْقَوْا مِنَ الْفَاضِلِ عَنْ حَاجَتِهِمْ، وَلكِنَّهَا هِيَ أَلْقَتْ مِنْ حَاجَتِهَا كُلَّ مَا عِنْدَهَا أَلْقَتْ مَعِيشَتَهَا كُلَّهَا!»</w:t>
      </w:r>
    </w:p>
    <w:p>
      <w:pPr>
        <w:pStyle w:val="Heading2"/>
        <w:bidi/>
      </w:pPr>
      <w:r>
        <w:rPr>
          <w:rtl/>
          <w:cs/>
          <w:lang w:val="ar_AE" w:bidi="ar_AE"/>
        </w:rPr>
        <w:t>مرقس 13:1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وَبَيْنَمَا كَانَ يُغَادِرُ الْهَيْكَلَ، قَالَ لَهُ أَحَدُ تَلامِيذِهِ: «يَا مُعَلِّمُ، انْظُرْ مَا أَجْمَلَ هذِهِ الْحِجَارَةَ وَهذِهِ الْمَبَانِيَ!»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فَأَجَابَهُ يَسُوعُ: «أَتَرَى هذِهِ الْمَبَانِيَ الْعَظِيمَةَ؟ لَنْ يُتْرَكَ مِنْهَا حَجَرٌ فَوْقَ حَجَرٍ إِلّا وَيُهْدَمُ!»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وَفِيمَا هُوَ جَالِسٌ عَلَى جَبَلَ الزَّيْتُونِ مُقَابِلَ الْهَيْكَلِ، سَأَلَهُ بُطْرُسُ وَيَعْقُوبُ وَيُوحَنَّا وَأَنْدَرَاوُسُ عَلَى انْفِرَادٍ: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«أَخْبِرْنَا مَتَى يَحْدُثُ هَذَا، وَمَا هِيَ الْعَلامَةُ عِنْدَمَا تُوشِكُ هذِهِ الأُمُورُ أَنْ تَتِمَّ؟»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فَأَخَذَ يَسُوعُ يُجِيبُهُمْ قَائِلاً: «انْتَبِهُوا! لَا يُضَلِّلْكُمْ أَحَدٌ!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فَإِنَّ كَثِيرِينَ سَيَأْتُونَ بِاسْمِي قَائِلِينَ، إِنِّي أَنَا هُوَ وَيُضَلِّلُونَ كَثِيرِينَ.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وَلكِنْ، عِنْدَمَا تَسْمَعُونَ بِالْحُرُوبِ وَأَخْبَارِ الْحُرُوبِ لَا تَرْتَعِبُوا؛ فَإِنَّ ذلِكَ لابُدَّ أَنْ يَحْدُثَ، وَلكِنْ لَيْسَتِ النِّهَايَةُ بَعْدُ.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فَسَوْفَ تَنْقَلِبُ أُمَّةٌ عَلَى أُمَّةٍ، وَمَمْلَكَةٌ عَلَى مَمْلَكَةٍ، وَتَحْدُثُ زَلازِلُ فِي عِدَّةِ أَمَاكِنَ، كَمَا تَحْدُثُ مَجَاعَاتٌ وَلكِنَّ هَذَا أَوَّلُ الْمَخَاضِ.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فَانْتَبِهُوا لأَنْفُسِكُمْ، لأَنَّهُمْ سَوْفَ يُسَلِّمُونَكُمْ إِلَى الْمَحَاكِمِ وَالْمَجَامِعِ، فَتُضْرَبُونَ وَتَمْثُلُونَ أَمَامَ حُكَّامٍ وَمُلُوكٍ مِنْ أَجْلِي، شَهَادَةً عِنْدَهُمْ.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وَيَجِبُ أَنْ يُبَشَّرَ أَوَّلاً بِالإِنْجِيلِ فِي جَمِيعِ الأُمَمِ.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فَإِذَا سَاقُوكُمْ لِيُسَلِّمُوكُمْ، لَا تَنْشَغِلُوا مُسْبَقاً بِمَا تَقُولُونَ: وَإِنَّمَا كُلُّ مَا تُلْهَمُونَ فِي تِلْكَ السَّاعَةِ، فَبِهِ تَكَلَّمُوا، لأَنَّكُمْ لَسْتُمْ أَنْتُمُ الْمُتَكَلِّمِينَ بَلِ الرُّوحُ الْقُدُسُ.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وَسَوْفَ يُسَلِّمُ الأَخُ أَخَاهُ إِلَى الْمَوْتِ، وَالأَبُ وَلَدَهُ، وَيَنْقَلِبُ الأَوْلادُ عَلَى وَالِدِيهِمْ وَيَقْتُلُونَهُمْ.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وَتَكُونُونَ مَكْرُوهِينَ لَدَى الْجَمِيعِ مِنْ أَجْلِ اسْمِي. وَلكِنَّ الَّذِي يَثْبُتُ حَتَّى النِّهَايَةِ، فَهُوَ يَخْلُصُ.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فَعِنْدَمَا تَرَوْنَ رَجَاسَةَ الْخَرَابِ قَائِمَةً حَيْثُ لَا يَنْبَغِي، لِيَفْهَمْ الْقَارِئُ! عِنْدَئِذٍ لِيَهْرُبْ الَّذِينَ فِي مِنْطَقَةِ الْيَهُودِيَّةِ إِلَى الْجِبَالِ؛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وَمَنْ كَانَ عَلَى السَّطْحِ، فَلا يَنْزِلْ إِلَى الْبَيْتِ وَلا يَدْخُلْ لِيَأْخُذَ مَا فِي بَيْتِهِ؛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وَمَنْ كَانَ فِي الْحَقْلِ، فَلا يَرْجِعْ لِيَأْخُذَ ثَوْبَهُ.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وَالْوَيْلُ لِلْحَبَالَى وَالْمُرْضِعَاتِ فِي تِلْكَ الأَيَّامِ!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فَصَلُّوا لِكَي لَا يَقَعَ ذلِكَ فِي شِتَاءٍ: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فَسَوْفَ تَحْدُثُ فِي تِلْكَ الأَيَّامِ ضِيقَةٌ لَمْ يَحْدُثْ مِثْلُهَا مُنْذُ بَدْءِ الْخَلِيقَةِ الَّتِي خَلَقَهَا اللهُ إِلَى الآنَ وَلَنْ يَحْدُثَ.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وَلَوْلا أَنَّ الرَّبَّ قَدِ اخْتَصَرَ تِلْكَ الأَيَّامَ، لَمَا كَانَ أَحَدٌ مِنَ الْبَشَرِ يَنْجُو. وَلكِنَّهُ لأَجْلِ الْمُخْتَارِينَ الَّذِينَ اخْتَارَهُمْ، قَدِ اخْتَصَرَ تِلْكَ الأَيَّامَ.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فَإِنْ قَالَ لَكُمْ أَحَدٌ عِنْدَئِذٍ: هَا إِنَّ الْمَسِيحَ هُنَا! أَوْ: هَا هُوَ هُنَاكَ! فَلا تُصَدِّقُوا.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فَسَوْفَ يَبْرُزُ أَكْثَرُ مِنْ مَسِيحٍ دَجَّالٍ وَنَبِيٍّ دَجَّالٍ، وَيُقَدِّمُونَ آيَاتٍ وَأَعَاجِيبَ، لِيُضَلِّلُوا حَتَّى الْمُخْتَارِينَ، لَوِ اسْتَطَاعُوا.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فَانْتَبِهُوا إِذَنْ! هَا أَنَا قَدْ أَخْبَرْتُكُمْ بِالأُمُورِ كُلِّهَا قَبْلَ حُدُوثِهَا.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وَلكِنْ فِي تِلْكَ الأَيَّامِ، بَعْدَ تِلْكَ الضِّيقَةِ، تُظْلِمُ الشَّمْسُ وَيَحْجُبُ الْقَمَرُ ضَوْءَهُ،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وَتَتَهَاوَى نُجُومُ السَّمَاءِ، وَتَتَزَعْزَعُ الْقُوَّاتُ الَّتِي فِي السَّمَاوَاتِ.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وَعِنْدَئِذٍ سَوْفَ يُبْصِرُونَ ابْنَ الإِنْسَانِ آتِياً فِي السُّحُبِ بِقُدْرَةٍ عَظِيمَةٍ وَمَجْدٍ.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فَيُرْسِلُ عِنْدَئِذٍ مَلائِكَتَهُ وَيَجْمَعُ مُخْتَارِيهِ مِنَ الْجِهَاتِ الأَرْبَعِ، مِنْ أَقْصَى الأَرْضِ إِلَى أَقْصَى السَّمَاءِ.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فَمِنْ شَجَرَةِ التِّينِ تَعَلَّمُوا هَذَا الْمَثَلَ: عِنْدَمَا تَلِينُ أَغْصَانُهَا وَتُطْلِعُ أَوْرَاقَهَا، تَعْلَمُونَ أَنَّ الصَّيْفَ قَرِيبٌ.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فَكَذَلِكَ أَنْتُمْ أَيْضاً، حِينَمَا تَرَوْنَ هذِهِ الأُمُورَ تَحْدُثُ، فَاعْلَمُوا أَنَّهُ قَرِيبٌ، بَلْ عَلَى الأَبْوَابِ.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الْحَقَّ أَقُولُ لَكُمْ: لَا يَزُولُ هَذَا الْجِيلُ أَبَداً حَتَّى تَحْدُثَ هذِهِ الأُمُورُ كُلُّهَا.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إِنَّ السَّمَاءَ وَالأَرْضَ تَزُولانِ، وَلكِنَّ كَلامِي لَا يَزُولُ أَبَداً.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وَأَمَّا ذَلِكَ الْيَوْمُ وَتِلْكَ السَّاعَةُ فَلا يَعْرِفُهُمَا أَحَدٌ، لَا الْمَلائِكَةُ الَّذِينَ فِي السَّمَاءِ وَلا الاِبْنُ، إِلّا الآبُ.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فَانْتَبِهُوا وَاسْهَرُوا لأَنَّكُمْ لَا تَعْرِفُونَ مَتَى يَحِينُ الْوَقْتُ!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فَالأَمْرُ أَشْبَهُ بِإِنْسَانٍ مُسَافِرٍ، تَرَكَ بَيْتَهُ، وَأَعْطَى عَبِيدَهُ السُّلْطَةَ مُعَيِّناً لِكُلِّ وَاحِدٍ عَمَلَهُ، وَأَوْصَى حَارِسَ الْبَابِ أَنْ يَسْهَرَ.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إِذَنِ اسْهَرُوا، لأَنَّكُمْ لَا تَعْرِفُونَ مَتَى يَعُودُ رَبُّ الْبَيْتِ: أَمَسَاءً، أَمْ فِي مُنْتَصَفِ اللَّيْلِ، أَمْ عِنْدَ صِيَاحِ الدِّيكِ، أَمْ صَبَاحاً،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36</w:t>
      </w:r>
      <w:r>
        <w:rPr>
          <w:rtl/>
          <w:cs/>
          <w:lang w:val="ar_AE" w:bidi="ar_AE"/>
        </w:rPr>
        <w:t xml:space="preserve"> لِئَلّا يَعُودَ فَجْأَةً وَيَجِدَكُمْ نَائِمِينَ.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37</w:t>
      </w:r>
      <w:r>
        <w:rPr>
          <w:rtl/>
          <w:cs/>
          <w:lang w:val="ar_AE" w:bidi="ar_AE"/>
        </w:rPr>
        <w:t xml:space="preserve"> وَمَا أَقُولُهُ لَكُمْ، أَقُولُهُ لِلْجَمِيعِ: اسْهَرُوا!»</w:t>
      </w:r>
    </w:p>
    <w:p>
      <w:pPr>
        <w:pStyle w:val="Heading2"/>
        <w:bidi/>
      </w:pPr>
      <w:r>
        <w:rPr>
          <w:rtl/>
          <w:cs/>
          <w:lang w:val="ar_AE" w:bidi="ar_AE"/>
        </w:rPr>
        <w:t>مرقس 14:1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وَكَانَ الْفِصْحُ وَعِيدُ الْفَطِيرِ سَيَحُلّانِ بَعْدَ يَوْمَيْنِ، وَمَازَالَ رُؤَسَاءُ الْكَهَنَةِ وَالْكَتَبَةُ يَسْعَوْنَ كَيْ يَقْبِضُوا عَلَيْهِ بِمَكْرٍ وَيَقْتُلُوهُ.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فَإِنَّهُمْ قَدْ قَالُوا: «لا يَكُونُ ذَلِكَ فِي الْعِيدِ، لِئَلّا يَحْدُثَ اضْطِرَابٌ بَيْنَ الشَّعْبِ!»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وَفِيمَا كَانَ يَسُوعُ فِي بَيْتِ عَنْيَا، مُتَّكِئاً فِي بَيْتِ سِمْعَانَ الأَبْرَصِ، جَاءَتِ امْرَأَةٌ تَحْمِلُ قَارُورَةَ عِطْرٍ مِنَ النَّارِدِينِ الْخَالِصِ الْغَالِي الثَّمَنِ، فَكَسَرَتِ الْقَارُورَةَ وَسَكَبَتِ الْعِطْرَ عَلَى رَأْسِهِ.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فَاسْتَاءَ بَعْضُهُمْ فِي أَنْفُسِهِمْ وَقَالُوا: «لِمَاذَا هَذَا التَّبْذِيرُ لِلْعِطْرِ؟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فَقَدْ كَانَ يُمْكِنُ أَنْ يُبَاعَ هَذَا الْعِطْرُ بِأَكْثَرَ مِنْ ثَلاثِ مِئَةِ دِينَارٍ، وَيُوهَبَ الثَّمَنُ لِلْفُقَرَاءِ». وَأَخَذُوا يُؤَنِّبُونَ الْمَرْأَةَ.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غَيْرَ أَنَّ يَسُوعَ قَالَ: «اتْرُكُوهَا! لِمَاذَا تُضَايِقُونَهَا؟ إِنَّهَا عَمِلَتْ بِي عَمَلاً حَسَناً.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فَإِنَّ الْفُقَرَاءَ عِنْدَكُمْ فِي كُلِّ حِينٍ، وَمَتَى شِئْتُمْ تَسْتَطِيعُونَ أَنْ تُحْسِنُوا إِلَيْهِمْ. أَمَّا أَنَا فَلَنْ أَكُونَ عِنْدَكُمْ فِي كُلِّ حِينٍ.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إِنَّهَا عَمِلَتْ مَا تَقْدِرُ عَلَيْهِ. فَقَدْ سَبَقَتْ فَعَطَّرَتْ جَسَدِي إِعْدَاداً لِلدَّفْنِ.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وَالْحَقَّ أَقُولُ لَكُمْ: إِنَّهُ حَيْثُ يُبَشَّرُ بِالإِنْجِيلِ فِي الْعَالَمِ أَجْمَعَ، يُحَدَّثُ أَيْضاً بِمَا عَمِلَتْهُ هَذِهِ الْمَرْأَةُ، إِحْيَاءً لِذِكْرِهَا!»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ثُمَّ ذَهَبَ يَهُوذَا الإِسْخَرْيُوطِيُّ، أَحَدُ الاِثْنَيْ عَشَرَ، إِلَى رُؤَسَاءِ الْكَهَنَةِ لِيُسَلِّمَ يَسُوعَ إِلَيْهِمْ.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فَلَمَّا سَمِعُوا بِذلِكَ، فَرِحُوا، وَوَعَدُوهُ أَنْ يُعْطُوهُ مَالاً. فَأَخَذَ يَتَحَيَّنُ تَسْلِيمَهُ فِي فُرْصَةٍ مُنَاسِبَةٍ.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وَفِي الْيَوْمِ الأَوَّلِ مِنْ أَيَّامِ الْفَطِيرِ، وَفِيهِ كَانَ يُذْبَحُ (حَمَلُ) الْفِصْحِ، سَأَلَهُ تَلامِيذُهُ: «أَيْنَ تُرِيدُ أَنْ نَذْهَبَ وَنُجَهِّزَ لَكَ الْفِصْحَ لِتَأْكُلَ؟»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فَأَرْسَلَ اثْنَيْنِ مِنْ تَلامِيذِهِ، قَائِلاً لَهُمَا: «اذْهَبَا إِلَى الْمَدِينَةِ، وَسَيُلاقِيكُمَا هُنَاكَ رَجُلٌ يَحْمِلُ جَرَّةَ مَاءٍ، فَاتْبَعَاهُ.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وَحَيْثُ يَدْخُلُ، قُولا لِرَبِّ الْبَيْتِ: إِنَّ الْمُعَلِّمَ يَقُولُ: أَيْنَ غُرْفَتِي الَّتِي فِيهَا سَآكُلُ الْفِصْحَ مَعَ تَلامِيذِي؟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فَيُرِيَكُمَا غُرْفَةً كَبِيرَةً فِي الطَّبَقَةِ الْعُلْيَا، مَفْرُوشَةً مُجَهَّزَةً. هُنَاكَ جَهِّزَا لَنَا!»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فَانْطَلَقَ التِّلْمِيذَانِ وَدَخَلا الْمَدِينَةَ، وَوَجَدَا كَمَا قَالَ لَهُمَا. وَهُنَاكَ جَهَّزَا لِلْفِصْحِ.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وَلَمَّا حَلَّ الْمَسَاءُ، جَاءَ يَسُوعُ مَعَ الاِثْنَيْ عَشَرَ.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وَبَيْنَمَا كَانُوا مُتَّكِئِينَ يَأْكُلُونَ، قَالَ يَسُوعُ: «الْحَقَّ أَقُولُ لَكُمْ: إِنَّ وَاحِداً مِنْكُمْ سَيُسَلِّمُنِي، وَهُوَ يَأْكُلُ الآنَ مَعِي».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فَأَخَذَ الْحُزْنُ يَسْتَوْلِي عَلَيْهِمْ، وَبَدَأُوا يَسْأَلُونَهُ وَاحِداً بَعْدَ الآخَرِ: «هَلْ أَنَا؟»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وَلكِنَّهُ أَجَابَهُمْ قَائِلاً: «إِنَّهُ وَاحِدٌ مِنَ الاِثْنَيْ عَشَرَ، وَهُوَ الَّذِي يَغْمِسُ مَعِي فِي الصَّحْفَةِ.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إِنَّ ابْنَ الإِنْسَانِ لابُدَّ أَنْ يَمْضِيَ كَمَا قَدْ كُتِبَ عَنْهُ، وَلكِنِ الْوَيْلُ لِذلِكَ الرَّجُلِ الَّذِي عَلَى يَدِهِ يُسَلَّمُ ابْنُ الإِنْسَانِ. كَانَ خَيْراً لِذلِكَ الرَّجُلِ لَوْ لَمْ يُولَدْ!»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وَبَيْنَمَا كَانُوا يَأْكُلُونَ، أَخَذَ يَسُوعُ رَغِيفاً، وَبَارَكَ، وَكَسَّرَ، وَأَعْطَاهُمْ قَائِلاً: «خُذُوا: هَذَا هُوَ جَسَدِي».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ثُمَّ أَخَذَ الْكَأْسَ، وَشَكَرَ، وَأَعْطَاهُمْ، فَشَرِبُوا مِنْهَا كُلُّهُمْ،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وَقَالَ لَهُمْ: «هَذَا هُوَ دَمِي الَّذِي لِلْعَهْدِ الْجَدِيدِ، الَّذِي يُسْفَكُ مِنْ أَجْلِ كَثِيرِينَ.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الْحَقَّ أَقُولُ لَكُمْ: لَا أَشْرَبُ بَعْدُ مِنْ نِتَاجِ الْكَرْمَةِ أَبَداً، إِلَى ذلِكَ الْيَوْمِ الَّذِي أَشْرَبُهُ فِيهِ جَدِيداً فِي مَلَكُوتِ اللهِ».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ثُمَّ رَتَّلُوا، وَانْطَلَقُوا خَارِجاً إِلَى جَبَلِ الزَّيْتُونِ.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وَقَالَ لَهُمْ يَسُوعُ: «كُلُّكُمْ سَتَشُكُّونَ، لأَنَّهُ قَدْ كُتِبَ: سَأَضْرِبُ الرَّاعِي، فَتَتَشَتَّتُ الْخِرَافُ.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وَلكِنْ بَعْدَ قِيَامَتِي، سَأَسْبِقُكُمْ إِلَى الْجَلِيلِ».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وَلكِنَّ بُطْرُسَ قَالَ لَهُ: «وَلَوْ شَكَّ الْجَمِيعُ، فَأَنَا لَنْ أَشُكَّ».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فَقَالَ لَهُ يَسُوعُ: «الْحَقَّ أَقُولُ لَكَ: إِنَّكَ الْيَوْمَ، فِي هذِهِ اللَّيْلَةِ، قَبْلَ أَنْ يَصِيحَ الدِّيكُ مَرَّتَيْنِ، تَكُونُ قَدْ أَنْكَرْتَنِي ثَلاثَ مَرَّاتٍ».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إِلّا أَنَّ بُطْرُسَ قَالَ بِأَكْثَرِ تَأْكِيدٍ: «وَلَوْ كَانَ عَلَيَّ أَنْ أَمُوتَ مَعَكَ، لَا أُنْكِرُكَ أَبَداً!» وَقَالَ التَّلامِيذُ كُلُّهُمْ مِثْلَ هَذَا الْقَوْلِ.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وَوَصَلُوا إِلَى بُسْتَانٍ اسْمُهُ جَثْسَيْمَانِي، فَقَالَ لِتَلامِيذِهِ: «اجْلِسُوا هُنَا حَتَّى أُصَلِّيَ».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وَقَدْ أَخَذَ مَعَهُ بُطْرُسَ وَيَعْقُوبَ وَيُوحَنَّا، وَبَدَأَ يَشْعُرُ بِالرَّهْبَةِ وَالْكَآبَةِ.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وَقَالَ لَهُمْ: «نَفْسِي حَزِينَةٌ جِدّاً حَتَّى الْمَوْتِ. اِبْقَوْا هُنَا وَاسْهَرُوا».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ثُمَّ ابْتَعَدَ قَلِيلاً، وَخَرَّ عَلَى الأَرْضِ، وَأَخَذَ يُصَلِّي لِكَيْ تَعْبُرَ عَنْهُ السَّاعَةُ إِنْ كَانَ مُمْكِناً.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36</w:t>
      </w:r>
      <w:r>
        <w:rPr>
          <w:rtl/>
          <w:cs/>
          <w:lang w:val="ar_AE" w:bidi="ar_AE"/>
        </w:rPr>
        <w:t xml:space="preserve"> وَقَالَ «أَبَّا، يَا أَبِي، كُلُّ شَيْءٍ مُسْتَطَاعٌ لَدَيْكَ. فَأَبْعِدْ عَنِّي هذِهِ الْكَأْسَ، وَلكِنْ لِيَكُنْ لَا مَا أُرِيدُ أَنَا، بَلْ مَا تُرِيدُ أَنْتَ!»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37</w:t>
      </w:r>
      <w:r>
        <w:rPr>
          <w:rtl/>
          <w:cs/>
          <w:lang w:val="ar_AE" w:bidi="ar_AE"/>
        </w:rPr>
        <w:t xml:space="preserve"> ثُمَّ رَجَعَ فَوَجَدَ تَلامِيذَهُ نَائِمِينَ، فَقَالَ لِبُطْرُسَ: «هَلْ أَنْتَ نَائِمٌ يَا سِمْعَانُ؟ أَلَمْ تَقْدِرْ أَنْ تَسْهَرَ سَاعَةً وَاحِدَةً؟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38</w:t>
      </w:r>
      <w:r>
        <w:rPr>
          <w:rtl/>
          <w:cs/>
          <w:lang w:val="ar_AE" w:bidi="ar_AE"/>
        </w:rPr>
        <w:t xml:space="preserve"> اسْهَرُوا وَصَلُّوا لِئَلّا تَدْخُلُوا فِي تَجْرِبَةٍ. إِنَّ الرُّوحَ نَشِيطٌ، وَأَمَّا الْجَسَدُ فَضَعِيفٌ».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39</w:t>
      </w:r>
      <w:r>
        <w:rPr>
          <w:rtl/>
          <w:cs/>
          <w:lang w:val="ar_AE" w:bidi="ar_AE"/>
        </w:rPr>
        <w:t xml:space="preserve"> ثُمَّ ذَهَبَ وَصَلَّى ثَانِيَةً، فَرَدَّدَ الْكَلامَ نَفْسَهُ.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40</w:t>
      </w:r>
      <w:r>
        <w:rPr>
          <w:rtl/>
          <w:cs/>
          <w:lang w:val="ar_AE" w:bidi="ar_AE"/>
        </w:rPr>
        <w:t xml:space="preserve"> وَلَمَّا رَجَعَ، وَجَدَهُمْ أَيْضاً نَائِمِينَ لأَنَّ النُّعَاسَ أَثْقَلَ أَعْيُنَهُمْ، وَلَمْ يَدْرُوا بِمَاذَا يُجِيبُونَهُ.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41</w:t>
      </w:r>
      <w:r>
        <w:rPr>
          <w:rtl/>
          <w:cs/>
          <w:lang w:val="ar_AE" w:bidi="ar_AE"/>
        </w:rPr>
        <w:t xml:space="preserve"> ثُمَّ رَجَعَ فِي الْمَرَّةِ الثَّالِثَةِ وَقَالَ لَهُمْ: «نَامُوا الآنَ وَاسْتَرِيحُوا. يَكْفِي! أَقْبَلَتِ السَّاعَةُ. هَا إِنَّ ابْنَ الإِنْسَانِ يُسَلَّمُ إِلَى أَيْدِي الْخَاطِئِينَ.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42</w:t>
      </w:r>
      <w:r>
        <w:rPr>
          <w:rtl/>
          <w:cs/>
          <w:lang w:val="ar_AE" w:bidi="ar_AE"/>
        </w:rPr>
        <w:t xml:space="preserve"> قُومُوا لِنَذْهَبَ. هَا قَدِ اقْتَرَبَ الَّذِي يُسَلِّمُنِي!»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43</w:t>
      </w:r>
      <w:r>
        <w:rPr>
          <w:rtl/>
          <w:cs/>
          <w:lang w:val="ar_AE" w:bidi="ar_AE"/>
        </w:rPr>
        <w:t xml:space="preserve"> وَفِي الْحَالِ، فِيمَا هُوَ يَتَكَلَّمُ، وَصَلَ يَهُوذَا، أَحَدُ الاِثْنَيْ عَشَرَ، وَمَعَهُ جَمْعٌ عَظِيمٌ يَحْمِلُونَ السُّيُوفَ وَالْعِصِيَّ، وَقَدْ أَرْسَلَهُمْ رُؤَسَاءُ الْكَهَنَةِ وَالْكَتَبَةُ وَالشُّيُوخُ.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44</w:t>
      </w:r>
      <w:r>
        <w:rPr>
          <w:rtl/>
          <w:cs/>
          <w:lang w:val="ar_AE" w:bidi="ar_AE"/>
        </w:rPr>
        <w:t xml:space="preserve"> وَكَانَ مُسَلِّمُهُ قَدْ أَعْطَاهُمْ عَلامَةً قَائِلاً: «الَّذِي أُقَبِّلُهُ، فَهُوَ هُوَ. فَاقْبِضُوا عَلَيْهِ وَسُوقُوهُ بِحَذَرٍ».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45</w:t>
      </w:r>
      <w:r>
        <w:rPr>
          <w:rtl/>
          <w:cs/>
          <w:lang w:val="ar_AE" w:bidi="ar_AE"/>
        </w:rPr>
        <w:t xml:space="preserve"> فَمَا إِنْ وَصَلَ يَهُوذَا، حَتَّى تَقَدَّمَ إِلَيْهِ، وَقَالَ: «سَيِّدِي!» وَقَبَّلَهُ بِحَرَارَةٍ.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46</w:t>
      </w:r>
      <w:r>
        <w:rPr>
          <w:rtl/>
          <w:cs/>
          <w:lang w:val="ar_AE" w:bidi="ar_AE"/>
        </w:rPr>
        <w:t xml:space="preserve"> فَأَلْقَوْا الْقَبْضَ عَلَيْهِ.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47</w:t>
      </w:r>
      <w:r>
        <w:rPr>
          <w:rtl/>
          <w:cs/>
          <w:lang w:val="ar_AE" w:bidi="ar_AE"/>
        </w:rPr>
        <w:t xml:space="preserve"> وَلكِنَّ وَاحِداً مِنَ الْوَاقِفِينَ هُنَاكَ، اسْتَلَّ سَيْفَهُ وَضَرَبَ عَبْدَ رَئِيسِ الْكَهَنَةِ فَقَطَعَ أُذُنَهُ.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48</w:t>
      </w:r>
      <w:r>
        <w:rPr>
          <w:rtl/>
          <w:cs/>
          <w:lang w:val="ar_AE" w:bidi="ar_AE"/>
        </w:rPr>
        <w:t xml:space="preserve"> وَكَلَّمَهُمْ يَسُوعُ قَائِلاً: «أَكَمَا عَلَى لِصٍّ خَرَجْتُمْ بِالسُّيُوفِ وَالْعِصِيِّ لِتَقْبِضُوا عَلَيَّ؟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49</w:t>
      </w:r>
      <w:r>
        <w:rPr>
          <w:rtl/>
          <w:cs/>
          <w:lang w:val="ar_AE" w:bidi="ar_AE"/>
        </w:rPr>
        <w:t xml:space="preserve"> كُنْتُ كُلَّ يَوْمٍ بَيْنَكُمْ أُعَلِّمُ فِي الْهَيْكَلِ، وَلَمْ تَقْبِضُوا عَلَيَّ. وَلَكِنَّ هَذَا يَجْرِي إِتْمَاماً لِلْكِتَابِ».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50</w:t>
      </w:r>
      <w:r>
        <w:rPr>
          <w:rtl/>
          <w:cs/>
          <w:lang w:val="ar_AE" w:bidi="ar_AE"/>
        </w:rPr>
        <w:t xml:space="preserve"> عِنْدَئِذٍ تَرَكَهُ الْجَمِيعُ وَهَرَبُوا.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51</w:t>
      </w:r>
      <w:r>
        <w:rPr>
          <w:rtl/>
          <w:cs/>
          <w:lang w:val="ar_AE" w:bidi="ar_AE"/>
        </w:rPr>
        <w:t xml:space="preserve"> وَتَبِعَهُ شَابٌّ لَا يَلْبَسُ غَيْرَ إِزَارٍ عَلَى عُرْيِهِ، فَأَمْسَكُوهُ.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52</w:t>
      </w:r>
      <w:r>
        <w:rPr>
          <w:rtl/>
          <w:cs/>
          <w:lang w:val="ar_AE" w:bidi="ar_AE"/>
        </w:rPr>
        <w:t xml:space="preserve"> فَتَرَكَ الإِزَارَ وَهَرَبَ مِنْهُمْ عُرْيَاناً.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53</w:t>
      </w:r>
      <w:r>
        <w:rPr>
          <w:rtl/>
          <w:cs/>
          <w:lang w:val="ar_AE" w:bidi="ar_AE"/>
        </w:rPr>
        <w:t xml:space="preserve"> وَسَاقُوا يَسُوعَ إِلَى رَئِيسِ الْكَهَنَةِ. فَاجْتَمَعَ إِلَيْهِ جَمِيعُ رُؤَسَاءِ الْكَهَنَةِ وَالشُّيُوخُ وَالْكَتَبَةُ.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54</w:t>
      </w:r>
      <w:r>
        <w:rPr>
          <w:rtl/>
          <w:cs/>
          <w:lang w:val="ar_AE" w:bidi="ar_AE"/>
        </w:rPr>
        <w:t xml:space="preserve"> وَتَبِعَهُ بُطْرُسُ مِنْ بَعِيدٍ إِلَى دَاخِلِ دَارِ رَئِيسِ الْكَهَنَةِ، وَكَانَ جَالِساً مَعَ الْحُرَّاسِ يَسْتَدْفِئُ عِنْدَ النَّارِ.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55</w:t>
      </w:r>
      <w:r>
        <w:rPr>
          <w:rtl/>
          <w:cs/>
          <w:lang w:val="ar_AE" w:bidi="ar_AE"/>
        </w:rPr>
        <w:t xml:space="preserve"> وَأَخَذَ رُؤَسَاءُ الْكَهَنَةِ وَالْمَجْلِسُ الأَعْلَى كُلُّهُ يَبْحَثُونَ عَنْ شَهَادَةٍ عَلَى يَسُوعَ لِيَقْتُلُوهُ، فَلَمْ يَجِدُوا.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56</w:t>
      </w:r>
      <w:r>
        <w:rPr>
          <w:rtl/>
          <w:cs/>
          <w:lang w:val="ar_AE" w:bidi="ar_AE"/>
        </w:rPr>
        <w:t xml:space="preserve"> فَقَدْ شَهِدَ كَثِيرُونَ عَلَيْهِ زُوراً، وَلكِنَّ شَهَادَاتِهِمْ كَانَتْ مُتَنَاقِضَةً.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57</w:t>
      </w:r>
      <w:r>
        <w:rPr>
          <w:rtl/>
          <w:cs/>
          <w:lang w:val="ar_AE" w:bidi="ar_AE"/>
        </w:rPr>
        <w:t xml:space="preserve"> ثُمَّ قَامَ بَعْضُهُمْ وَشَهِدُوا عَلَيْهِ زُوراً قَائِلِينَ: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58</w:t>
      </w:r>
      <w:r>
        <w:rPr>
          <w:rtl/>
          <w:cs/>
          <w:lang w:val="ar_AE" w:bidi="ar_AE"/>
        </w:rPr>
        <w:t xml:space="preserve"> «سَمِعْنَاهُ يَقُولُ: سَأَهْدِمُ هَذَا الْهَيْكَلَ الَّذِي صَنَعَتْهُ الأَيَادِي، وَفِي ثَلاثَةِ أَيَّامٍ أَبْنِي هَيْكَلاً آخَرَ لَمْ تَصْنَعْهُ الأَيَادِي».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59</w:t>
      </w:r>
      <w:r>
        <w:rPr>
          <w:rtl/>
          <w:cs/>
          <w:lang w:val="ar_AE" w:bidi="ar_AE"/>
        </w:rPr>
        <w:t xml:space="preserve"> وَلكِنْ فِي هَذَا أَيْضاً، كَانَتْ شَهَادَاتُهُمْ مُتَنَاقِضَةً.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60</w:t>
      </w:r>
      <w:r>
        <w:rPr>
          <w:rtl/>
          <w:cs/>
          <w:lang w:val="ar_AE" w:bidi="ar_AE"/>
        </w:rPr>
        <w:t xml:space="preserve"> فَوَقَفَ رَئِيسُ الْكَهَنَةِ فِي وَسَطِ الْمَجْلِسِ وَسَأَلَ يَسُوعَ: «أَمَا تَرُدُّ شَيْئاً؟ بِمَاذَا يَشْهَدُ هؤُلاءِ عَلَيْكَ؟»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61</w:t>
      </w:r>
      <w:r>
        <w:rPr>
          <w:rtl/>
          <w:cs/>
          <w:lang w:val="ar_AE" w:bidi="ar_AE"/>
        </w:rPr>
        <w:t xml:space="preserve"> وَلكِنَّهُ ظَلَّ صَامِتاً وَلَمْ يُجِبْ بِشَيْءٍ. فَعَادَ رَئِيسُ الْكَهَنَةِ يَسْأَلُهُ، فَقَالَ: «أَأَنْتَ الْمَسِيحُ، ابْنُ الْمُبَارَكِ؟»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62</w:t>
      </w:r>
      <w:r>
        <w:rPr>
          <w:rtl/>
          <w:cs/>
          <w:lang w:val="ar_AE" w:bidi="ar_AE"/>
        </w:rPr>
        <w:t xml:space="preserve"> فَقَالَ يَسُوعُ: «أَنَا هُوَ. وَسَوْفَ تَرَوْنَ ابْنَ الإِنْسَانِ جَالِساً عَنْ يَمِينِ الْقُدْرَةِ، ثُمَّ آتِياً عَلَى سُحُبِ السَّمَاءِ!»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63</w:t>
      </w:r>
      <w:r>
        <w:rPr>
          <w:rtl/>
          <w:cs/>
          <w:lang w:val="ar_AE" w:bidi="ar_AE"/>
        </w:rPr>
        <w:t xml:space="preserve"> فَشَقَّ رَئِيسُ الْكَهَنَةِ ثِيَابَهُ، وَقَالَ: «لا حَاجَةَ بِنَا بَعْدُ إِلَى شُهُودٍ.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64</w:t>
      </w:r>
      <w:r>
        <w:rPr>
          <w:rtl/>
          <w:cs/>
          <w:lang w:val="ar_AE" w:bidi="ar_AE"/>
        </w:rPr>
        <w:t xml:space="preserve"> قَدْ سَمِعْتُمْ كَلامَ كُفْرِهِ: فَمَا رَأْيُكُمْ؟» فَحَكَمَ الْجَمِيعُ بِأَنَّهُ يَسْتَحِقُّ الْمَوْتَ.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65</w:t>
      </w:r>
      <w:r>
        <w:rPr>
          <w:rtl/>
          <w:cs/>
          <w:lang w:val="ar_AE" w:bidi="ar_AE"/>
        </w:rPr>
        <w:t xml:space="preserve"> فَبَدَأَ بَعْضُهُمْ يَبْصُقُونَ عَلَيْهِ، وَيُغَطُّونَ وَجْهَهُ وَيَلْطِمُونَهُ وَيَقُولُونَ لَهُ: «تَنَبَّأْ!» وَأَخَذَ الْحُرَّاسُ يَصْفَعُونَهُ.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66</w:t>
      </w:r>
      <w:r>
        <w:rPr>
          <w:rtl/>
          <w:cs/>
          <w:lang w:val="ar_AE" w:bidi="ar_AE"/>
        </w:rPr>
        <w:t xml:space="preserve"> وَبَيْنَمَا كَانَ بُطْرُسُ تَحْتُ فِي سَاحَةِ الدَّارِ، جَاءَتْ إِحْدَى خَادِمَاتِ رَئِيسِ الْكَهَنَةِ،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67</w:t>
      </w:r>
      <w:r>
        <w:rPr>
          <w:rtl/>
          <w:cs/>
          <w:lang w:val="ar_AE" w:bidi="ar_AE"/>
        </w:rPr>
        <w:t xml:space="preserve"> فَلَمَّا رَأَتْ بُطْرُسَ يَسْتَدْفِئُ، نَظَرَتْ إِلَيْهِ وَقَالَتْ: «وَأَنْتَ كُنْتَ مَعَ يَسُوعَ النَّاصِرِيِّ!»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68</w:t>
      </w:r>
      <w:r>
        <w:rPr>
          <w:rtl/>
          <w:cs/>
          <w:lang w:val="ar_AE" w:bidi="ar_AE"/>
        </w:rPr>
        <w:t xml:space="preserve"> وَلكِنَّهُ أَنْكَرَ قَائِلاً: «لا أَدْرِي وَلا أَفْهَمُ مَا تَقُولِينَ!» ثُمَّ ذَهَبَ خَارِجاً إِلَى مَدْخَلِ الدَّارِ. فَصَاحَ الدِّيكُ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69</w:t>
      </w:r>
      <w:r>
        <w:rPr>
          <w:rtl/>
          <w:cs/>
          <w:lang w:val="ar_AE" w:bidi="ar_AE"/>
        </w:rPr>
        <w:t xml:space="preserve"> وَإِذْ رَأَتْهُ الْخَادِمَةُ ثَانِيَةً، أَخَذَتْ تَقُولُ لِلْوَاقِفِينَ هُنَاكَ: «هَذَا وَاحِدٌ مِنْهُمْ!»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70</w:t>
      </w:r>
      <w:r>
        <w:rPr>
          <w:rtl/>
          <w:cs/>
          <w:lang w:val="ar_AE" w:bidi="ar_AE"/>
        </w:rPr>
        <w:t xml:space="preserve"> فَأَنْكَرَ ثَانِيَةً. وَبَعْدَ قَلِيلٍ أَيْضاً، قَالَ الْوَاقِفُونَ هُنَاكَ لِبُطْرُسَ: «حَقّاً أَنْتَ وَاحِدٌ مِنْهُمْ، لأَنَّكَ جَلِيلِيٌّ».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71</w:t>
      </w:r>
      <w:r>
        <w:rPr>
          <w:rtl/>
          <w:cs/>
          <w:lang w:val="ar_AE" w:bidi="ar_AE"/>
        </w:rPr>
        <w:t xml:space="preserve"> وَلكِنَّهُ بَدَأَ يَلْعَنُ وَيَحْلِفُ: «إِنِّي لَا أَعْرِفُ هَذَا الرَّجُلَ الَّذِي تَتَحَدَّثُونَ عَنْهُ».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72</w:t>
      </w:r>
      <w:r>
        <w:rPr>
          <w:rtl/>
          <w:cs/>
          <w:lang w:val="ar_AE" w:bidi="ar_AE"/>
        </w:rPr>
        <w:t xml:space="preserve"> وَصَاحَ الدِّيكُ مَرَّةً ثَانِيَةً فَتَذَكَّرَ بُطْرُسُ مَا قَالَه يَسُوعُ لَهُ: «قَبْلَ أَنْ يَصِيحَ الدِّيكُ مَرَّتَيْنِ، تَكُونُ قَدْ أَنْكَرْتَنِي ثَلاثَ مَرَّاتٍ». وَإِذْ تَفَكَّرَ بِذَلِكَ أَخَذَ يَبْكِي.</w:t>
      </w:r>
    </w:p>
    <w:p>
      <w:pPr>
        <w:pStyle w:val="Heading2"/>
        <w:bidi/>
      </w:pPr>
      <w:r>
        <w:rPr>
          <w:rtl/>
          <w:cs/>
          <w:lang w:val="ar_AE" w:bidi="ar_AE"/>
        </w:rPr>
        <w:t>مرقس 15:1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وَلَمَّا طَلَعَ الصَّبَاحُ، تَشَاوَرَ رُؤَسَاءُ الْكَهَنَةِ وَالشُّيُوخُ وَالْكَتَبَةُ وَالْمَجْلِسُ الأَعْلَى كُلُّهُ، ثُمَّ قَيَّدُوا يَسُوعَ، وَسَاقُوهُ، وَسَلَّمُوهُ إِلَى بِيلاطُسَ.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فَسَأَلَهُ بِيلاطُسُ: «أَأَنْتَ مَلِكُ الْيَهُودِ؟» فَأَجَابَهُ: «أَنْتَ قُلْتَ».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وَأَخَذَ رُؤَسَاءُ الْكَهَنَةِ يُوَجِّهُونَ إِلَيْهِ اتِّهَامَاتٍ كَثِيرَةً.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فَسَأَلَهُ بِيلاطُسُ ثَانِيَةً: «أَمَا تَرُدُّ شَيْئاً؟ انْظُرْ مَا يَشْهَدُونَ بِهِ عَلَيْكَ!»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وَلكِنَّ يَسُوعَ لَمْ يَرُدَّ شَيْئاً، حَتَّى تَعَجَّبَ بِيلاطُسُ.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وَكَانَ مِنْ عَادَتِهِ أَنْ يُطْلِقَ لَهُمْ فِي الْعِيدِ أَيَّ سَجِينٍ يَطْلُبُونَهُ.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وَكَانَ الْمَدْعُوُّ بَارَابَاسُ مَسْجُوناً عِنْدَئِذٍ مَعَ رِفَاقِهِ الْمُتَمَرِّدِينَ الَّذِينَ ارْتَكَبُوا الْقَتْلَ فِي أَثْنَاءِ الشَّغَبِ.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فَصَعِدَ الْجَمْعُ وَأَخَذُوا يُطَالِبُونَ بِأَنْ يَفْعَلَ بِيلاطُسُ مَا كَانَ يَفْعَلُهُ لَهُمْ دَائِماً.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فَكَلَّمَهُمْ بِيلاطُسُ سَائِلاً: «هَلْ تُرِيدُونَ أَنْ أُطْلِقَ لَكُمْ مَلِكَ الْيَهُودِ؟»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لأَنَّهُ عَلِمَ أَنَّ رُؤَسَاءَ الْكَهَنَةِ كَانُوا قَدْ سَلَّمُوهُ عَنْ حَسَدٍ.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وَلكِنَّ رُؤَسَاءَ الْكَهَنَةِ حَرَّضُوا الْجَمْعَ عَلَى أَنْ يُطَالِبُوا، بِالأَوْلَى، بِإِطْلاقِ بَارَابَاسَ.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فَعَادَ بِيلاطُسُ يَسْأَلُهُمْ: «فَمَاذَا تُرِيدُونَ أَنْ أَفْعَلَ بِمَنْ تَدْعُونَهُ مَلِكَ الْيَهُودِ؟»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فَرَاحُوا يَصْرُخُونَ مَرَّةً بَعْدَ مَرَّةٍ: «اصْلِبْهُ!»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فَسَأَلَهُمْ بِيلاطُسُ: «وَأَيَّ شَرٍّ فَعَلَ؟» إِلّا أَنَّهُمْ أَخَذُوا يَزْدَادُونَ صُرَاخاً: «اصْلِبْهُ!»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وَإِذْ كَانَ بِيلاطُسُ يُرِيدُ أَنْ يُرْضِيَ الْجَمْعَ، أَطْلَقَ لَهُمْ بَارَابَاسَ، وَبَعْدَمَا جَلَدَ يَسُوعَ، سَلَّمَهُ لِيُصْلَبَ.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فَاقْتَادَهُ الْجُنُودُ إِلَى دَاخِلِ الدَّارِ، أَيْ دَارِ الْوِلايَةِ، وَجَمَعُوا جُنُودَ الْكَتِيبَةِ كُلَّهُمْ.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وَأَلْبَسُوهُ رِدَاءَ أُرْجُوَانٍ، وَوَضَعُوا عَلَى رَأْسِهِ إِكْلِيلاً جَدَلُوهُ مِنَ الشَّوْكِ.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وَبَدَأُوا يُحَيُّونَهُ قَائِلِينَ: «سَلامٌ، يَا مَلِكَ الْيَهُودِ!»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وَيَضْرِبُونَ رَأْسَهُ بِقَصَبَةٍ، وَيَبْصُقُونَ عَلَيْهِ، وَيَسْجُدُونَ لَهُ جَاثِينَ عَلَى رُكَبِهِمْ.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وَبَعْدَمَا أَوْسَعُوهُ سُخْرِيَةً، نَزَعُوا رِدَاءَ الأُرْجُوَانِ، وَأَلْبَسُوهُ ثِيَابَهُ، وَسَاقُوهُ إِلَى الْخَارِجِ لِيَصْلِبُوهُ.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وَسَخَّرُوا وَاحِداً مِنَ الْمَارَّةِ لِيَحْمِلَ صَلِيبَهُ، وَهُوَ سِمْعَانُ مِنَ الْقَيْرَوَانِ، أَبُو إِسْكَنْدَرَ وَرُوفُسَ، وَكَانَ آتِياً مِنَ الْحَقْلِ.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وَسَارُوا بِهِ إِلَى مَكَانِ الْجُلْجُثَةِ، أَيْ مَكَانِ الْجُمْجُمَةِ.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وَقَدَّمُوا لَهُ خَمْراً مَمْزُوجَةً بِمُرٍّ، فَرَفَضَ أَنْ يَشْرَبَ.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وَبَعْدَمَا صَلَبُوهُ تَقَاسَمُوا ثِيَابَهُ، مُقْتَرِعِينَ عَلَيْهَا لِمَعْرِفَةِ نَصِيبِ كُلٍّ مِنْهُمْ.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وَكَانَتِ السَّاعَةُ التَّاسِعَةَ صَبَاحاً حِينَمَا صَلَبُوهُ.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وَكَانَ عُنْوَانُ تُهْمَتِهِ مَكْتُوباً: «مَلِكُ الْيَهُودِ».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وَصَلَبُوا مَعَهُ لِصَّيْنِ، وَاحِداً عَنْ يَمِينِهِ، وَوَاحِداً عَنْ يَسَارِهِ.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فَتَمَّتِ الآيَةُ الْقَائِلَةُ: «وَأُحْصِيَ مَعَ الْمُجْرِمِينَ».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وَكَانَ الْمَارَّةُ يَشْتُمُونَهُ، وَهُمْ يَهُزُّونَ رُؤُوسَهُمْ قَائِلِينَ: «آهٍ! يَا هَادِمَ الْهَيْكَلِ وَبَانِيَهُ فِي ثَلاثَةِ أَيَّامٍ،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خَلِّصْ نَفْسَكَ، وَانْزِلْ عَنِ الصَّلِيبِ!»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كَذلِكَ كَانَ رُؤَسَاءُ الْكَهَنَةِ أَيْضاً يَسْخَرُونَ مِنْهُ مَعَ الْكَتَبَةِ قَائِلِينَ بَعْضُهُمْ لِبَعْضٍ: «خَلَّصَ غَيْرَهُ، وَأَمَّا نَفْسَهُ فَلا يَقْدِرُ أَنْ يُخَلِّصَ.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لِيَنْزِلِ الآنَ الْمَسِيحُ مَلِكُ إِسْرَائِيلَ مِنْ عَلَى الصَّلِيبِ، لِنَرَى وَنُؤْمِنَ!» وَعَيَّرَهُ أَيْضاً اللِصَّانِ الْمَصْلُوبَانِ مَعَهُ.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وَلَمَّا جَاءَتِ السَّاعَةُ الثَّانِيَةَ عَشْرَةَ ظُهْراً، حَلَّ الظَّلامُ عَلَى الأَرْضِ كُلِّهَا حَتَّى السَّاعَةِ الثَّالِثَةِ بَعْدَ الظُّهْرِ.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وَفِي السَّاعَةِ الثَّالِثَةِ، صَرَخَ يَسُوعُ بِصَوْتٍ عَظِيمٍ: «أَلُوِي أَلُوِي، لَمَا شَبَقْتَنِي؟» أَيْ: «إِلهِي إِلهِي، لِمَاذَا تَرَكْتَنِي؟»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فَقَالَ بَعْضُ الْوَاقِفِينَ هُنَاكَ لَمَّا سَمِعُوا ذلِكَ: «هَا إِنَّهُ يُنَادِي إِيلِيَّا!»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36</w:t>
      </w:r>
      <w:r>
        <w:rPr>
          <w:rtl/>
          <w:cs/>
          <w:lang w:val="ar_AE" w:bidi="ar_AE"/>
        </w:rPr>
        <w:t xml:space="preserve"> وَإذَا وَاحِدٌ قَدْ رَكَضَ وَغَمَسَ إِسْفِنْجَةً فِي الْخَلِّ وَثَبَّتَهَا عَلَى قَصَبَةٍ وَقَدَّمَهَا إِلَيْهِ لِيَشْرَبَ، قَائِلاً: «دَعُوهُ! لِنَرَ هَلْ يَأْتِي إِيلِيَّا لِيُنْزِلَهُ!»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37</w:t>
      </w:r>
      <w:r>
        <w:rPr>
          <w:rtl/>
          <w:cs/>
          <w:lang w:val="ar_AE" w:bidi="ar_AE"/>
        </w:rPr>
        <w:t xml:space="preserve"> فَصَرَخَ يَسُوعُ بِصَوْتٍ عَظِيمٍ، وَأَسْلَمَ الرُّوحَ.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38</w:t>
      </w:r>
      <w:r>
        <w:rPr>
          <w:rtl/>
          <w:cs/>
          <w:lang w:val="ar_AE" w:bidi="ar_AE"/>
        </w:rPr>
        <w:t xml:space="preserve"> فَانْشَقَّ سِتَارُ الْهَيْكَلِ شَطْرَيْنِ مِنْ أَعْلَى إِلَى أَسْفَلُ.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39</w:t>
      </w:r>
      <w:r>
        <w:rPr>
          <w:rtl/>
          <w:cs/>
          <w:lang w:val="ar_AE" w:bidi="ar_AE"/>
        </w:rPr>
        <w:t xml:space="preserve"> فَلَمَّا رَأَى قَائِدُ الْمِئَةِ الْوَاقِفُ مُقَابِلَهُ أَنَّهُ صَرَخَ وَأَسْلَمَ الرُّوحَ، قَالَ: «حَقّاً، كَانَ هَذَا الإِنْسَانُ ابْنَ اللهِ!»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40</w:t>
      </w:r>
      <w:r>
        <w:rPr>
          <w:rtl/>
          <w:cs/>
          <w:lang w:val="ar_AE" w:bidi="ar_AE"/>
        </w:rPr>
        <w:t xml:space="preserve"> وَمِنْ بَعِيدٍ كَانَتْ نِسَاءٌ كَثِيرَاتٌ يُرَاقِبْنَ مَا يَجْرِي، وَبَيْنَهُنَّ مَرْيَمُ الْمَجْدَلِيَّةُ وَمَرْيَمُ أُمُّ يَعْقُوبَ الصَّغِيرِ وَيُوسِى، وَسَالُومَةُ،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41</w:t>
      </w:r>
      <w:r>
        <w:rPr>
          <w:rtl/>
          <w:cs/>
          <w:lang w:val="ar_AE" w:bidi="ar_AE"/>
        </w:rPr>
        <w:t xml:space="preserve"> اللَّوَاتِي كُنَّ يَتْبَعْنَهُ وَيَخْدِمْنَهُ عِنْدَمَا كَانَ فِي الْجَلِيلِ، وَغَيْرُهُنَّ كَثِيرَاتٌ كُنَّ قَدْ صَعِدْنَ مَعَهُ إِلَى أُورُشَلِيمَ.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42</w:t>
      </w:r>
      <w:r>
        <w:rPr>
          <w:rtl/>
          <w:cs/>
          <w:lang w:val="ar_AE" w:bidi="ar_AE"/>
        </w:rPr>
        <w:t xml:space="preserve"> وَإِذْ كَانَ الْمَسَاءُ قَدْ حَلَّ، وَالْيَوْمُ يَوْمُ الإِعْدَادِ، أَيْ مَا قَبْلَ السَّبْتِ،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43</w:t>
      </w:r>
      <w:r>
        <w:rPr>
          <w:rtl/>
          <w:cs/>
          <w:lang w:val="ar_AE" w:bidi="ar_AE"/>
        </w:rPr>
        <w:t xml:space="preserve"> جَاءَ يُوسُفُ الَّذِي مِنَ الرَّامَةِ، وَهُوَ عُضْوٌ مُحْتَرَمٌ فِي الْمَجْلِسِ الأَعْلَى، وَكَانَ هُوَ أَيْضاً يَنْتَظِرُ مَلَكُوتَ اللهِ، فَتَجَرَّأَ وَدَخَلَ إِلَى بِيلاطُسَ، وَطَلَبَ جُثْمَانَ يَسُوعَ.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44</w:t>
      </w:r>
      <w:r>
        <w:rPr>
          <w:rtl/>
          <w:cs/>
          <w:lang w:val="ar_AE" w:bidi="ar_AE"/>
        </w:rPr>
        <w:t xml:space="preserve"> فَدُهِشَ بِيلاطُسُ مِنْ أَنَّهُ قَدْ مَاتَ، وَاسْتَدْعَى قَائِدَ الْمِئَةِ وَاسْتَفْسَرَهُ: هَلْ مَاتَ مُنْذُ وَقْتٍ طَوِيلٍ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45</w:t>
      </w:r>
      <w:r>
        <w:rPr>
          <w:rtl/>
          <w:cs/>
          <w:lang w:val="ar_AE" w:bidi="ar_AE"/>
        </w:rPr>
        <w:t xml:space="preserve"> وَلَمَّا أَعْلَمَهُ قَائِدُ الْمِئَةِ بِذلِكَ وَهَبَ يُوسُفَ الْجُثْمَانَ.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46</w:t>
      </w:r>
      <w:r>
        <w:rPr>
          <w:rtl/>
          <w:cs/>
          <w:lang w:val="ar_AE" w:bidi="ar_AE"/>
        </w:rPr>
        <w:t xml:space="preserve"> وَإِذِ اشْتَرَى يُوسُفُ كَتَّاناً وَأَنْزَلَ الْجُثْمَانَ، لَفَّهُ بِالْكَتَّانِ، وَدَفَنَهُ فِي قَبْرٍ كَانَ قَدْ نُحِتَ فِي الصَّخْرِ، ثُمَّ دَحْرَجَ حَجَراً عَلَى بَابِ الْقَبْرِ.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47</w:t>
      </w:r>
      <w:r>
        <w:rPr>
          <w:rtl/>
          <w:cs/>
          <w:lang w:val="ar_AE" w:bidi="ar_AE"/>
        </w:rPr>
        <w:t xml:space="preserve"> وَكَانَتْ مَرْيَمُ الْمَجْدَلِيَّةُ وَمَرْيَمُ أُمُّ يُوسِي تَنْظُرَانِ أَيْنَ دُفِنَ.</w:t>
      </w:r>
    </w:p>
    <w:p>
      <w:pPr>
        <w:pStyle w:val="Heading2"/>
        <w:bidi/>
      </w:pPr>
      <w:r>
        <w:rPr>
          <w:rtl/>
          <w:cs/>
          <w:lang w:val="ar_AE" w:bidi="ar_AE"/>
        </w:rPr>
        <w:t>مرقس 16:1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وَلَمَّا انْتَهَى السَّبْتُ، اشْتَرَتْ مَرْيَمُ الْمَجْدَلِيَّةُ وَمَرْيَمُ أُمُّ يَعْقُوبَ وَسَالُومَةُ طُيُوباً عِطْرِيَّةً لِيَأْتِينَ وَيَدْهُنَّهُ.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وَفِي الْيَوْمِ الأَوَّلِ مِنَ الأُسْبُوعِ، أَتَيْنَ إِلَى الْقَبْرِ بَاكِراً جِدّاً مَعَ طُلُوعِ الشَّمْسِ.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وَكُنَّ يَقُلْنَ بَعْضُهُنَّ لِبَعْضٍ: «مَنْ يُدَحْرِجُ لَنَا الْحَجَرَ مِنْ عَلَى بَابِ الْقَبْرِ؟»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لكِنَّهُنَّ تَطَلَّعْنَ فَرَأَيْنَ أَنَّ الْحَجَرَ قَدْ دُحْرِجَ، مَعَ أَنَّهُ كَانَ كَبِيراً جِدّاً.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وَإِذْ دَخَلْنَ الْقَبْرَ، رَأَيْنَ فِي الْجِهَةِ الْيُمْنَى شَابّاً جَالِساً، لابِساً ثَوْباً أَبْيَضَ، فَتَمَلَّكَهُنَّ الْخَوْفُ.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فَقَالَ لَهُنَّ: «لا تَخَفْنَ. أَنْتُنَّ تَبْحَثْنَ عَنْ يَسُوعَ النَّاصِرِيِّ الَّذِي صُلِبَ. إِنَّهُ قَامَ! لَيْسَ هُوَ هُنَا. هَا هُوَ الْمَكَانُ الَّذِي كَانَ مَوْضُوعاً فِيهِ.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لكِنِ اذْهَبْنَ وَقُلْنَ لِتَلامِيذِهِ، وَلِبُطْرُسَ، إِنَّهُ سَيَسْبِقُكُمْ إِلَى الْجَلِيلِ؛ هُنَاكَ تَرَوْنَهُ كَمَا قَالَ لَكُمْ».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فَخَرَجْنَ هَارِبَاتٍ مِنَ الْقَبْرِ، وَقَدِ اسْتَوْلَتْ عَلَيْهِنَّ الرِّعْدَةُ وَالدَّهْشَةُ الشَّدِيدَةُ. وَلَمْ يَقُلْنَ شَيْئاً لأَحَدٍ، لأَنَّهُنَّ كُنَّ خَائِفَاتٍ.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وَبَعْدَمَا قَامَ يَسُوعُ بَاكِراً فِي الْيَوْمِ الأَوَّلِ مِنَ الأُسْبُوعِ، ظَهَرَ أَوَّلاً لِمَرْيَمَ الْمَجْدَلِيَّةِ الَّتِي كَانَ قَدْ طَرَدَ مِنْهَا سَبْعَةَ شَيَاطِينَ.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فَذَهَبَتْ وَبَشَّرَتِ الَّذِينَ كَانُوا مَعَهُ، وَقَدْ كَانُوا يَنُوحُونَ وَيَبْكُونَ.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فَلَمَّا سَمِعَ هؤُلاءِ أَنَّهُ حَيٌّ وَأَنَّهَا قَدْ شَاهَدَتْهُ، لَمْ يُصَدِّقُوا.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وَبَعْدَ ذلِكَ ظَهَرَ بِهَيْئَةٍ أُخْرَى لاثْنَيْنِ مِنْهُمْ وَهُمَا سَائِرَانِ مُنْطَلِقَيْنِ إِلَى إِحْدَى الْقُرَى.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فَذَهَبَا وَبَشَّرَا الْبَاقِينَ، فَلَمْ يُصَدِّقُوهُمَا أَيْضاً.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أَخِيراً ظَهَرَ لِلأَحَدَ عَشَرَ تِلْمِيذاً فِيمَا كَانُوا مُتَّكِئِينَ، وَوَبَّخَهُمْ عَلَى عَدَمِ إِيمَانِهِمْ وَقَسَاوَةِ قُلُوبِهِمْ، لأَنَّهُمْ لَمْ يُصَدِّقُوا الَّذِينَ شَاهَدُوهُ بَعْدَ قِيَامَتِهِ.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وَقَالَ لَهُمْ: «اذْهَبُوا إِلَى الْعَالَمِ أَجْمَعَ، وَبَشِّرُوا الْخَلِيقَةَ كُلَّهَا بِالإِنْجِيلِ: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مَنْ آمَنَ وَتَعَمَّدَ، خَلَصَ، وَمَنْ لَمْ يُؤْمِنْ فَسَوْفَ يُدَانُ.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وَأُولئِكَ الَّذِينَ آمَنُوا، تُلازِمُهُمْ هذِهِ الآيَاتُ: بِاسْمِي يَطْرُدُونَ الشَّيَاطِينَ وَيَتَكَلَّمُونَ بِلُغَاتٍ جَدِيدَةٍ عَلَيْهِمْ،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وَيَقْبِضُونَ عَلَى الْحَيَّاتِ، وَإِنْ شَرِبُوا شَرَاباً قَاتِلاً لَا يَتَأَذَّوْنَ الْبَتَّةَ، وَيَضَعُونَ أَيْدِيَهُمْ عَلَى الْمَرْضَى فَيَتَعَافَوْنَ».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ثُمَّ إِنَّ الرَّبَّ، بَعْدَمَا كَلَّمَهُمْ، رُفِعَ إِلَى السَّمَاءِ، وَجَلَسَ عَنْ يَمِينِ اللهِ.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وَأَمَّا هُمْ، فَانْطَلَقُوا يُبَشِّرُونَ فِي كُلِّ مَكَانٍ، وَالرَّبُّ يَعْمَلُ مَعَهُمْ وَيُؤَيِّدُ الْكَلِمَةَ بِالآيَاتِ الْمُلازِمَةِ لَهَا.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