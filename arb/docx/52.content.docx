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Biblica Open New Arabic Version 2012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Biblica Open New Arabic Version 2012</w:t>
      </w:r>
      <w:r>
        <w:rPr>
          <w:rtl/>
          <w:cs/>
          <w:lang w:val="ar_AE" w:bidi="ar_AE"/>
        </w:rPr>
        <w:t xml:space="preserve"> © </w:t>
      </w:r>
      <w:hyperlink r:id="rId13">
        <w:r>
          <w:rPr>
            <w:rtl/>
            <w:cs/>
            <w:lang w:val="ar_AE" w:bidi="ar_AE"/>
          </w:rPr>
          <w:rPr>
            <w:color w:val="0000EE"/>
            <w:u w:val="single"/>
          </w:rPr>
          <w:t>Biblica</w:t>
        </w:r>
      </w:hyperlink>
      <w:r>
        <w:rPr>
          <w:rtl/>
          <w:cs/>
          <w:lang w:val="ar_AE" w:bidi="ar_AE"/>
        </w:rPr>
        <w:t xml:space="preserve">, licensed under a </w:t>
      </w:r>
      <w:hyperlink r:id="rId14">
        <w:r>
          <w:rPr>
            <w:rtl/>
            <w:cs/>
            <w:lang w:val="ar_AE" w:bidi="ar_AE"/>
          </w:rPr>
          <w:rPr>
            <w:color w:val="0000EE"/>
            <w:u w:val="single"/>
          </w:rPr>
          <w:t>CC BY-SA 4.0 license</w:t>
        </w:r>
      </w:hyperlink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Biblica Open New Arabic Version 2012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  <w:bidi/>
      </w:pPr>
      <w:r>
        <w:rPr>
          <w:rtl/>
          <w:cs/>
          <w:lang w:val="ar_AE" w:bidi="ar_AE"/>
        </w:rPr>
        <w:t>تسالونيكي الأولى 1:1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مِنْ بُولُسَ وَسِلْوَانُسَ وَتِيمُوثَاوُسَ، إِلَى كَنِيسَةِ مُؤْمِنِي تَسَالُونِيكِي الَّذِينَ هُمْ فِي اللهِ الآبِ وَالرَّبِّ يَسُوعَ الْمَسِيحِ. لِتَكُنْ لَكُمُ النِّعْمَةُ وَالسَّلامُ مِنَ اللهِ أَبِينَا وَالرَّبِّ يَسُوعَ الْمَسِيحِ.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إِنَّنَا نَشْكُرُ اللهَ دَائِماً مِنْ أَجْلِكُمْ جَمِيعاً، إِذْ نَذْكُرُكُمْ فِي صَلَوَاتِنَا دُونَ تَوَقُّفٍ؛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مُتَذَكِّرِينَ، أَمَامَ إِلَهِنَا وَأَبِينَا، مَا لَكُمْ مِنْ عَمَلِ الإِيمَانِ وَاجْتِهَادِ الْمَحَبَّةِ وَثَبَاتِ الرَّجَاءِ، فِي رَبِّنَا يَسُوعَ الْمَسِيحِ؛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وَنَحْنُ عَالِمُونَ، أَيُّهَا الإِخْوَةُ أَحِبَّاءَ اللهِ، حَقِيقَةَ اخْتِيَارِكُمْ مِنْ قِبَلِ اللهِ: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لأَنَّ تَبْشِيرَنَا لَكُمْ بِالإِنْجِيلِ لَمْ يَكُنْ مُجَرَّدَ كَلامٍ، بَلْ كَانَ مَصْحُوباً أَيْضاً بِالْقُوَّةِ وَبِالرُّوحِ الْقُدُسِ وَبِتَمَامِ الْيَقِينِ. كَمَا أَنَّكُمْ تَعْلَمُونَ تَمَاماً مَاذَا كُنَّا بَيْنَكُمْ لأَجْلِ مَصْلَحَتِكُمْ،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وَقَدْ صِرْتُمْ مُقْتَدِينَ بِنَا وَبِالرَّبِّ، إِذْ تَقَبَّلْتُمْ كَلِمَةَ اللهِ فِي وَسَطِ ضِيقَةٍ شَدِيدَةٍ بِفَرَحِ الرُّوحِ الْقُدُسِ.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حَتَّى إِنَّكُمْ صِرْتُمْ مِثَالاً لِجَمِيعِ الْمُؤْمِنِينَ الْمُقِيمِينَ فِي مُقَاطَعَتَيْ مَقِدُونِيَّةَ وَأَخَائِيَةَ.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فَمِنْ عِنْدِكُمْ دَوَّتْ كَلِمَةُ الرَّبِّ، مُنْتَشِرَةً لَا فِي مَقِدُونِيَّةَ وَأَخَائِيَةَ فَقَطْ، بَلْ إِنَّ إِيمَانَكُمْ بِاللهِ ذَاعَ فِي كُلِّ مَكَانٍ، حَتَّى لَيْسَ لَنَا حَاجَةٌ لأَنْ نَقُولَ شَيْئاً بَعْدُ.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فَإِنَّ أُولئِكَ الْمُؤْمِنِينَ أَنْفُسَهُمْ يُخْبِرُونَ عَنَّا كَيْفَ كَانَ قُدُومُنَا إِلَيْكُمْ أَوَّلَ مَرَّةٍ، وَكَيْفَ تَحَوَّلْتُمْ إِلَى اللهِ عَنِ الأَصْنَامِ، لِتَصِيرُوا عَبِيداً يَخْدِمُونَ اللهَ الْحَيَّ الْحَقَّ،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وَتَنْتَظِرُوا مِنَ السَّمَاوَاتِ ابْنَهُ الَّذِي أَقَامَهُ مِنْ بَيْنِ الأَمْوَاتِ، يَسُوعَ مُخَلِّصَنَا مِنَ الْغَضَبِ الآتِي.</w:t>
      </w:r>
    </w:p>
    <w:p>
      <w:pPr>
        <w:pStyle w:val="Heading2"/>
        <w:bidi/>
      </w:pPr>
      <w:r>
        <w:rPr>
          <w:rtl/>
          <w:cs/>
          <w:lang w:val="ar_AE" w:bidi="ar_AE"/>
        </w:rPr>
        <w:t>تسالونيكي الأولى 2:1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فَإِنَّكُمْ، أَيُّهَا الإِخْوَةُ، تَعْلَمُونَ أَنَّ قُدُومَنَا إِلَيْكُمْ لَمْ يَكُنْ بَاطِلاً.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فَمَعَ أَنَّنَا كُنَّا قَدْ قَاسَيْنَا الأَلَمَ وَالإِهَانَةَ فِي مَدِينَةِ فِيلِبِّي، كَمَا تَعْلَمُونَ، فَقَدْ تَجَرَّأْنَا فِي إِلَهِنَا أَنْ نُكَلِّمَكُمْ بِإِنْجِيلِ اللهِ مُجَاهِدِينَ فِي وَجْهِ الْمُعَارَضَةِ الشَّدِيدَةِ.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فَمَا كَانَ وَعْظُنَا صَادِراً عَنْ ضَلالٍ وَلا عَنْ نَجَاسَةٍ، وَلا خَالَطَهُ مَكْرٌ،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بَلْ إِنَّنَا نَتَكَلَّمُ كَمَنْ تَبَيَّنَ مِنِ اخْتِبَارِ اللهِ لَهُمْ أَنَّهُمْ أَهْلٌ لأَنْ يُؤْتَمَنُوا عَلَى الإِنْجِيلِ، لِنُرْضِيَ لَا النَّاسَ بَلِ اللهَ الَّذِي يَخْتَبِرُ قُلُوبَنَا.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وَكَمَا تَعْلَمُونَ أَيْضاً، فَإِنَّنَا لَمْ نَسْتَعْمِلْ مَعَكُمْ قَطُّ كَلامَ التَّمَلُّقِ، وَلا اتَّخَذْنَا ذَرِيعَةً لِلطَّمَعِ إِنَّمَا اللهُ شَاهِدٌ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وَلا سَعَيْنَا لِنَوَالِ مَجْدٍ مِنَ النَّاسِ، لَا مِنْكُمْ وَلا مِنْ غَيْرِكُمْ،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مَعَ أَنَّ لَنَا الْحَقَّ فِي أَنْ نَفْرِضَ أَنْفُسَنَا عَلَيْكُمْ بِاعْتِبَارِنَا رُسُلاً لِلْمَسِيحِ. وَلَكِنَّنَا كُنَّا مُتَرَفِّقِينَ بِكُمْ كَأُمٍّ مُرْضِعٍ تَحْنُو عَلَى أَوْلادِهَا.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وَإِذْ كَانَ حُنُوُّنَا عَلَيْكُمْ شَدِيداً، ارْتَضَيْنَا أَنْ نُقَدِّمَ إِلَيْكُمْ لَا إِنْجِيلَ اللهِ فَقَطْ بَلْ أَنْفُسَنَا أَيْضاً، لأَنَّكُمْ صِرْتُمْ مَحْبُوبِينَ لَدَيْنَا.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فَأَنْتُمْ تَذْكُرُونَ، أَيُّهَا الإِخْوَةُ، جَهْدَنَا وَكَدَّنَا، إِذْ بَشَّرْنَاكُمْ بِإِنْجِيلِ اللهِ وَنَحْنُ نَشْتَغِلُ لَيْلاً وَنَهَاراً لِكَيْ لَا نَكُونَ عِبْئاً ثَقِيلاً عَلَى أَحَدٍ مِنْكُمْ.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فَأَنْتُمْ تَشْهَدُونَ، وَيَشْهَدُ اللهُ، كَيْفَ تَصَرَّفْنَا بَيْنَكُمْ، أَنْتُمُ الْمُؤْمِنِينَ، بِطَهَارَةٍ وَاسْتِقَامَةٍ وَبَرَاءَةٍ مِنَ اللَّوْمِ،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كَمَا أَنَّكُمْ تَعْلَمُونَ كَيْفَ عَامَلْنَاكُمْ مُعَامَلَةَ الأَبِ لأَوْلادِهِ، فَكُنَّا نَعِظُ كُلَّ وَاحِدٍ مِنْكُمْ وَنُشَجِّعُكُمْ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وَنُحَرِّضُكُمْ أَنْ تَسْلُكُوا سُلُوكاً يَلِيقُ بِاللهِ، ذَاكَ الَّذِي يَدْعُوكُمْ إِلَى مَلَكُوتِهِ وَمَجْدِهِ.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وَلِذَلِكَ نَحْنُ أَيْضاً نَرْفَعُ الشُّكْرَ لِلهِ بِلا تَوَقُّفٍ، لأَنَّكُمْ لَمَّا تَلَقَّيْتُمْ مِنَّا كَلِمَةَ الْبِشَارَةِ مِنَ اللهِ، قَبِلْتُمُوهَا لَا كَأَنَّهَا كَلِمَةُ بَشَرٍ، بَلْ كَمَا هِيَ فِي الْحَقِيقَةِ: بِاعْتِبَارِهَا كَلِمَةَ اللهِ الْعَامِلَةَ أَيْضاً فِيكُمْ أَنْتُمُ الْمُؤْمِنِينَ.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فَإِنَّكُمْ، أَيُّهَا الإِخْوَةُ، قَدْ صِرْتُمْ عَلَى مِثَالِ كَنَائِسِ اللهِ الَّتِي فِي مِنْطَقَةِ الْيَهُودِيَّة الَّتِي هِيَ فِي الْمَسِيحِ يَسُوعَ. فَأَنْتُمْ أَيْضاً قَاسَيْتُمْ عَلَى أَيْدِي بَنِي جِنْسِكُمْ مَا قَاسَوْهُ هُمْ عَلَى أَيْدِي الْيَهُودِ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الَّذِينَ قَتَلُوا الرَّبَّ يَسُوعَ وَالأَنْبِيَاءَ وَاضْطَهَدُونَا نَحْنُ أَيْضاً، وَهُمْ لَا يُرْضُونَ اللهَ وَيُعَادُونَ النَّاسَ جَمِيعاً،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إِذْ يَمْنَعُونَنَا مِنْ تَبْشِيرِ الأُمَمِ لِيَخْلُصُوا، وَبِذَلِكَ يَسْتَكْمِلُونَ خَطَايَاهُمْ كُلَّ حِينٍ، وَلَكِنَّ الْغَضَبَ قَدْ حَلَّ عَلَيْهِمْ إِلَى الْغَايَةِ.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أَمَّا نَحْنُ، أَيُّهَا الإِخْوَةُ، فَإِذْ قَدْ افْتَرَقْنَا عَنْكُمْ لِمُدَّةٍ قَصِيرَةٍ، بِالْوَجْهِ لَا بِالْقَلْبِ، بَذَلْنَا جَهْداً أَوْفَرَ جِدّاً لِرُؤْيَةِ وُجُوهِكُمْ وَنَحْنُ فِي غَايَةِ الشَّوْقِ إِلَيْكُمْ.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وَلِهَذَا عَزَمْنَا أَنْ نَأْتِيَ إِلَيْكُمْ، عَلَى الأَخَصِّ أَنَا بُولُسَ مَرَّةً بَعْدَ مَرَّةٍ، فَعَاقَنَا الشَّيْطَانُ.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فَمَا هُوَ رَجَاؤُنَا أَوْ فَرَحُنَا أَوْ إِكْلِيلُ افْتِخَارِنَا أَمَامَ رَبِّنَا يَسُوعَ عِنْدَ عَوْدَتِهِ؟ أَلَيْسَ أَنْتُمْ؟ بَلَى،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لأَنَّكُمْ فَخْرُنَا وَفَرَحُنَا.</w:t>
      </w:r>
    </w:p>
    <w:p>
      <w:pPr>
        <w:pStyle w:val="Heading2"/>
        <w:bidi/>
      </w:pPr>
      <w:r>
        <w:rPr>
          <w:rtl/>
          <w:cs/>
          <w:lang w:val="ar_AE" w:bidi="ar_AE"/>
        </w:rPr>
        <w:t>تسالونيكي الأولى 3:1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لِذَلِكَ لَمَّا صَارَ افْتِرَاقُنَا عَنْكُمْ لَا يُحْتَمَلُ، حَسُنَ لَدَيْنَا أَنْ نَبْقَى وَحْدَنَا فِي مَدِينَةِ أَثِينَا،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فَبَعَثْنَا تِيمُوثَاوُسَ، أَخَانَا وَمُعَاوِنَنَا فِي خِدْمَةِ اللهِ بِنَشْرِ الإِنْجِيلِ، لِكَيْ يُشَدِّدَكُمْ وَيُشَجِّعَكُمْ فِي إِيمَانِكُمْ،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حَتَّى لَا يَتَزَعْزَعَ أَحَدٌ مِنْكُمْ مِنْ جَرَّاءِ هذِهِ الضِّيقَاتِ. فَإِنَّكُمْ تَعْلَمُونَ أَنَّنَا مُعَيَّنُونَ لِذَلِكَ؛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وَقَدْ سَبَقَ لَنَا، لَمَّا كُنَّا عِنْدَكُمْ أَنْ أَخْبَرْنَاكُمْ أَنَّنَا سَنُقَاسِي الضِّيقَاتِ، الأَمْرُ الَّذِي حَدَثَ بَعْدَ ذَلِكَ كَمَا تَعْلَمُونَ.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وَلِهَذَا أَيْضاً، إِذْ صَارَ الافْتِرَاقُ عَنْكُمْ لَا يُحْتَمَلُ، أَرْسَلْتُ أَسْتَخْبِرُ عَنْ إِيمَانِكُمْ لِئَلَّا يَكُونَ الْمُجَرِّبُ قَدْ جَرَّبَكُمْ فَيَذْهَبَ جَهْدُنَا سُدىً!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أَمَّا الآنَ، وَقَدْ عَادَ تِيمُوثَاوُسُ إِلَيْنَا مِنْ عِنْدِكُمْ وَبَشَّرَنَا بِمَا لَكُمْ مِنْ إِيمَانٍ وَمَحَبَّةٍ، وَبِأَنَّكُمْ تَذْكُرُونَنَا ذِكْراً حَسَناً فِي كُلِّ حِينٍ، وَتَشْتَاقُونَ كَثِيراً لِرُؤْيَتِنَا كَمَا نَشْتَاقُ نَحْنُ لِرُؤْيَتِكُمْ،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فَقَدْ وَجَدْنَا بِكُمْ أَيُّهَا الإِخْوَةُ عَزَاءً فِي وَسَطِ ضِيقَتِنَا وشِدَّتِنَا مِنْ جِهَةِ إِيمَانِكُمْ.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فَقَدْ طَابَتْ لَنَا الْحَيَاةُ مَادُمْتُمْ ثَابِتِينَ فِي الرَّبِّ!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فَأَيُّ شُكْرٍ نَسْتَطِيعُ أَنْ نُؤَدِّيَهُ إِلَى اللهِ عِوَضاً عَنْكُمْ مِنْ أَجْلِ كُلِّ مَا نَبْتَهِجُ بِهِ مِنَ الْفَرَحِ بِسَبَبِكُمْ أَمَامَ إِلَهِنَا،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وَنَحْنُ نَتَضَرَّعُ لَيْلَ نَهَارَ مُتَوَسِّلِينَ أَنْ نَرَى وُجُوهَكُمْ وَنُكَمِّلَ مَا كَانَ نَاقِصاً فِي إِيمَانِكُمْ؟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لَيْتَ اللهَ أَبَانَا نَفْسَهُ، وَرَبَّنَا يَسُوعَ الْمَسِيحَ، يُسَهِّلُ أَمَامَنَا الطَّرِيقَ إِلَيْكُمْ.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وَلْيَجْعَلْكُمُ الرَّبُّ تَنْمُونَ وَتَفِيضُونَ فِي الْمَحَبَّةِ لِتُحِبُّوا بَعْضُكُمْ بَعْضاً وَجَمِيعَ النَّاسِ كَمَحَبَّتِنَا لَكُمْ،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حَتَّى تَتَثَبَّتَ قُلُوبُكُمْ بِغَيْرِ لَوْمٍ فِي الْقَدَاسَةِ أَمَامَ إِلهِنَا وَأَبِينَا عِنْدَمَا يَظْهَرُ رَبُّنَا يَسُوعُ عَائِداً مَعَ جَمِيعِ قِدِّيسِيهِ.</w:t>
      </w:r>
    </w:p>
    <w:p>
      <w:pPr>
        <w:pStyle w:val="Heading2"/>
        <w:bidi/>
      </w:pPr>
      <w:r>
        <w:rPr>
          <w:rtl/>
          <w:cs/>
          <w:lang w:val="ar_AE" w:bidi="ar_AE"/>
        </w:rPr>
        <w:t>تسالونيكي الأولى 4:1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وَبَعْدُ، أَيُّهَا الإِخْوَةُ، فَمِثْلَمَا تَلَقَّيْتُمْ مِنَّا كَيْفَ يَجِبُ أَنْ تَسْلُكُوا سُلُوكاً يُرْضِي اللهَ، وَكَمَا أَنْتُم فَاعِلُونَ، نَرْجُو مِنْكُمْ وَنُحَرِّضُكُمْ فِي الرَّبِّ يَسُوعَ أَنْ تُضَاعِفُوا تَقَدُّمَكُمْ فِي ذَلِكَ أَكْثَرَ فَأَكْثَرَ.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فَإِنَّكُمْ تَعْرِفُونَ الْوَصَايَا الَّتِي لَقَّنَّاكُمْ إِيَّاهَا مِنْ قِبَلِ الرَّبِّ يَسُوعَ.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فَإِنَّ مَشِيئَةَ اللهِ هِيَ هذِهِ: قَدَاسَتُكُمْ. وَذَلِكَ بِأَنْ تَمْتَنِعُوا عَنِ الزِّنَى،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وَأَنْ يَعْرِفَ كُلُّ وَاحِدٍ مِنْكُمْ كَيْفَ يَحْفَظُ جَسَدَهُ فِي الطَّهَارَةِ وَالْكَرَامَةِ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غَيْرَ مُنْسَاقٍ لِلشَّهْوَةِ الْجَامِحَةِ كَالْوَثَنِيِّينَ الَّذِينَ لَا يَعْرِفُونَ اللهَ،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وَأَلَّا يَتَعَدَّى حُقُوقَ أَخِيهِ وَيُسِيءَ إِلَيْهِ فِي هَذَا الأَمْرِ، لأَنَّ الرَّبَّ هُوَ الْمُنْتَقِمُ لِجَمِيعِ هَذِهِ الإِسَاءَاتِ، كَمَا أَنْذَرْنَاكُمْ قَبْلاً وَشَهِدْنَا لَكُمْ بِحَقٍّ.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فَإِنَّ اللهَ دَعَانَا لَا إِلَى النَّجَاسَةِ بَلْ (إِلَى الْعَيْشِ) فِي الْقَدَاسَةِ.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إِذَنْ، مَنِ اسْتَخَفَّ بِأَخِيهِ فِي هَذَا الأَمْرِ، يَسْتَخِفُّ لَا بِإِنْسَانٍ بَلْ بِاللهِ، بِذَاكَ الَّذِي وَهَبَكُمْ فِعْلاً رُوحَهُ الْقُدُّوسَ.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أَمَّا الْمَحَبَّةُ الأَخَوِيَّةُ، فَلَسْتُمْ فِي حَاجَةٍ لأَنْ أَكْتُبَ إِلَيْكُمْ عَنْهَا، لأَنَّكُمْ بِأَنْفُسِكُمْ قَدْ تَعَلَّمْتُمْ مِنَ اللهِ أَنْ تُحِبُّوا بَعْضُكُمْ بَعْضاً،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وَلأَنَّكُمْ أَيْضاً هكَذَا تُعَامِلُونَ جَمِيعَ الإِخْوَةِ فِي مُقَاطَعَةِ مَقِدُونِيَّةَ كُلِّهَا. وَإِنَّمَا نُحَرِّضُكُمْ، أَيُّهَا الإِخْوَةُ، أَنْ تُضَاعِفُوا ذَلِكَ أَكْثَرَ فَأَكْثَرَ،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وَأَنْ تَسْعَوْا بِجِدٍّ إِلَى الْعَيْشِ بِهُدُوءٍ، مُهْتَمِّينَ بِمُمَارَسَةِ شُؤُونِكُمُ الْخَاصَّةِ، وَمُحَصِّلِينَ مَعِيشَتَكُمْ بِعَمَلِ أَيْدِيكُمْ، كَمَا أَوْصَيْنَاكُمْ.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عِنْدَئِذٍ تَكُونُ سِيرَتُكُمْ حَسَنَةَ السُّمْعَةِ تُجَاهَ الَّذِينَ مِنْ خَارِجِ الْكَنِيسَةِ، وَلا تَكُونُونَ فِي حَاجَةٍ إِلَى شَيْءٍ.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عَلَى أَنَّنَا نُرِيدُ، أَيُّهَا الإِخْوَةُ، أَلَّا يَخْفَى عَلَيْكُمْ أَمْرُ الرَّاقِدِينَ، حَتَّى لَا يُصِيبَكُمُ الْحُزْنُ كَغَيْرِكُمْ مِنَ النَّاسِ الَّذِينَ لَا رَجَاءَ لَهُمْ.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فَمَادُمْنَا نُؤْمِنُ أَنَّ يَسُوعَ مَاتَ ثُمَّ قَامَ، فَمَعَهُ كَذَلِكَ سَيُحْضِرُ اللهُ أَيْضاً الرَّاقِدِينَ بِيَسُوعَ.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فَهَذَا نَقُولُهُ لَكُمْ بِكَلِمَةٍ مِنْ عِنْدِ الرَّبِّ: إِنَّنَا نَحْنُ الْبَاقِينَ أَحْيَاءَ إِلَى حِينِ عَوْدَةِ الرَّبِّ، لَنْ نَسْبِقَ الرَّاقِدِينَ.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لأَنَّ الرَّبَّ نَفْسَهُ سَيَنْزِلُ مِنَ السَّمَاءِ حَالَمَا يُدَوِّي أَمْرٌ بِالتَّجَمُّعِ، وَيُنَادِي رَئِيسُ مَلائِكَةٍ، وَيُبَوَّقُ فِي بُوقٍ إِلهِيٍّ، عِنْدَئِذٍ يَقُومُ الأَمْوَاتُ فِي الْمَسِيحِ أَوَّلاً.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ثُمَّ إِنَّنَا، نَحْنُ الْبَاقِينَ أَحْيَاءَ، نُخْتَطَفُ جَمِيعاً فِي السُّحُبِ لِلاِجْتِمَاعِ بِالرَّبِّ فِي الْهَوَاءِ. وَهكَذَا نَبْقَى مَعَ الرَّبِّ عَلَى الدَّوَامِ.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لِذلِكَ عَزُّوا بَعْضُكُمْ بَعْضاً بِهَذَا الْكَلام!</w:t>
      </w:r>
    </w:p>
    <w:p>
      <w:pPr>
        <w:pStyle w:val="Heading2"/>
        <w:bidi/>
      </w:pPr>
      <w:r>
        <w:rPr>
          <w:rtl/>
          <w:cs/>
          <w:lang w:val="ar_AE" w:bidi="ar_AE"/>
        </w:rPr>
        <w:t>تسالونيكي الأولى 5:1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أَمَّا مَسْأَلَةُ الأَزْمِنَةِ وَالأَوْقَاتِ الْمُحَدَّدَةِ، فَلَسْتُمْ فِي حَاجَةٍ لأَنْ يُكْتَبَ إِلَيْكُمْ فِيهَا.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لأَنَّكُمْ تَعْلَمُونَ يَقِيناً أَنَّ يَوْمَ الرَّبِّ سَيَأْتِي كَمَا يَأْتِي اللِّصُّ فِي اللَّيْلِ.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فَبَيْنَمَا النَّاسُ يَقُولُونَ: حَلَّ السَّلامُ وَالأَمْنُ! يَنْزِلُ بِهِمِ الْهَلاكُ الْمُفَاجِئُ كَالْمَخَاضِ الَّذِي يَدْهَمُ الْحُبْلَى، فَلا يَسْتَطِيعُونَ أَبَداً أَنْ يُفْلِتُوا.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غَيْرَ أَنَّكُمْ أَنْتُمْ، أَيُّهَا الإِخْوَةُ، لَسْتُمْ فِي الظَّلامِ حَتَّى يُفَاجِئَكُمْ ذَلِكَ الْيَوْمُ كَأَنَّهُ لِصٌّ.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فَأَنْتُمْ جَمِيعاً أَبْنَاءُ النُّورِ وَأَبْنَاءُ النَّهَارِ. إِنَّنَا لَسْنَا أَهْلَ اللَّيْلِ وَلا أَهْلَ الظَّلامِ.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إِذَنْ، لَا نَنَمْ كَمَا يَنَامُ الآخَرُونَ، بَلْ لِنَظَلّ سَاهِرِينَ وَصَاحِينَ،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فَإِنَّهُ فِي اللَّيْلِ يَنَامُ الَّذِينَ يَنَامُونَ، وَفِي اللَّيْلِ يَسْكَرُ الَّذِينَ يَسْكَرُونَ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وَأَمَّا نَحْنُ، أَهْلَ النَّهَارِ، فَلْنَظَلّ صَاحِينَ، مُتَّخِذِينَ مِنَ الإِيمَانِ وَالْمَحَبَّةِ دِرْعاً لِصُدُورِنَا، وَمِنَ الرَّجَاءِ بِالْخَلاصِ خُوذَةً لِرُؤُوسِنَا.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فَإِنَّ اللهَ عَيَّنَنَا لَا لِيَنْزِلَ عَلَيْنَا الْغَضَبُ بَلْ لِنَنَالَ الْخَلاصَ بِرَبِّنَا يَسُوعَ الْمَسِيحِ،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الَّذِي مَاتَ عَنَّا لِكَيْ نَحْيَا جَمِيعاً مَعَهُ، سَوَاءٌ كُنَّا فِي سَهَرِ الْحَيَاةِ أَمْ فِي رُقَادِ الْمَوْتِ!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لِذَلِكَ عَزُّوا بَعْضُكُمْ بَعْضاً وَشَدِّدُوا أَحَدُكُمُ الآخَرَ، كَمَا أَنْتُمْ فَاعِلُونَ.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عَلَى أَنَّنَا نَرْجُو مِنْكُمْ، أَيُّهَا الإِخْوَةُ، أَنْ تُمَيِّزُوا أُولئِكَ الَّذِينَ يَجْتَهِدُونَ بَيْنَكُمْ، وَيَرْعُونَكُمْ كَمَا يُرِيدُ الرَّبُّ، وَيَعِظُونَكُمْ،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وَأَنْ تُقَدِّرُوهُمْ تَقْدِيراً فَائِقاً فِي الْمَحَبَّةِ، مِنْ أَجْلِ عَمَلِهِمْ. عِيشُوا بِسَلامٍ بَعْضُكُمْ مَعَ بَعْضٍ.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إِلَّا أَنَّنَا نُنَاشِدُكُمْ، أَيُّهَا الإِخْوَةُ، أَنْ تَعِظُوا الْفَوْضَوِيِّينَ، وَتُشَدِّدُوا فَاقِدِي الْعَزْمِ، وَتُسَانِدُوا الضُّعَفَاءَ، وَتُعَامِلُوا الْجَمِيعَ بِطُولِ الْبَالِ.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حَذَارِ أَنْ يُبَادِلَ أَحَدُكُمْ شَرَّ غَيْرِهِ بِشَرٍّ مِثْلِهِ. بَلِ اسْعَوْا دَائِماً إِلَى الْخَيْرِ فِي مُعَامَلَتِكُمْ بَعْضِكُمْ لِبَعْضٍ وَلِلآخَرِينَ جَمِيعاً.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افْرَحُوا عَلَى الدَّوَامِ؛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صَلُّوا دُونَ انْقِطَاعٍ؛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ارْفَعُوا الشُّكْرَ فِي كُلِّ حَالٍ: فَهذِهِ هِيَ مَشِيئَةُ اللهِ لَكُمْ فِي الْمَسِيحِ يَسُوعَ.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19</w:t>
      </w:r>
      <w:r>
        <w:rPr>
          <w:rtl/>
          <w:cs/>
          <w:lang w:val="ar_AE" w:bidi="ar_AE"/>
        </w:rPr>
        <w:t xml:space="preserve"> لَا تُخْمِدُوا الرُّوحَ،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20</w:t>
      </w:r>
      <w:r>
        <w:rPr>
          <w:rtl/>
          <w:cs/>
          <w:lang w:val="ar_AE" w:bidi="ar_AE"/>
        </w:rPr>
        <w:t xml:space="preserve"> لَا تَحْتَقِرُوا النُّبُوءَاتِ؛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21</w:t>
      </w:r>
      <w:r>
        <w:rPr>
          <w:rtl/>
          <w:cs/>
          <w:lang w:val="ar_AE" w:bidi="ar_AE"/>
        </w:rPr>
        <w:t xml:space="preserve"> امْتَحِنُوا كُلَّ شَيْءٍ وَتَمَسَّكُوا بِالْحَسَنِ.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22</w:t>
      </w:r>
      <w:r>
        <w:rPr>
          <w:rtl/>
          <w:cs/>
          <w:lang w:val="ar_AE" w:bidi="ar_AE"/>
        </w:rPr>
        <w:t xml:space="preserve"> تَرَفَّعُوا عَنْ كُلِّ مَا فِيهِ شُبْهَةُ شَرٍّ.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23</w:t>
      </w:r>
      <w:r>
        <w:rPr>
          <w:rtl/>
          <w:cs/>
          <w:lang w:val="ar_AE" w:bidi="ar_AE"/>
        </w:rPr>
        <w:t xml:space="preserve"> وَإِلَهُ السَّلامِ نَفْسُهُ يُقَدِّسُكُمْ إِلَى التَّمَامِ وَيَحْفَظُكُمْ سَالِمِينَ، رُوحاً وَنَفْساً وَجَسَداً، لِتَكُونُوا بِلا لَوْمٍ عِنْدَ عَوْدَةِ رَبِّنَا يَسُوعَ الْمَسِيحِ.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24</w:t>
      </w:r>
      <w:r>
        <w:rPr>
          <w:rtl/>
          <w:cs/>
          <w:lang w:val="ar_AE" w:bidi="ar_AE"/>
        </w:rPr>
        <w:t xml:space="preserve"> فَإِنَّ اللهَ الَّذِي يَدْعُوكُمْ صَادِقٌ، وَسَوْفَ يُتِمُّ ذَلِكَ.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25</w:t>
      </w:r>
      <w:r>
        <w:rPr>
          <w:rtl/>
          <w:cs/>
          <w:lang w:val="ar_AE" w:bidi="ar_AE"/>
        </w:rPr>
        <w:t xml:space="preserve"> أَيُّهَا الإِخْوَةُ، صَلُّوا لأَجْلِنَا.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26</w:t>
      </w:r>
      <w:r>
        <w:rPr>
          <w:rtl/>
          <w:cs/>
          <w:lang w:val="ar_AE" w:bidi="ar_AE"/>
        </w:rPr>
        <w:t xml:space="preserve"> سَلِّمُوا عَلَى جَمِيعِ الإِخْوَةِ بِقُبْلَةٍ طَاهِرَةٍ!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27</w:t>
      </w:r>
      <w:r>
        <w:rPr>
          <w:rtl/>
          <w:cs/>
          <w:lang w:val="ar_AE" w:bidi="ar_AE"/>
        </w:rPr>
        <w:t xml:space="preserve"> أُنَاشِدُكُمْ بِالرَّبِّ أَنْ تُقْرَأَ هذِهِ الرِّسَالَةُ عَلَى جَمِيعِ الإِخْوَةِ.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28</w:t>
      </w:r>
      <w:r>
        <w:rPr>
          <w:rtl/>
          <w:cs/>
          <w:lang w:val="ar_AE" w:bidi="ar_AE"/>
        </w:rPr>
        <w:t xml:space="preserve"> وَلْتَكُنْ مَعَكُمْ نِعْمَةُ رَبِّنَا يَسُوعَ الْمَسِيحِ.</w:t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www.biblica.com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