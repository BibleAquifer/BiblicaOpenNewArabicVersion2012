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حبقوق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هَذِهِ رُؤْيَا حَبَقُّوقَ النَّبِيِّ: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إِلَى مَتَى يَا رَبُّ أَسْتَغِيثُ وَأَنْتَ لَا تَسْتَجِيبُ؟ وَأَصْرُخُ إِلَيْكَ مُسْتَجِيراً مِنَ الظُّلْمِ وَأَنْتَ لَا تُخَلِّصُ؟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لِمَاذَا تُرِينِي الإِثْمَ، وَتَتَحَمَّلُ رُؤْيَةَ الظُّلْمِ؟ أَيْنَمَا تَلَفَّتُّ أَشْهَدُ أَمَامِي جَوْراً وَاغْتِصَاباً، وَيَثُورُ حَوْلِي خِصَامٌ وَنِزَاعٌ.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لِذَلِكَ بَطَلَتِ الشَّرِيعَةُ، وَبَادَ الْعَدْلُ لأَنَّ الأَشْرَارَ يُحَاصِرُونَ الصِّدِّيقَ فَيَصْدُرُ الْحُكْمُ مُنْحَرِفاً عَنِ الْحَقِّ.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تَأَمَّلُوا الأُمَمَ وَأَبْصِرُوا. تَعَجَّبُوا وَتَحَيَّرُوا لأَنِّي مُقْبِلٌ عَلَى إِنْجَازِ أَعْمَالٍ فِي عَهْدِكُمْ إِذَا حُدِّثْتُمْ بِها لَا تُصَدِّقُونَهَا.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فَهَا أَنَا أُثِيرُ الْكَلْدَانِيِّينَ، هَذِهِ الأُمَّةَ الْحَانِقَةَ الْمُنْدَفِعَةَ الزَّاحِفَةَ فِي رِحَابِ الأَرْضِ، لِتَسْتَوْلِيَ عَلَى مَسَاكِنَ لَيْسَتْ لَهَا.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أُمَّةٌ مُخِيفَةٌ مُرْعِبَةٌ، تَسْتَمِدُّ حُكْمَهَا وَعَظَمَتَهَا مِنْ ذَاتِهَا.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خُيُولُهَا أَسْرَعُ مِنَ النُّمُورِ، وَأَكْثَرُ ضَرَاوَةً مِنْ ذِئَابِ الْمَسَاءِ. فُرْسَانُهَا يَنْدَفِعُونَ بِكِبْرِيَاءَ قَادِمِينَ مِنْ أَمَاكِنَ بَعِيدَةٍ، مُتَسَابِقِينَ كَالنَّسْرِ الْمُسْرِعِ لِلانْقِضَاضِ عَلَى فَرِيسَتِهِ.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يُقْبِلُونَ جَمِيعُهُمْ لِيَعِيثُوا فَسَاداً، وَيَطْغَى الرُّعْبُ مِنْهُمْ عَلَى قُلُوبِ النَّاسِ قَبْلَ وُصُولِهِمْ، فَيَجْمَعُونَ أَسْرَى كَالرَّمْلِ.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يَهْزَأُونَ بِالْمُلُوكِ وَيَعْبَثُونَ بِالْحُكَّامِ. يَسْخَرُونَ مِنَ الْحُصُونِ، يُكَوِّمُونَ حَوْلَهَا تِلالاً مِنَ التُّرَابِ، وَيَسْتَوْلُونَ عَلَيْهَا.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ثُمَّ يَجْتَاحُونَ كَالرِّيحِ وَيَرْحَلُونَ، فَقُوَّةُ هَؤُلاءِ الرِّجَالِ هِيَ إِلَهُهُمْ.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أَلَسْتَ أَنْتَ مُنْذُ الأَزَلِ أَيُّهَا الرَّبُّ إِلَهِي، قُدُّوسِي؟ لِهَذَا لَنْ نَفْنَى. لَقَدْ أَقَمْتَ الْكَلْدَانِيِّينَ لِمُقَاضَاتِنَا وَاخْتَرْتَهُمْ يَا صَخْرَتِي لِتُعَاقِبَنَا.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إِنَّ عَيْنَيْكَ أَطْهَرُ مِنْ أَنْ تَشْهَدَا الشَّرَّ، وَأَنْتَ لَا تُطِيقُ رُؤْيَةَ الظُّلْمِ، فَكَيْفَ تَحْتَمِلُ مُشَاهَدَةَ الأَثَمَةِ، وَتَصْمُتُ عِنْدَمَا يَبْتَلِعُ الْمُنَافِقُونَ مَنْ هُمْ أَبَرُّ مِنْهُمْ؟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وَكَيْفَ تَجْعَلُ النَّاسَ كَأَسْمَاكِ الْبَحْرِ، أَوْ كَأَسْرَابِ الْحَشَرَاتِ الَّتِي لَا قَائِدَ لَهَا؟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إِنَّ الْكَلْدَانِيِّينَ يَسْتَخْرِجُونَهُمْ بِالشُّصُوصِ، وَيَصْطَادُونَهُمْ بِالشَّبَكَةِ، وَيَجْمَعُونَهُمْ فِي مِصْيَدَتِهِمْ مُتَهَلِّلِينَ فَرِحِينَ.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لِهَذَا هُمْ يُقَرِّبُونَ ذَبَائِحَ لِشِبَاكِهِمْ، وَيُحْرِقُونَ بَخُوراً لِمَصَائِدِهِمْ، لأَنَّهُمْ بِفَضْلِهَا يَتَمَتَّعُونَ بِالرَّفَاهِيَةِ وَيَتَلَذَّذُونَ بِأَطَايِبِ الطَّعَامِ.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أَمِنْ أَجْلِ هَذَا يَظَلُّونَ يُفْرِغُونَ شِبَاكَهُمْ وَلا يَكُفُّونَ عَنْ إِهْلاكِ الأُمَمِ إِلَى الأَبَدِ؟</w:t>
      </w:r>
    </w:p>
    <w:p>
      <w:pPr>
        <w:pStyle w:val="Heading2"/>
        <w:bidi/>
      </w:pPr>
      <w:r>
        <w:rPr>
          <w:rtl/>
          <w:cs/>
          <w:lang w:val="ar_AE" w:bidi="ar_AE"/>
        </w:rPr>
        <w:t>حبقوق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سَأَقِفُ عَلَى مَرْصَدِي وَأَنْتَصِبُ عَلَى الْحِصْنِ، وَأَتَرَقَّبُ لأَرَى مَاذَا يَقُولُ لِي الرَّبُّ، وَبِمَا يُجِيبُ عَنْ شَكْوَايَ.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فَأَجَابَنِي الرَّبُّ: «اكْتُبِ الرُّؤْيَا بِوُضُوحٍ عَلَى الأَلْوَاحِ لِيَسْتَطِيعَ حَتَّى الرَّاكِضُ قِرَاءَتَهَا بِسُهُولَةٍ وَحَمْلَهَا لِلآخَرِينَ.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لأَنَّ الرُّؤْيَا لَا تَتَحَقَّقُ إِلّا فِي مِيعَادِهَا، وَتُسْرِعُ إِلَى نِهَايَتِهَا. إِنَّهَا لَا تَكْذِبُ وَإِنْ تَوَانَتْ فَانْتَظِرْهَا، لأَنَّهَا لابُدَّ أَنْ تَتَحَقَّقَ وَلَنْ تَتَأَخَّرَ طَوِيلاً.»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أَمَّا الرِّسَالَةُ فَهِيَ: «إِنَّ ذَا النَّفْسِ الْمُنْتَفِخَةِ غَيْرِ الْمُسْتَقِيمَةِ مَصِيرُهُ الْهَلاكُ، أَمَّا الْبَارُّ فَبِالإِيمَانِ يَحْيَا.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وَكَمَا أَنَّ الْخَمْرَ غَادِرَةٌ، كَذَلِكَ تَأْخُذُ الْمُغْتَرَّ نَشْوَةُ الانْتِصَارِ فَلا يَسْتَكِينُ، فَإِنَّ جَشَعَهُ فِي سِعَةِ الْهَاوِيَةِ، وهُوَ كَالْمَوْتِ لَا يَشْبَعُ. لِهَذَا يَجْمَعُ لِنَفْسِهِ كُلَّ الأُمَمِ وَيَسْبِي جَمِيعَ الشُّعُوبِ.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وَلَكِنْ لَا يَلْبَثُ أَنْ يَسْخَرَ مِنْهُ سَبَايَاهُ قَائِلِينَ: ’وَيْلٌ لِمَنْ يُكَوِّمُ لِنَفْسِهِ الأَسْلابَ، وَيَثْرَى عَلَى حِسَابِ مَا نَهَبَ. إِنَّمَا إِلَى مَتَى؟‘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أَلا يَقُومُ عَلَيْكَ دَائِنُوكَ بَغْتَةً، أَوَ لَا يَثُورُونَ عَلَيْكَ وَيَمْلأُونَكَ رُعْباً، فَتُصْبِحَ لَهُمْ غَنِيمَةً؟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لأَنَّكَ سَلَبْتَ أُمَماً كَثِيرَةً فَإِنَّ بَقِيَّةَ الشُّعُوبِ يَنْهَبُونَكَ ثَأْراً لِمَا سَفَكْتَ مِنْ دِمَاءٍ وَارْتَكَبْتَ مِنْ جَوْرٍ فِي الأَرْضِ، فَدَمَّرْتَ مُدُناً وَأَهْلَكْتَ السَّاكِنِينَ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وَيْلٌ لِمَنْ يَدَّخِرُ لِبَنِيهِ مَكْسَبَ ظُلْمٍ، وَيُشَيِّدُ مَسْكَنَهُ فِي مَقَامٍ حَصِينٍ لِيَكُونَ فِي مَأْمَنٍ مِنَ الْخَطَرِ.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لَقَدْ لَطَّخَتْ مُؤَامَرَتُكَ بَيْتَكَ بِالْعَارِ حِينَ اسْتَأْصَلْتَ أُمَماً عَدِيدَةً وَجَلَبْتَ الدَّمَارَ عَلَى نَفْسِكَ.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حَتَّى حِجَارَةُ الْجُدْرَانِ تَصْرُخُ مِنْ شَرِّكَ، فَتُرَدِّدُ الدَّعَائِمُ الْخَشَبِيَّةُ أَصْدَاءَهَا.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وَيْلٌ لِمَنْ يَبْنِي مَدِينَةً بِالدِّمَاءِ، وَيُؤَسِّسُ قَرْيَةً بِالإِثْمِ.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أَلَمْ يَصْدُرِ الْقَضَاءُ مِنْ عِنْدِ الرَّبِّ الْقَدِيرِ أَنْ يَؤُولَ تَعَبُ الشُّعُوبِ إِلَى النَّارِ وَجَهْدُ الأُمَمِ إِلَى الْبَاطِلِ؟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لأَنَّ الأَرْضَ سَتَمْتَلِئُ مِنْ مَعْرِفَةِ مَجْدِ الرَّبِّ كَمَا تَغْمُرُ الْمِيَاهُ الْبَحْرَ.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وَيْلٌ لِمَنْ يَسْقِي صَاحِبَهُ مِنْ كَأْسِ الْغَضَبِ إِلَى أَنْ يَسْكَرَ لِيَنْظُرَ إِلَى خِزْيِهِ.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فَأَنْتَ تَشْبَعُ خِزْياً عِوَضَ الْمَجْدِ، فَاشْرَبْ أَنْتَ، وَتَرَنَّحْ، فَإِنَّ كَأْسَ يَمِينِ الرَّبِّ تَدُورُ عَلَيْكَ وَيُجَلِّلُ الْعَارُ مَجْدَكَ.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لأَنَّ مَا ارْتَكَبْتَهُ مِنْ ظُلْمٍ فِي حَقِّ لُبْنَانَ يُغَطِّيكَ، وَمَا أَهْلَكْتَهُ مِنْ بَهَائِمَ يُرَوِّعُكَ. مِنْ أَجْلِ مَا سَفَكْتَهُ مِنْ دِمَاءٍ وَاقْتَرَفْتَهُ مِنْ جَوْرٍ فِي الأَرْضِ وَالْمُدُنِ وَالسَّاكِنِينَ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أَيُّ جَدْوَى مِنْ تِمْثَالٍ حَتَّى يَصُوغَهُ صَانِعٌ، أَوْ صَنَمٍ يُعَلِّمُ الْكَذِبَ لأَنَّ مَنْ يَصْنَعُهُ يَتَّكِلُ عَلَى مَا صَنَعَهُ، وَهُوَ لَمْ يَصْنَعْ سِوَى أَصْنَامٍ بَكْمَاءَ.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وَيْلٌ لِمَنْ يَقُولُ لِمَنْحُوتٍ خَشَبِيٍّ: ’اسْتَيْقِظْ‘ أَوْ لِحَجَرٍ أَبْكَمَ: ’انْهَضْ‘. أَيُمْكِنُ أَنْ يَهْدِيَ؟ إِنَّمَا هُوَ مُغَشّىً بِالذَّهَبِ وَالْفِضَّةِ وَخَالٍ مِنْ كُلِّ حَيَاةٍ.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أَمَّا الرَّبُّ فَفِي هَيْكَلِهِ الْمُقَدَّسِ، فَلْتَصْمُتِ الأَرْضُ كُلُّهَا فِي مَحْضَرِهِ».</w:t>
      </w:r>
    </w:p>
    <w:p>
      <w:pPr>
        <w:pStyle w:val="Heading2"/>
        <w:bidi/>
      </w:pPr>
      <w:r>
        <w:rPr>
          <w:rtl/>
          <w:cs/>
          <w:lang w:val="ar_AE" w:bidi="ar_AE"/>
        </w:rPr>
        <w:t>حبقوق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هَذِهِ صَلاةُ النَّبِيِّ حَبَقُّوقَ: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يَا رَبُّ قَدْ بَلَغَنِي مَا فَعَلْتَ فَخِفْتُ يَا رَبُّ، عَمَلَكَ فِي وَسَطِ السِّنِينَ أَحْيِهِ، وَعَرِّفْ بِهِ عَلَى مَرِّ الأَيَّامِ، وَاذْكُرِ الرَّحْمَةَ فِي الْغَضَبِ.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قَدْ أَقْبَلَ اللهُ مِنْ أَدُومَ، وَجَاءَ الْقُدُّوسُ مِنْ جَبَلِ فَارَانَ. غَمَرَ جَلالُهُ السَّمَاوَاتِ وَامْتَلأَتِ الأَرْضُ مِنْ تَسْبِيحِهِ.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إِنَّ بَهَاءَهُ كَالنُّورِ، وَمِنْ يَدِهِ يُوْمِضُ شُعَاعٌ، وَهُنَاكَ يَحْجُبُ قُوَّتَهُ.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يَتَقَدَّمُهُ وَبَاءٌ، وَالْمَوْتُ يَقْتَفِي خُطَاهُ.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وَقَفَ وَزَلْزَلَ الأَرْضَ، تَفَرَّسَ فَأَرْعَبَ الأُمَمَ، انْدَكَّتِ الْجِبَالُ الأَبَدِيَّةُ وَانْهَارَتِ التِّلالُ الْقَدِيمَةُ، أَمَّا مَسَالِكُهُ فَهِيَ مِنَ الأَزَلِ.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لَقَدْ رَأَيْتُ خِيَامَ كُوشَانَ تَنُوءُ تَحْتَ الْبَلِيَّةِ وَمَسَاكِنَ مِدْيَانَ تَرْجُفُ رُعْباً.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هَلْ غَضَبُكَ مُنْصَبٌّ عَلَى الأَنْهَارِ يَا رَبُّ؟ أَعَلَى الأَنْهَارِ احْتَدَمَ سَخَطُكَ؟ أَمْ عَلَى الْبَحْرِ سَكَبْتَ جَامَ غَيْظِكَ، عِنْدَمَا رَكِبْتَ خُيُولَكَ وَمَرْكَبَاتِ ظَفَرِكَ؟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جَرَّدْتَ قَوْسَكَ وَتَأَهَّبْتَ لإِطْلاقِ سِهَامِكَ الْكَثِيرَةِ، وَشَقَقْتَ الأَرْضَ أَنْهَاراً.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رَأَتْكَ الْجِبَالُ فَارْتَعَدَتْ، وَطَمَتِ الْمِيَاهُ الْهَائِجَةُ. زَأَرَتِ اللُّجَجُ وَارْتَفَعَتْ أَمْوَاجُهَا عَالِيَةً.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الْقَمَرُ وَالشَّمْسُ تَوَقَّفَا فِي مَنَازِلِهِمَا أَمَامَ وَمِيضِ سِهَامِكَ الْمُنْدَفِعَةِ وَبَرِيقِ رُمْحِكَ الْمُتَلأْلِئِ.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تَطَأُ الأَرْضَ بَسَخَطٍ، وَبِغَضَبٍ تَدُوسُ الأُمَمَ.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خَرَجْتَ لِخَلاصِ شَعْبِكَ، لِخَلاصِ مُخْتَارِكَ. هَشَّمْتَ رُؤُوسَ زُعَمَاءِ الْبِلادِ الأَشْرَارِ وَتَرَكْتَهُمْ مَطْرُوحِينَ عُرَاةً مِنَ الْعُنُقِ حَتَّى أَخْمَصِ الْقَدَمِ.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طَعَنْتَ بِرِمَاحِهِ قَائِدَ جَيْشِهِمِ الْمُنْدَفِعِ كَإِعْصَارٍ لِيُشَتِّتَنَا بِابْتِهَاجِ مَنْ يَفْتَرِسُ الْمِسْكِينَ سِرّاً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خُضْتَ الْبَحْرَ بِخَيْلِكَ فِي وَسَطِ مِيَاهِهِ الْهَائِجَةِ.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سَمِعْتُ هَذَا فَتَوَلَّانِي الْفَزَعُ وَارْتَجَفَتْ شَفَتَايَ مِنَ الصَّوْتِ، وَتَسَرَّبَ النَّخْرُ إِلَى عِظَامِي، وَارْتَعَشَتْ قَدَمَايَ. وَلَكِنْ سَأَنْتَظِرُ بِصَبْرٍ يَوْمَ الْبَلِيَّةِ الَّذِي يَحِيقُ بِالأُمَّةِ الَّتِي غَزَتْنَا.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فَمَعْ أَنَّهُ لَا يُزْهِرُ التِّينُ وَلا يَكُونُ حَمْلٌ فِي الْكُرُومِ يَكْذِبُ عَمَلُ الزَّيْتُونَةِ وَالْحُقُولُ لا تَصْنَعُ طَعَاماً يَنْقَطِعُ الْغَنَمُ مِنَ الْحَظِيرَةِ وَلا بَقَرَ فِي الْمَذَاوِدِ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فَإِنِّي أَبْتَهِجُ بِالرَّبِ وَأَفْرَحُ بِإِلَهِ خَلاصِي.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الرَّبُّ الإِلَهُ هُوَ قُوَّتِي؛ يَجْعَلُ قَدَمَيَّ كَقَدَمَيْ غَزَالٍ، وَيُعِينُنِي عَلَى ارْتِقَاءِ الْمُرْتَفَعَاتِ. إِلَى قَائِدِ الْجَوْقَةِ: تُغَنَّى عَلَى ذَوَاتِ الأَوْتَارِ.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