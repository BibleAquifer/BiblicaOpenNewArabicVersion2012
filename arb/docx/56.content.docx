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تيطس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بُولُسَ، عَبْدِ اللهِ وَرَسُولِ يَسُوعَ الْمَسِيحِ فِي سَبِيلِ إِيمَانِ مَنِ اخْتَارَهُمُ اللهُ، وَمَعْرِفَتِهِمْ لِلْحَقِّ الْمُوَافِقِ لِلتَّقْوَى،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رَجَاءِ الْحَيَاةِ الأَبَدِيَّةِ، الَّتِي وَعَدَ بِها اللهُ الْمُنَزَّهُ عَنِ الْكَذِبِ، مِنْ قَبْلِ أَزْمِنَةِ الأَزَلِ،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ثُمَّ بَيَّنَ كَلِمَتَهُ فِي أَوَانِهَا الْمُعَيَّنِ: بِالْبِشَارَةِ الَّتِي وُضِعَتْ أَمَانَةً بَيْنَ يَدَيَّ بِمُوجِبِ أَمْرِ مُخَلِّصِنَا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إِلَى تِيطُسَ، وَلَدِي الْحَقِيقِيِّ بِالنِّسْبَةِ إِلَى الإِيمَانِ الْمُشْتَرَكِ بَيْنَنَا. لِتَكُنْ لَكَ النِّعْمَةُ وَالسَّلامُ مِنَ اللهِ الآبِ، وَالْمَسِيحِ يَسُوعَ مُخَلِّصِنَا!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تَرَكْتُكَ فِي جَزِيرَةِ كِرِيتَ لِكَيْ تُكَمِّلَ تَرْتِيبَ الأُمُورِ الْبَاقِيَةِ، وَتُقِيمَ شُيُوخاً فِي كُلِّ مَدِينَةٍ، مِثْلَمَا أَمَرْتُكَ؛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عَلَى أَنْ يَكُونَ الْوَاحِدُ مِنْهُمْ بَرِيئاً مِنْ كُلِّ تُهْمَةٍ، زَوْجاً لامْرَأَةٍ وَاحِدَةٍ، أَباً لأَوْلادٍ مُؤْمِنِينَ لَا يُتَّهَمُونَ بِالْخَلاعَةِ وَالتَّمَرُّدِ.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وَذَلِكَ لأَنَّ الرَّاعِيَ يَجِبُ أَنْ يَكُونَ بَرِيئاً مِنْ كُلِّ تُهْمَةٍ بِاعْتِبَارِهِ وَكِيلاً لِلهِ، لَا مُعْجَباً بِنَفْسِهِ وَلا حَادَّ الطَّبْعِ، وَلا مُدْمِنَ الْخَمْرِ، وَلا عَنِيفاً، وَلا سَاعِياً إِلَى الْمَكْسَبِ الْخَسِيسِ؛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بَلْ مِضْيَافاً، مُحِبّاً لِلصَّلاحِ، رَزِيناً، بَارّاً، تَقِيًّا، ضَابِطاً نَفْسَهُ،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مُلْتَصِقاً بِالْكَلِمَةِ الصَّادِقَةِ الْمُوَافِقَةِ لِلتَّعْلِيمِ، لِيَكُونَ قَادِراً عَلَى تَشْجِيعِ الْمُؤْمِنِيِنَ بِالتَّعْلِيمِ الصَّحِيحِ وَعَلَى إِفْحَامِ الْمُعَارِضِينَ.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 هُنَالِكَ كَثِيرِينَ مِنْ مُعَلِّمِي الْبَاطِلِ الْمُتَمَرِّدِينَ وَخَادِعِي عُقُولِ النَّاسِ، وَبِخَاصَّةٍ الَّذِينَ مِنْ أَهْلِ الْخِتَانِ.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هَؤُلاءِ يَجِبُ أَنْ تُسَدَّ أَفْوَاهُهُمْ: فَهُمْ يُخْرِبُونَ بُيُوتاً بِجُمْلَتِهَا، إِذْ يُعَلِّمُونَ تَعَالِيمَ يَجِبُ أَلّا تُعَلَّمَ، فِي سَبِيلِ مَكْسَبٍ خَسِيسٍ.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وَقَدْ قَالَ وَاحِدٌ مِنْهُمْ، وَهُوَ عِنْدَهُمْ نَبِيٌّ خَاصٌّ بِهِمْ: «أَهْلُ كِرِيتَ دَائِماً كَذَّابُونَ، وُحُوشٌ شَرِسَةٌ، نَهِمُونَ كُسَالَى».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وَهَذِهِ شَهَادَةُ صِدْقٍ. لِذلِكَ كُنْ مُتَشَدِّداً فِي تَوْبِيخِهِمْ، لِيَكُونُوا أَصِحَّاءَ فِي الإِيمَانِ،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يُدِيرُونَ عُقُولَهُمْ إِلَى خُرَافَاتٍ يَهُودِيَّةٍ وَوَصَايَا أُنَاسٍ تَحَوَّلُوا عَنِ الْحَقِّ بَعِيداً.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عِنْدَ الطَّاهِرِينَ، كُلُّ شَيْءٍ طَاهِرٌ. أَمَّا عِنْدَ النَّجِسِينَ وَغَيْرِ الْمُؤْمِنِينَ، فَمَا مِنْ شَيْءٍ طَاهِرٍ، بَلْ إِنَّ عُقُولَهُمْ وَضَمَائِرَهُمْ أَيْضاً قَدْ صَارَتْ نَجِسَةً.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يَشْهَدُونَ مُعْتَرِفِينَ بِأَنَّهُمْ يَعْرِفُونَ اللهَ، وَلَكِنَّهُمْ بِأَعْمَالِهِمْ يُنْكِرُونَهُ، لأَنَّهُمْ مَكْرُوهُونَ وَغَيْرُ طَائِعِينَ، وَقَد تَبَيَّنَ أَنَّهُمْ غَيْرُ أَهْلٍ لِكُلِّ عَمَلٍ صَالِحٍ.</w:t>
      </w:r>
    </w:p>
    <w:p>
      <w:pPr>
        <w:pStyle w:val="Heading2"/>
        <w:bidi/>
      </w:pPr>
      <w:r>
        <w:rPr>
          <w:rtl/>
          <w:cs/>
          <w:lang w:val="ar_AE" w:bidi="ar_AE"/>
        </w:rPr>
        <w:t>تيطس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أَمَّا أَنْتَ، فَعَلِّمْ بِمَا يُوَافِقُ التَّعْلِيمَ الصَّحِيحَ: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 يَكُونَ الشُّيُوخُ ذَوِي رَزَانَةٍ وَوَقَارٍ، مُتَعَقِّلِينَ، صَحِيحِي الإِيمَانِ وَالْمَحَبَّةِ وَالصَّبْرِ.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وَكَذَلِكَ أَنْ تَكُونَ الْعَجَائِزُ ذَوَاتِ سِيرَةٍ مُوَافِقَةٍ لِلْقَدَاسَةِ، غَيْرَ نَمَّامَاتٍ وَلا مُدْمِنَاتٍ لِلْخَمْرِ، بَلْ مُعَلِّمَاتٍ لِمَا هُوَ صَالِحٌ،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لِكَيْ يُدَرِّبْنَ الشَّابَّاتِ عَلَى أَنْ يَكُنَّ مُحِبَّاتٍ لأَزْوَاجِهِنَّ وَلأَوْلادِهِنَّ،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مُتَعَقِّلاتٍ، عَفِيفَاتٍ، مُهْتَمَّاتٍ بِشُؤُونِ بُيُوتِهِنَّ صَالِحَاتٍ، خَاضِعَاتٍ لأَزْوَاجِهِنَّ، حَتَّى لَا يَتَكَلَّمَ أَحَدٌ بِالسُّوءِ عَلَى كَلِمَةِ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كَذَلِكَ عِظِ الشُّبَّانَ أَنْ يَكُونُوا مُتَعَقِّلِينَ،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جَاعِلاً مِنْ نَفْسِكَ فِي كُلِّ شَيْءٍ قُدْوَةً لِلأَعْمَالِ الصَّالِحَةِ، مُظْهِراً فِي تَعْلِيمِكَ النَّقَاوَةَ وَالْوَقَارَ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وَالْكَلِمَةَ الصَّحِيحَةَ الَّتِي لَا تُلامُ، لِكَيْ يَخْجَلَ الْمُقَاوِمُ حِينَ لَا يَجِدُ أَمْراً سَيِّئاً يَقُولُهُ فِينَا.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وَعَلِّمِ الْعَبِيدَ أَنْ يَكُونُوا خَاضِعِينَ لِسَادَتِهِمْ، مُرْضِينَ لَهُمْ فِي كُلِّ شَيْءٍ؛ غَيْرَ مُعَانِدِينَ؛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وَلا سَارِقِينَ، بَلْ مُظْهِرِينَ أَمَانَةً كُلِّيَّةً صَالِحَةً، لِكَيْ يُزَيِّنُوا فِي كُلِّ شَيْءٍ تَعْلِيمَ مُخَلِّصِنَا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فَإِنَّ نِعْمَةَ اللهِ الَّتِي تَحْمِلُ مَعَهَا الْخَلاصَ لِجَمِيعِ النَّاسِ، قَدْ ظَهَرَتْ.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وَهِي تُعَلِّمُنَا أَنْ نَقْطَعَ عَلاقَتَنَا بِالإِبَاحِيَّةِ وَالشَّهَوَاتِ الْعَالَمِيَّةِ، وَأَنْ نَحْيَا فِي الْعَصْرِ الْحَاضِرِ حَيَاةَ التَّعَقُّلِ وَالْبِرِّ وَالتَّقْوَى،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فِيمَا نَنْتَظِرُ تَحْقِيقَ رَجَائِنَا السَّعِيدِ، ثُمَّ الظُّهُورَ العَلَنِيَّ لِمَجْدِ إِلَهِنَا وَمُخَلِّصِنَا الْعَظِيمِ يَسُوعَ الْمَسِيحِ،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الَّذِي بَذَلَ نَفْسَهُ لأَجْلِنَا لِكَيْ يَفْتَدِيَنَا مِنْ كُلِّ إِثْمٍ وَيُطَهِّرَنَا لِنَفْسِهِ شَعْباً خَاصّاً يَجْتَهِدُ بِحَمَاسَةٍ فِي الأَعْمَالِ الصَّالِحَةِ.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بِهَذِهِ الأُمُورِ تَكَلَّمْ، وَعِظْ، وَوَبِّخْ بِكُلِّ سُلْطَانٍ، وَلا تَدَعْ أَحَداً يَسْتَخِفُّ بِكَ!</w:t>
      </w:r>
    </w:p>
    <w:p>
      <w:pPr>
        <w:pStyle w:val="Heading2"/>
        <w:bidi/>
      </w:pPr>
      <w:r>
        <w:rPr>
          <w:rtl/>
          <w:cs/>
          <w:lang w:val="ar_AE" w:bidi="ar_AE"/>
        </w:rPr>
        <w:t>تيطس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ذَكِّرِ الْمُؤْمِنِينَ أَنْ يَخْضَعُوا لِلْحُكَّامِ وَالسُّلُطَاتِ، وَيُطِيعُوا الْقَانُونَ، وَيَكُونُوا مُسْتَعِدِّينَ لِكُلِّ عَمَلٍ صَالِحٍ،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وَلا يَقُولُوا سُوءاً فِي أَحَدٍ، وَلا يَكُونُوا مُخَاصِمِينَ، بَلْ لُطَفَاءَ يُعَامِلُونَ الْجَمِيعَ بِوَدَاعَةٍ تَامَّةٍ.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فَإِنَّنَا نَحْنُ أَيْضاً كُنَّا فِي الْمَاضِي جُهَّالاً، غَيْرَ مُطِيعِينَ، تَائِهِينَ فِي الضَّلالِ، عَبِيداً يَخْدِمُونَ الشَّهَوَاتِ وَاللَّذَّاتِ الْمُخْتَلِفَةَ، نَعِيشُ فِي الْخُبْثِ وَالْحَسَدِ، مَكْرُوهِينَ، وَكَارِهِينَ بَعْضُنَا لِبَعْضٍ.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وَلَكِنْ، لَمَّا ظَهَرَ لُطْفُ مُخَلِّصِنَا اللهِ، وَمَحَبَّتُهُ لِلنَّاسِ،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خَلَّصَنَا، لَا عَلَى أَسَاسِ أَعْمَالِ بِرٍّ قُمْنَا بِها نَحْنُ، وَإِنَّمَا بِمُوجِبِ رَحْمَتِهِ، وَذَلِكَ بِأَنْ غَسَلَنَا كُلِّيًّا غُسْلَ الْخَلِيقَةِ الْجَدِيدَةِ وَالتَّجْدِيدِ الَّذِي يُجْرِيهِ الرُّوحُ الْقُدُسُ،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الَّذِي سَكَبَهُ عَلَيْنَا بِغِنىً بِيَسُوعَ الْمَسِيحِ مُخَلِّصِنَا.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حَتَّى إِذَا تَبَرَّرْنَا بِنِعْمَتِهِ، نَصِيرُ وَرَثَةً، وَفْقاً لِرَجَائِنَا بِالْحَيَاةِ الأَبَدِيَّةِ.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صَادِقٌ هَذَا الْقَوْلُ! وَأُرِيدُ أَنْ تُقَرِّرَ هَذِهِ الأُمُورَ قَرَاراً حَاسِماً، حَتَّى يَهْتَمَّ الَّذِينَ آمَنُوا بِاللهِ بِأَنْ يَجْتَهِدُوا فِي الأَعْمَالِ الصَّالِحَةِ. هَذِهِ الأُمُورُ حَسَنَةٌ وَنَافِعَةٌ لِلنَّاسِ.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الْمَسَائِلُ السَّخِيفَةُ، وَسَلاسِلُ النَّسَبِ، وَالْمُخَاصَمَاتُ، وَالْمُنَازَعَاتُ حَوْلَ الشَّرِيعَةِ، فَتَجَنَّبْهَا، لأَنَّهَا غَيْرُ نَافِعَةٍ، وَبَاطِلَةٌ.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وَصَاحِبُ الْهَرْطَقَةِ اقْطَعِ الْعَلاقَةَ بِهِ بَعْدَ إِنْذَارِهِ أَوَّلاً وَثَانِياً،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عَالِماً أَنَّ مِثْلَ هَذَا مُنْحَرِفٌ يَمْضِي فِي الْخَطِيئَةِ وَقَدْ حَكَمَ عَلَى نَفْسِهِ بِنَفْسِهِ!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حَالَمَا أُرْسِلُ إِلَيْكَ أَرْتِمَاسَ أَوْ تِيخِيكُسَ، اجْتَهِدْ أَنْ تَأْتِيَنِي إِلَى مَدِينَةِ نِيكُوبُولِيسَ، لأَنِّي قَرَّرْتُ أَنْ أُقَضِّيَ فَصْلَ الشِّتَاءِ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اجْتَهِدْ فِي إِطْلاقِ زِينَاسَ الْمُحَامِي وَأَبُلُّوسَ بَعْدَ تَزْوِيدِهِمَا لِلسَّفَرِ، حَتَّى لَا يَحْتَاجَا إِلَى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وَلْيَتَعَلَّمْ ذَوُونَا أَيْضاً أَنْ يُمَارِسُوا أَعْمَالاً حَسَنَةً، لِسَدِّ الْحَاجَاتِ الضَّرُورِيَّةِ، لِكَيْ لَا يَكُونُوا عَدِيمِي الثَّمَرِ.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جَمِيعُ الَّذِينَ مَعِي يُسَلِّمُونَ عَلَيْكَ. سَلِّمْ عَلَى مُحِبِّينَا فِي الإِيمَانِ. لِتَكُنِ النِّعْمَةُ مَعَكُمْ جَمِيعاً!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