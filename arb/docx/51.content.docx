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كولوسي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بُولُسَ وَهُوَ رَسُولٌ لِلْمَسِيحِ يَسُوعَ بِمَشِيئَةِ اللهِ، وَمِنَ الأَخِ تِيمُوثَاوُسَ،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إِلَى الإِخْوَةِ الْقِدِّيسِينَ وَالأُمَنَاءِ فِي الْمَسِيحِ، الْمُقِيمِينَ فِي مَدِينَةِ كُولُوسِّي. لِتَكُنْ لَكُمُ النِّعْمَةُ وَالسَّلامُ مِنَ اللهِ أَبِينَا وَالرَّبِّ يَسُوعَ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إِنَّنَا دَائِماً نَرْفَعُ الشُّكْرَ لِلهِ، أَبِي رَبِّنَا يَسُوعَ الْمَسِيحِ فِيمَا نُصَلِّي لأَجْلِكُمْ.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إِذْ بَلَغَنَا خَبَرُ إِيمَانِكُمْ بِالْمَسِيحِ يَسُوعَ وَالْمَحَبَّةِ الَّتِي لَكُمْ نَحْوَ جَمِيعِ الْقِدِّيسِينَ،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بِسَبَبِ الرَّجَاءِ الْمَحْفُوظِ لَكُمْ فِي السَّمَاوَاتِ، الرَّجَاءِ الَّذِي سَمِعْتُمْ بِهِ سَابِقاً فِي كَلِمَةِ الْحَقِّ الَّتِي فِي الإِنْجِيلِ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وَالَّتِي وَصَلَتْ إِلَيْكُمْ كَمَا تَنْتَشِرُ الآنَ فِي الْعَالَمِ أَجْمَعَ، مُنْتِجَةً الثَّمَرَ وَنَامِيَةً، مِثْلَمَا يَحْدُثُ بَيْنَكُمْ أَنْتُمْ مُنْذُ أَنْ سَمِعْتُمْ بِنِعْمَةِ اللهِ وَاخْتَبَرْتُمُوهَا بِالْحَقِّ،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عَلَى حَسَبِ مَا تَعَلَّمْتُمْ مِنْ أَبَفْرَاسَ شَرِيكِنَا الْعَبْدِ الْحَبِيبِ، وَالْخَادِمِ الأَمِينِ لِلْمَسِيحِ عِنْدَكُمْ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وَهُوَ نَفْسُهُ أَخْبَرَنَا بِمَا لَكُمْ مِنَ الْمَحَبَّةِ فِي الرُّوحِ.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لِذَلِكَ نَحْنُ أَيْضاً، مِنَ الْيَوْمِ الَّذِي فِيهِ سَمِعْنَا بِأَخْبَارِكُمْ، مَازِلْنَا نُصَلِّي وَنَتَضَرَّعُ لأَجْلِكُمْ، لأَنْ تَمْتَلِئُوا مِنْ تَمَامِ مَعْرِفَةِ مَشِيئَةِ اللهِ فِي كُلِّ حِكْمَةٍ وَإِدْرَاكٍ رُوحِيٍّ،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لِكَيْ تَسْلُكُوا سُلُوكاً لائِقاً بِالرَّبِّ وَمُرْضِياً فِي كُلِّ شَيْءٍ، مُنْتِجِينَ الثَّمَرَ فِي كُلِّ عَمَلٍ صَالِحٍ وَنَامِينَ فِي مَعْرِفَةِ اللهِ إِلَى التَّمَامِ،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مُتَشَدِّدِينَ بِكُلِّ قُوَّةٍ مُوَافِقَةٍ لِقُدْرَةِ مَجْدِهِ، لِتَتَمَكَّنُوا تَمَاماً مِنَ الاحْتِمَالِ وَطُولِ الْبَالِ،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رَافِعِينَ الشُّكْرَ بِفَرَحٍ لِلآبِ الَّذِي جَعَلَكُمْ أَهْلاً لِلاشْتِرَاكِ فِي مِيرَاثِ الْقِدِّيسِينَ فِي النُّورِ،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هُوَ الَّذِي أَنْقَذَنَا مِنْ سُلْطَةِ الظَّلامِ وَنَقَلَنَا إِلَى مَلَكُوتِ ابْنِ مَحَبَّتِهِ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الَّذِي فِيهِ لَنَا الْفِدَاءُ، أَيْ غُفْرَانُ الْخَطَايَا.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هُوَ صُورَةُ اللهِ الَّذِي لَا يُرَى، وَالْبِكْرُ عَلَى كُلِّ مَا قَدْ خُلِقَ،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إِذْ بِهِ خُلِقَتْ جَمِيعُ الأَشْيَاءِ: مَا فِي السَّمَاوَاتِ وَمَا عَلَى الأَرْضِ، مَا يُرَى وَمَا لَا يُرَى، أَعُرُوشاً كَانَتْ أَمْ سِيَادَاتٍ أَمْ رِئَاسَاتٍ أَمْ سُلْطَاتٍ. كُلُّ مَا فِي الْكَوْنِ قَدْ خُلِقَ بِهِ وَلأَجْلِهِ.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هُوَ كَائِنٌ قَبْلَ كُلِّ شَيْءٍ، وَبِهِ يَدُومُ كُلُّ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وَهُوَ رَأْسُ الْجَسَدِ، أَيِ الْكَنِيسَةِ؛ هُوَ الْبَدَاءَةُ وَبِكْرُ الْقَائِمِينَ مِنْ بَيْنِ الأَمْوَاتِ، لِيَكُونَ لَهُ الْمَقَامُ الأَوَّلُ فِي كُلِّ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فَفِيهِ سُرَّ اللهُ أَنْ يَحِلَّ بِكُلِّ مِلْئِهِ،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وَأَنْ يُصَالِحَ بِهِ كُلَّ شَيْءٍ مَعَ نَفْسِهِ، إِذْ أَحَلَّ السَّلامَ بِدَمِهِ عَلَى الصَّلِيبِ، فَبِهِ يُصَالَحُ كُلُّ شَيْءٍ، سَوَاءٌ مَا كَانَ عَلَى الأَرْضِ أَوْ مَا فِي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وَأَنْتُمْ، يَا مَنْ كُنْتُمْ فِي الْمَاضِي أَجَانِبَ وَأَعْدَاءَ فِي الْفِكْرِ، بِأَعْمَالِكُمُ الشِّرِّيرَةِ،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قَدْ صَالَحَكُمُ الآنَ فِي جَسَدِ بَشَرِيَّةِ (ابْنِهِ) بِالْمَوْتِ. وَذَلِكَ لِكَيْ يُحْضِرَكُمْ فَتَمْثُلُوا أَمَامَهُ وَأَنْتُمْ قِدِّيسُونَ بِلا ذَنْبٍ وَلا لَوْمٍ.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عَلَى أَنْ تَثْبُتُوا فِعْلاً فِي الإِيمَانِ، مُؤَسَّسِينَ وَرَاسِخِينَ وَغَيْرَ مُتَحَوِّلِينَ عَنْ رَجَاءِ الإِنْجِيلِ الَّذِي سَمِعْتُمُوهُ، الَّذِي بُشِّرَ بِهِ لِلْخَلِيقَةِ كُلِّهَا تَحْتَ السَّمَاءِ، وَلَهُ صِرْتُ أَنَا بُولُسَ خَادِماً.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وَالآنَ أَنَا أَفْرَحُ فِي الآلامِ الَّتِي أُقَاسِيهَا لأَجْلِكُمْ، وَأُتَمِّمُ فِي جَسَدِي مَا نَقَصَ مِنْ ضِيقَاتِ الْمَسِيحِ لأَجْلِ جَسَدِهِ الَّذِي هُوَ الْكَنِيسَةُ،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وَلَهَا قَدْ صِرْتُ أَنَا خَادِماً بِمُوجِبِ تَدْبِيرِ اللهِ الْمَوْهُوبِ لِي مِنْ أَجْلِكُمْ، وَهُوَ أَنْ أُتَمِّمَ كَلِمَةَ اللهِ، بِإِعْلانِ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السِّرِّ الَّذِي كَانَ مَكْتُوماً طَوَالَ الْعُصُورِ وَالأَجْيَالِ، وَلكِنْ كُشِفَ الآنَ لِقِدِّيسِيهِ،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الَّذِينَ أَرَادَ اللهُ أَنْ يُعْلِنَ لَهُمْ كَمْ هُوَ غَنِيٌّ مَجْدُ هَذَا السِّرِّ بَيْنَ الأُمَمِ: أَنَّ الْمَسِيحَ فِيكُمْ، وَهُوَ رَجَاءُ الْمَجْدِ؛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هَذَا السِّرُّ نُعْلِنُهُ نَحْنُ، وَاعِظِينَ كُلَّ إِنْسَانٍ، وَمُعَلِّمِينَ كُلَّ إِنْسَانٍ، فِي كُلِّ حِكْمَةٍ، لِكَيْ نُحْضِرَ كُلَّ إِنْسَانٍ كَامِلاً فِي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وَلأَجْلِ هَذَا أَتْعَبُ أَنَا أَيْضاً وَأُجَاهِدُ، بِفَضْلِ قُدْرَتِهِ الْعَامِلَةِ فِيَّ بِقُوَّةٍ.</w:t>
      </w:r>
    </w:p>
    <w:p>
      <w:pPr>
        <w:pStyle w:val="Heading2"/>
        <w:bidi/>
      </w:pPr>
      <w:r>
        <w:rPr>
          <w:rtl/>
          <w:cs/>
          <w:lang w:val="ar_AE" w:bidi="ar_AE"/>
        </w:rPr>
        <w:t>كولوسي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فَإِنِّي أُرِيدُ أَنْ تَعْلَمُوا مِقْدَارَ جِهَادِي لأَجْلِكُمْ وَلأَجْلِ الَّذِينَ فِي مَدِينَةِ لاوُدِكِيَّةَ، وَلأَجْلِ جَمِيعِ الَّذِينَ لَا يَعْرِفُونَنِي بِالْوَجْهِ،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بِغَرَضِ أَنْ تَتَشَجَّعَ قُلُوبُهُمْ وَتَكُونَ كُلُّهَا مُتَّحِدَةً فِي الْمَحَبَّةِ، لِبُلُوغِ الإِدْرَاكِ التَّامِّ بِكُلِّ غِنَاهُ، لِمَعْرِفَةِ سِرِّ اللهِ، أَيِ الْمَسِيحِ،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الْمَخْزُونَةِ فِيهِ كُنُوزُ الْحِكْمَةِ وَالْمَعْرِفَةِ كُلُّهَا.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أَقُولُ هَذَا حَتَّى لَا يُضَلِّلَكُمْ أَحَدٌ بِكَلامٍ خَدَّاعٍ.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فَمَعَ أَنِّي فِي الْجَسَدِ غَائِبٌ، إِلّا أَنِّي فِي الرُّوحِ حَاضِرٌ مَعَكُمْ، أَفْرَحُ إِذْ أُشَاهِدُ تَرْتِيبَكُمْ وَثَبَاتَكُمْ فِي الإِيمَانِ بِالْمَسِيحِ.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فَمِثْلَمَا قَبِلْتُمُ الْمَسِيحَ يَسُوعَ الرَّبَّ، فَفِيهِ اسْلُكُوا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وَأَنْتُمْ مُتَأَصِّلُونَ وَمَبْنِيُّونَ فِيهِ وَرَاسِخُونَ فِي الإِيمَانِ الْمُوَافِقِ لِمَا تَعَلَّمْتُمْ وَفَائِضُونَ بِالشُّكْرِ.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احْذَرُوا أَنْ يُوقِعَكُمْ أَحَدٌ فَرِيسَةً بِالْفَلْسَفَةِ وَالْغُرُورِ الْبَاطِلِ، عَمَلاً بِتَقَالِيدِ النَّاسِ وَأَرْكَانِ الْعَالَمِ؛ مِمَّا لَا يُوَافِقُ الْمَسِيحَ.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فَفِيهِ، جَسَدِيًّا، يَحِلُّ اللهُ بِكُلِّ مِلْئِهِ،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وَأَنْتُمْ مُكَمَّلُونَ فِيهِ. فَهُوَ رَأْسُ كُلِّ رَئَاسَةٍ وَسُلْطَةٍ؛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وَفِيهِ أَيْضاً خُتِنْتُمْ أَنْتُمْ خِتَاناً لَمْ تُجْرِهِ الأَيْدِي، إِذْ نُزِعَ عَنْكُمْ جَسَدُ الْخَطَايَا الْبَشَرِيُّ وَهَذَا هُوَ خِتَانُ الْمَسِيحِ: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فَقَدْ دُفِنْتُمْ مَعَهُ فِي الْمَعْمُودِيَّةِ، وَفِيهَا أَيْضاً أُقِمْتُمْ مَعَهُ، عَنْ طَرِيقِ إِيمَانِكُمْ بِقُدْرَةِ اللهِ الَّذِي أَقَامَهُ مِنْ بَيْنِ الأَمْوَاتِ.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فَأَنْتُمْ، إِذْ كُنْتُمْ أَمْوَاتاً فِي الْخَطَايَا وَعَدَمِ خِتَانِكُمُ الْجَسَدِيِّ، أَحْيَاكُمْ جَمِيعاً مَعَهُ؛ مُسَامِحاً لَنَا جَمِيعاً بِالْخَطَايَا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إِذْ قَدْ مَحَا صَكَّ الْفَرَائِضِ الْمَكْتُوبَ عَلَيْنَا وَالْمُنَاقِضَ لِمَصْلَحَتِنَا، بَلْ إِنَّهُ قَدْ أَزَالَهُ مِنَ الْوَسَطِ، مُسَمِّراً إِيَّاهُ عَلَى الصَّلِيبِ.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وَإِذْ نَزَعَ سِلاحَ الرِّئَاسَاتِ وَالسُّلُطَاتِ، فَضَحَهُمْ جَهَاراً فِيهِ، وَسَاقَهُمْ فِي مَوْكِبِهِ ظَافِراً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فَلا يَحْكُمْ عَلَيْكُمْ أَحَدٌ فِي قَضِيَّةِ الأَكْلِ وَالشُّرْبِ، أَوْ فِي الْقَضَايَا الْمُتَعَلِّقَةِ بِالأَعْيَادِ وَرُؤُوسِ الشُّهُورِ وَالسُّبُوتِ؛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فَهَذِهِ كَانَتْ ظِلالاً لِمَا سَيَأْتِي، أَيْ لِلْحَقِيقَةِ الَّتِي هِيَ الْمَسِيحُ.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لَا يَحْرِمْكُمْ أَحَدٌ مِنْ جَائِزَتِكُمْ، بِحَمْلِكُمْ عَلَى مَا يَرْغَبُ فِيهِ مِنْ إِظْهَارِ التَّوَاضُعِ وَالتَّعَبُّدِ لِلْمَلائِكَةِ، دَاخِلاً فِي رُؤى يَتَوَهَّمُهَا، وَقَدْ نَفَخَهُ بَاطِلاً ذِهْنُهُ الْجَسَدِيُّ،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وَهُوَ غَيْرُ مُمْسِكٍ بِالرَّأْسِ الَّذِي مِنْهُ يَتَلَقَّى الْجَسَدُ كُلُّهُ غِذَاءَهُ وَتَمَاسُكَهُ بِالْمَفَاصِلِ وَالأَوْصَالِ، فَيَنْمُو النُّمُوَّ الَّذِي يَمْنَحُهُ اللهُ.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فَمَادُمْتُمْ قَدْ مُتُّمْ مَعَ الْمَسِيحِ بِالنِّسْبَةِ لأَرْكَانِ الْعَالَمِ، فَلِمَاذَا، كَمَا لَوْ كُنْتُمْ عَائِشِينَ فِي الْعَالَمِ، تُخْضِعُونَ أَنْفُسَكُمْ لِفَرَائِضَ مِثْلِ هذِهِ: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تُمْسِكْ، لَا تَذُقْ، لَا تَلْمَسْ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وَهذِهِ أَشْيَاءُ تُسْتَهْلَكُ وَتَزُولُ. فَتِلْكَ الْفَرَائِضُ هِيَ وَصَايَا الْبَشَرِ وَتَعَالِيمُهُمْ.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لَهَا مَظَاهِرُ الْحِكْمَةِ لِمَا فِيهَا مِنْ إِفْرَاطٍ فِي الْعِبَادَةِ الْمُصْطَنَعَةِ، وَإِذْلالٍ لِلذَّاتِ، وَقَهْرٍ لِلْجَسَدِ؛ أُمُورٌ لَا قِيمَةَ لَهَا، وَمَا هِيَ إِلّا لإِرْضَاءِ الْمُيُولِ الْبَشَرِيَّةِ.</w:t>
      </w:r>
    </w:p>
    <w:p>
      <w:pPr>
        <w:pStyle w:val="Heading2"/>
        <w:bidi/>
      </w:pPr>
      <w:r>
        <w:rPr>
          <w:rtl/>
          <w:cs/>
          <w:lang w:val="ar_AE" w:bidi="ar_AE"/>
        </w:rPr>
        <w:t>كولوسي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فَبِمَا أَنَّكُمْ قَدْ قُمْتُمْ مَعَ الْمَسِيحِ، فَاسْعَوْا إِلَى الأُمُورِ الَّتِي فِي الْعُلَى، حَيْثُ الْمَسِيحُ جَالِسٌ عَنْ يَمِينِ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اُحْصُرُوا اهْتِمَامَكُمْ بِالأُمُورِ الَّتِي فِي الْعُلَى، لَا بِالأُمُورِ الأَرْضِيَّةِ.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فَإِنَّكُمْ قَدْ مُتُّمْ، وَحَيَاتُكُمْ مَسْتُورَةٌ مَعَ الْمَسِيحِ فِي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فَعِنْدَمَا يُظْهَرُ الْمَسِيحُ، وَهُوَ حَيَاتُنَا، عِنْدَئِذٍ تُظْهَرُونَ أَنْتُمْ أَيْضاً مَعَهُ فِي الْمَجْدِ.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فَأَمِيتُوا إِذَنْ مُيُولَكُمْ الأَرْضِيَّةَ: الزِّنَى، النَّجَاسَةَ، جُمُوحَ الْعَاطِفَةِ، الشَّهْوَةَ الرَّدِيئَةَ، وَالاشْتِهَاءَ النَّهِمَ الَّذِي هُوَ عِبَادَةُ أَصْنَامٍ.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فَبِسَبَبِ هَذِهِ الْخَطَايَا يَنْزِلُ غَضَبُ اللهِ،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وَفِيهَا سَلَكْتُمْ فِي الْمَاضِي، حِينَ كُنْتُمْ تَعِيشُونَ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وَأَمَّا الآنَ، فَانْزِعُوا عَنْكُمْ، أَنْتُمْ أَيْضاً، هذِهِ الْخَطَايَا كُلَّهَا: الْغَضَبَ، النَّقْمَةَ، الْخُبْثَ، التَّجْدِيفَ، الْكَلامَ الْقَبِيحَ الْخَارِجَ مِنْ أَفْوَاهِكُمْ.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يَكْذِبْ أَحَدُكُمْ عَلَى الآخَرِ، إِذْ قَدْ نَزَعْتُمُ الإِنْسَانَ الْعَتِيقَ وَأَعْمَالَهُ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وَلَبِسْتُمُ الْجَدِيدَ الَّذِي يَتَجَدَّدُ لِبُلُوغِ تَمَامِ الْمَعْرِفَةِ وَفْقاً لِصُورَةِ خَالِقِهِ،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وَفِيهِ لَا فَرْقَ بَيْنَ يُونَانِيٍّ وَيَهُودِيٍّ، أَوْ مَخْتُونٍ وَغَيْرِ مَخْتُونٍ، أَوْ مُتَحَضِّرٍ وَغَيْرِ مُتَحَضِّرٍ، أَوْ عَبْدٍ وَحُرٍّ، بَلِ الْمَسِيحُ هُوَ الْكُلُّ وَفِي الْكُلِّ.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فَبِاعْتِبَارِكُمْ جَمَاعَةً مُخْتَارَةً مِنَ اللهِ، قِدِّيسِينَ مَحْبُوبِينَ، الْبَسُوا دَائِماً مَشَاعِرَ الْحَنَانِ وَاللُّطْفَ وَالتَّوَاضُعَ وَالوَدَاعَةَ وَطُولَ الْبَالِ،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مُحْتَمِلِينَ بَعْضُكُمْ بَعْضاً، وَمُسَامِحِينَ بَعْضُكُمْ بَعْضاً. إِنْ كَانَ لأَحَدِكُمْ شَكْوَى عَلَى آخَرَ، كَمَا سَامَحَكُمُ الرَّبُّ، هكَذَا افْعَلُوا أَنْتُمْ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وَفَوْقَ هَذَا كُلِّهِ الْبَسُوا الْمَحَبَّةَ، فَهِيَ رَابِطَةُ الْكَمَالِ.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وَلْيَمْلِكْ فِي قُلُوبِكُمْ سَلامُ الْمَسِيحِ، فَإِلَيْهِ قَدْ دُعِيتُمْ فِي الْجَسَدِ الْوَاحِدِ؛ وَكُونُوا شَاكِرِينَ!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لِتَسْكُنْ كَلِمَةُ الْمَسِيحِ فِي دَاخِلِكُمْ بِغِنىً، فِي كُلِّ حِكْمَةٍ، مُعَلِّمِينَ وَوَاعِظِينَ بَعْضُكُمْ بَعْضَاً، مُرَنِّمِينَ بِمَزَامِيرَ وَتَسَابِيحَ وَأَنَاشِيدَ رُوحِيَّةٍ فِي قُلُوبِكُمْ لِلهِ، رَافِعِينَ لَهُ الْحَمْدَ.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وَمَهْمَا كَانَ مَا تَعْمَلُونَهُ، بِالْقَوْلِ أَوْ بِالْفِعْلِ، فَلْيَجْرِ كُلُّ شَيْءٍ بِاسْمِ الرَّبِّ يَسُوعَ، رَافِعِينَ بِهِ الشُّكْرَ لِلهِ الآبِ.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أَيَّتُهَا الزَّوْجَاتُ اخْضَعْنَ لأَزْوَاجِكُنَّ كَمَا يَلِيقُ (بِالْعِيشَةِ) فِي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أَيُّهَا الأَزْوَاجُ، أَحِبُّوا زَوْجَاتِكُمْ، وَلا تُعَامِلُوهُنَّ بِقَسْوَةٍ.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أَيُّهَا الأَوْلادُ، أَطِيعُوا وَالِدِيكُمْ فِي كُلِّ أَمْرٍ، لأَنَّ ذَلِكَ مَرْضِيٌّ فِي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أَيُّهَا الآبَاءُ، لَا تُثِيرُوا غَضَبَ أَوْلادِكُمْ لِئَلّا يُصِيبَهُمُ الْفَشَلُ.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أَيُّهَا الْعَبِيدُ، أَطِيعُوا فِي كُلِّ أَمْرٍ سَادَتَكُمُ الْبَشَرِيِّينَ، فَلا تَعْمَلُوا بِجِدٍّ فَقَطْ حِينَ تَكُونُ عُيُونُهُمْ عَلَيْكُمْ، كَمَنْ يُحَاوِلُ إِرْضَاءَ النَّاسِ، بَلْ بِقَلْبٍ صَادِقٍ خَائِفِينَ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وَمَهْمَا عَمِلْتُمْ، فَاجْتَهِدُوا فِيهِ مِنْ صَمِيمِ الْقَلْبِ، وَكَأَنَّهُ لِلرَّبِّ لَا لِلنَّاسِ،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عَالِمِينَ أَنَّكُمْ سَوْفَ تَنَالُونَ الْمُكَافَأَةَ بِالْمِيرَاثِ مِنَ الرَّبِّ. فَإِنَّمَا أَنْتُمْ عَبِيدٌ تَخْدِمُونَ الرَّبَّ الْمَسِيحَ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وَأَمَّا مَنْ عَمِلَ شَرّاً فَسَوْفَ يَنَالُ جَزَاءَ عَمَلِهِ الشِّرِّيرِ، وَلَيْسَ مُحَابَاةٌ.</w:t>
      </w:r>
    </w:p>
    <w:p>
      <w:pPr>
        <w:pStyle w:val="Heading2"/>
        <w:bidi/>
      </w:pPr>
      <w:r>
        <w:rPr>
          <w:rtl/>
          <w:cs/>
          <w:lang w:val="ar_AE" w:bidi="ar_AE"/>
        </w:rPr>
        <w:t>كولوسي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أَيُّهَا السَّادَةُ، عَامِلُوا عَبِيدَكُمْ بِالْعَدْلِ وَالإِنْصَافِ، عَالِمِينَ أَنَّ لَكُمْ، أَنْتُمْ أَيْضاً، سَيِّداً فِي السَّمَاءِ.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دَاوِمُوا عَلَى الصَّلاةِ، مُتَيَقِّظِينَ فِيهَا بِالشُّكْرِ،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مُصَلِّينَ مَعاً لأَجْلِنَا أَيْضاً، كَيْ يَفْتَحَ لَنَا اللهُ بَاباً لِنُبَلِّغَ الرِّسَالَةَ، فَنَتَكَلَّمَ بِسِرِّ الْمَسِيحِ الَّذِي مِنْ أَجْلِهِ أَنَا مُقَيَّدٌ أَيْضاً،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حَتَّى أُعْلِنَهُ كَمَا يَجِبُ أَنْ أَتَكَلَّمَ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تَصَرَّفُوا بِحِكْمَةٍ مَعَ الَّذِينَ هُمْ مِنْ خَارِجِ الْكَنِيسَةِ، مُسْتَغِلِّينَ الْوَقْتَ أَحْسَنَ اسْتِغْلالٍ.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لِيَكُنْ كَلامُكُمْ دَائِماً مَصْحُوباً بِالنِّعْمَةِ، وَلْيَكُنْ مُصْلَحاً بِمِلْحٍ، فَتَعْرِفُوا كَيْفَ يَجِبُ أَنْ تُجِيبُوا كُلَّ وَاحِدٍ.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أَمَّا أَحْوَالِي كُلُّهَا، فَسَيُخْبِرُكُمْ بِها تِيخِيكُسُ، الأَخُ الْحَبِيبُ وَالْخَادِمُ الأَمِينُ وَرَفِيقُنَا الْعَبْدُ فِي الرَّبِّ،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فَإِيَّاهُ قَدْ أَرْسَلْتُ إِلَيْكُمْ لِهَذَا الْغَرَضِ عَيْنِهِ، لِتَعْرِفُوا أَحْوَالَنَا وَيُشَجِّعَ قُلُوبَكُمْ،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يُرَافِقُهُ أُونِسِيمُوسُ، الأَخُ الأَمِينُ الْحَبِيبُ الَّذِي هُوَ مِنْ عِنْدِكُمْ. فَهُمَا يُطْلِعَانِكُمْ عَلَى أَحْوَالِنَا هُنَا.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يُسَلِّمُ عَلَيْكُمْ أَرِسْتَرْخُسُ رَفِيقِي فِي السِّجْنِ؛ وَمَرْقُسُ ابْنُ أُخْتِ بَرْنَابَا، وَفِي شَأْنِهِ تَلَقَّيْتُمْ بَعْضَ التَّوْصِيَاتِ: فَإِنْ جَاءَ إِلَيْكُمْ، فَرَحِّبُوا بِهِ؛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وَيَسُوعُ الْمَعْرُوفُ بِاسْمِ يُسْطُسَ. هؤُلاءِ جَمِيعاً مِنْ أَهْلِ الْخِتَانِ، وَهُمْ وَحْدُهُمْ مُعَاوِنِيَّ لأَجْلِ مَلَكُوتِ اللهِ، وَقَدْ كَانُوا لِي عَزَاءً.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يُسَلِّمُ عَلَيْكُمْ أَبَفْرَاسُ الَّذِي هُوَ مِنْكُمْ، وَهُوَ عَبْدٌ لِلْمَسِيحِ يَسُوعَ، يُجَاهِدُ كُلَّ حِينٍ لأَجْلِكُمْ فِي الصَّلَوَاتِ لِتَثْبُتُوا كَامِلِينَ وَلَكُمْ تَمَامُ الْيَقِينِ مِنْ جِهَةِ مَشِيئَةِ اللهِ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فَإِنِّي أَشْهَدُ لَهُ بِأَنَّهُ يَجْتَهِدُ كَثِيراً لأَجْلِكُمْ وَلأَجْلِ الَّذِينَ فِي مَدِينَةِ لاوُدِكِيَّةَ وَالَّذِينَ فِي مَدِينَةِ هِيرَابُولِيسَ.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يُسَلِّمُ عَلَيْكُمْ لُوقَا الطَّبِيبُ الْحَبِيبُ؛ وَدِيمَاسُ.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سَلِّمُوا عَلَى الإِخْوَةِ الَّذِينَ فِي لاوُدِكِيَّةَ، وَعَلَى نِمْفَاسَ، وَعَلَى الْكَنِيسَةِ الَّتِي تَجْتَمِعُ فِي بَيْتِهِ.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وَبَعْدَ أَنْ تُقْرَأَ هذِهِ الرِّسَالَةُ عَلَيْكُمْ، ابْعَثُوا بِها لِتُقْرَأَ عَلَى كَنِيسَةِ مُؤْمِنِي لاوُدِكِيَّةَ، وَخُذُوا الرِّسَالَةَ الَّتِي عِنْدَهُمْ لِتَقْرَأُوهَا أَنْتُمْ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وَقُولُوا لأَرْخِبُّسَ: «تَنَبَّهْ لِلْخِدْمَةِ الَّتِي تَلَقَّيْتَهَا فِي الرَّبِّ، وَقُمْ بِها كَامِلَةً!»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هَذَا السَّلامُ بِخَطِّ يَدِي، أَنَا بُولُسَ. تَذَكَّرُوا قُيُودِي. لِتَكُنِ النِّعْمَةُ مَعَكُمْ.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