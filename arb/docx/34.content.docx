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Resource: Biblica Open New Arabic Version 2012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b/>
          <w:lang w:val="ar_AE" w:bidi="ar_AE"/>
        </w:rPr>
        <w:t>Biblica Open New Arabic Version 2012</w:t>
      </w:r>
      <w:r>
        <w:rPr>
          <w:lang w:val="ar_AE" w:bidi="ar_AE"/>
        </w:rPr>
        <w:t xml:space="preserve"> (Arabic) is based on: </w:t>
      </w:r>
      <w:r>
        <w:rPr>
          <w:lang w:val="ar_AE" w:bidi="ar_AE"/>
        </w:rPr>
        <w:t>Biblica Open New Arabic Version 2012</w:t>
      </w:r>
      <w:r>
        <w:rPr>
          <w:lang w:val="ar_AE" w:bidi="ar_AE"/>
        </w:rPr>
        <w:t xml:space="preserve">, </w:t>
      </w:r>
      <w:hyperlink r:id="rId13">
        <w:r>
          <w:rPr>
            <w:lang w:val="ar_AE" w:bidi="ar_AE"/>
          </w:rPr>
          <w:rPr>
            <w:color w:val="0000EE"/>
            <w:u w:val="single"/>
          </w:rPr>
          <w:t>Biblica</w:t>
        </w:r>
      </w:hyperlink>
      <w:r>
        <w:rPr>
          <w:lang w:val="ar_AE" w:bidi="ar_AE"/>
        </w:rPr>
        <w:t xml:space="preserve">, None, which is licensed under a </w:t>
      </w:r>
      <w:hyperlink r:id="rId14">
        <w:r>
          <w:rPr>
            <w:lang w:val="ar_AE" w:bidi="ar_AE"/>
          </w:rPr>
          <w:rPr>
            <w:color w:val="0000EE"/>
            <w:u w:val="single"/>
          </w:rPr>
          <w:t>CC BY-SA 4.0 license</w:t>
        </w:r>
      </w:hyperlink>
      <w:r>
        <w:rPr>
          <w:lang w:val="ar_AE" w:bidi="ar_AE"/>
        </w:rPr>
        <w:t>.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>This PDF version is provided under the same license.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pStyle w:val="Heading1"/>
        <w:bidi/>
      </w:pPr>
      <w:r>
        <w:rPr>
          <w:lang w:val="ar_AE" w:bidi="ar_AE"/>
        </w:rPr>
        <w:t>Biblica Open New Arabic Version 2012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lang w:val="ar_AE" w:bidi="ar_AE"/>
        </w:rPr>
        <w:t xml:space="preserve"> 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Nahum 1:1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وَحْيٌ بِشَأْنِ نِينَوَى، كَمَا وَرَدَ فِي كِتَابِ رُؤْيَا نَاحُومَ الأَلْقُوشِيِّ.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الرَّبُّ إِلَهٌ غَيُورٌ وَمُنْتَقِمٌ. الرَّبُّ مُنْتَقِمٌ وَسَاخِطٌ. يَنْتَقِمُ مِنْ أَعْدَائِهِ، وَيُضْمِرُ الْغَضَبَ لِخُصُومِهِ.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الرَّبُّ بَطِيءٌ فِي غَضَبِهِ وَعَظِيمُ الْعِزَّةِ، إِنَّمَا لَا يُبْرِئُ الْخَاطِئَ الْبَتَّةَ. طَرِيقُ الرَّبِّ فِي الزَّوْبَعَةِ وَالْعَاصِفَةِ، وَالْغَمَامُ غُبَارُ قَدَمَيْهِ.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يَزْجُرُ الْبَحْرَ فَيُجَفِّفُهُ. يُنْضِبُ جَمِيعَ الأَنْهَارِ، فَتَذْوِي مَرَاعِي بَاشَانَ وَالْكَرْمَلِ، وَيَذْبُلُ زَهْرُ لُبْنَانَ.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تَتَزَلْزَلُ الْجِبَالُ أَمَامَهُ، وَتَذُوبُ التِّلالُ، وَتَتَصَدَّعُ الأَرْضُ فِي حَضْرَتِهِ وَالْمَسْكُونَةُ وَالسَّاكِنُونَ فِيهَا.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مَنْ يَصْمِدُ أَمَامَ سَخَطِهِ؟ مَنْ يَتَحَمَّلُ فَرْطَ اضْطِرَامِ غَضَبِهِ؟ يَنْصَبُّ غَضَبُهُ كَالنَّارِ وَتَنْحَلُّ تَحْتَ وَطْأَتِهِ الصُّخُورُ.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الرَّبُّ صَالِحٌ، حِصْنٌ فِي يَوْمِ الضِّيقِ، وَيَعْرِفُ الْمُعْتَصِمِينَ بِهِ.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وَلَكِنَّهُ بِطُوفَانٍ طَامٍ يُخْفِي مَعَالِمَ نِينَوَى، وَتُدْرِكُ الظُّلْمَةُ أَعْدَاءَهُ.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لِمَاذَا تَتَآمَرُونَ عَلَى الرَّبِّ؟ إِنَّهُ يَقْضِي عَلَى مُؤَامَرَتِكُمْ، وَيُفْنِيكُمْ بِضَرْبَةٍ وَاحِدَةٍ.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وَتَلْتَهِمُهُمُ النَّارُ كَمَا تَلْتَهِمُ شَجَرَةَ عُلَّيْقٍ كَثِيفَةً أَوْ سُكَارَى مُتَرَنِّحِينَ مِنْ خَمْرِهِمْ أَوْ حِزْمَةَ قَشٍّ جَافَّةً.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مِنْكِ خَرَجَ يَا نِينَوَى مَنْ تَآمَرَ بِالشَّرِّ عَلَى الرَّبِّ، وَالْمُشِيرُ بِالسُّوءِ.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وَهَذَا مَا يَقُولُهُ الرَّبُّ: مَعَ أَنَّكُمْ أَقْوِيَاءُ وَكَثِيرُونَ فَإِنَّكُمْ تُسْتَأْصَلُونَ وَتَفْنَوْنَ. أَمَّا أَنْتُمْ يَا شَعْبِي فَقَدْ عَاقَبْتُكُمْ أَشَدَّ عِقَابٍ وَلَنْ أُنْزِلَ بِكُمُ الْوَيْلاتِ ثَانِيَةً.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بَلْ أُحَطِّمُ الآنَ نِيرَ أَشُّورَ عَنْكُمْ، وَأَكْسِرُ أَغْلالَكُمْ.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وَهَا الرَّبُّ قَدْ أَصْدَرَ قَضَاءَهُ بِشَأْنِكَ يَا أَشُّورُ: لَنْ تَبْقَى لَكَ ذُرِّيَّةٌ تَحْمِلُ اسْمَكَ. وَأَسْتَأْصِلُ مِنْ هَيْكَلِ آلهَتِكَ مَنْحُوتَاتِكَ وَمَسْبُوكَاتِكَ، وَأَجْعَلُهُ قَبْرَكَ، لأَنَّكَ صِرْتَ نَجِساً.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هُوَذَا عَلَى الْجِبَالِ (تَسِيرُ) قَدَمَا الْمُبَشِّرِ حَامِلِ الأَخْبَارِ السَّارَّةِ، الَّذِي يُعْلِنُ السَّلامَ. فَيَا يَهُوذَا وَاظِبْ عَلَى الاحْتِفَالِ بِأَعْيَادِكَ وَأَوْفِ نُذُورَكَ لأَنَّهُ لَنْ يُهَاجِمَكَ الشِّرِّيرُ مِنْ بَعْدُ، إِذْ قَدِ انْقَرَضَ تَمَاماً.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Nahum 2:1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قَدْ زَحَفَ عَلَيْكِ الْمُهَاجِمُ يَا نِينَوَى، فَاحْرُسِي الْحِصْنَ وَرَاقِبِي الطَّرِيقَ، مَنِّعِي أَسْوَارَكِ، وَجَنِّدِي كُلَّ قُوَّتِكِ.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لأَنَّ الرَّبَّ يُعِيدُ بَهَاءَ يَعْقُوبَ وَمَجْدَ إِسْرَائِيلَ، لأَنَّ النَّاهِبِينَ سَلَبُوهُمْ وَأَتْلَفُوا كُرُومَهُمْ.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تُرُوسُ أَبْطَالِهِ مُخَضَّبَةٌ بِالاحْمِرَارِ، وَجُنُودُهُ الْمُحَارِبُونَ مُسَرْبَلُونَ بِالْقِرْمِزِ. يَبْرُقُ فُولاذُ الْمَرْكَبَاتِ فِي يَوْمِ تَأَهُّبِهَا، وَتَتَبَخْتَرُ جِيَادُهَا.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تَتَرَاكَضُ الْمَرْكَبَاتُ بِعُنْفٍ فِي الشَّوَارِعِ، وَعَبْرَ السَّاحَاتِ تَمْرُقُ كَالْبَرْقِ وَمَنْظَرُهَا كَالْمَشَاعِلِ الْمُتَوَهِّجَةِ.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يَسْتَدْعِي الْمَلِكُ ضُبَّاطَهُ، فَيُسْرِعُونَ إِلَيْهِ مُتَعَثِّرِينَ فِي خُطَاهُمْ، يُهَرْوِلُونَ إِلَى سُورِ الْمَدِينَةِ وَقَدْ أُقِيمَتِ الْمَتَارِيسُ.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قَدِ انْفَتَحَتْ بَوَّابَاتُ الأَنْهَارِ، وَانْهَارَ الْقَصْرُ أَمَامَ جَحَافِلِ الأَعْدَاءِ.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أَصْبَحَتْ سَيِّدَةُ الْقَصْرِ عَارِيَةً مَسُوقَةً إِلَى الأَسْرِ، وَشَرَعَتْ جَوَارِيهَا يَنُحْنَ كَنَوْحِ الْحَمَامِ وَيَضْرِبْنَ صُدُورَهُنَّ.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نِينَوَى كَبِرْكَةٍ نَضَبَتْ مِيَاهُهَا، إِذْ فَرَّ أَهْلُهَا. وَتَعْلُو الصَّرْخَةُ: «قِفُوا، قِفُوا». وَلا مِنْ مُجِيبٍ يَلْتَفِتُ.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انْهَبُوا الْفِضَّةَ، انْهَبُوا الذَّهَبَ. لَا نِهَايَةَ لِكُنُوزِهَا أَوْ لِنَفَائِسِ ثَرْوَتِهَا.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أَضْحَتْ مُوحِشَةً خَاوِيَةً جَرْدَاءَ، ذَابَتْ مِنْهَا الْقُلُوبُ رُعْباً وَانْحَلَّتْ مِنْهَا الرُّكَبُ، طَغَى عَلَيْهَا الأَلَمُ وَعَلا وُجُوهَ أَهْلِهَا الشُّحُوبُ.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أَيْنَ نِينَوى عَرِينُ الأُسُودِ وَمْرْتَعُ الأَشْبَالِ حَيْثُ يَسْرَحُ الأَسَدُ وَاللَّبُوءَةُ وَالأَشْبَالُ مِنْ غَيْرِ إِزْعَاجٍ؟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قَدِ افْتَرَسَ الأَسَدُ مَا يَكْفِي لإِعَالَةِ أَشْبَالِهِ وَخَنَقَ فَرِيسَةً لِلَبُوءَاتِهِ. قَدْ مَلأَ عَرِينَهُ بِقَنَائِصِهِ وَكَهْفَهُ بِأَشْلائِهِمْ.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هَا أَنَا أُقَاوِمُكِ. يَقُولُ الرَّبُّ الْقَدِيرُ. فَأُحْرِقُ مَرْكَبَاتِكِ فَتُصْبِحُ دُخَاناً، وَيَلْتَهِمُ السَّيْفُ لُحُومَ أَبْنَائِكِ، وَأَسْتَأْصِلُ مِنَ الأَرْضِ غَنَائِمَكِ وَلَنْ يَتَرَدَّدَ فِي مَا بَعْدُ صَوْتُ مَنْدُوبِيكِ.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pStyle w:val="Heading2"/>
        <w:bidi/>
      </w:pPr>
      <w:r>
        <w:rPr>
          <w:lang w:val="ar_AE" w:bidi="ar_AE"/>
        </w:rPr>
        <w:t>Nahum 3:1</w:t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</w:t>
      </w:r>
      <w:r>
        <w:rPr>
          <w:lang w:val="ar_AE" w:bidi="ar_AE"/>
        </w:rPr>
        <w:t xml:space="preserve"> وَيْلٌ لِلْمَدِينَةِ السَّافِكَةِ الدِّمَاءِ الْمُمْتَلِئَةِ كَذِباً، الْمُكْتَظَّةِ بِالْغَنَائِمِ الْمَنْهُوبَةِ، الَّتِي لَا تَخْلُو أَبَداً مِنَ الضَّحَايَا.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2</w:t>
      </w:r>
      <w:r>
        <w:rPr>
          <w:lang w:val="ar_AE" w:bidi="ar_AE"/>
        </w:rPr>
        <w:t xml:space="preserve"> هَا فَرْقَعَةُ السِّيَاطِ وَقَعْقَعَةُ الْعَجَلاتِ وَجَلَبَةُ حَوَافِرِ الْخُيُولِ وَصَلْصَلَةُ الْمَرْكَبَاتِ.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3</w:t>
      </w:r>
      <w:r>
        <w:rPr>
          <w:lang w:val="ar_AE" w:bidi="ar_AE"/>
        </w:rPr>
        <w:t xml:space="preserve"> وَفُرْسَانٌ وَاثِبَةٌ، وَسُيُوفٌ لامِعَةٌ وَرِمَاحٌ بَارِقَةٌ وَكَثْرَةُ قَتْلَى وَأَكْوَامُ جُثَثٍ لا نِهَايَةَ لَهَا، بِها يَتَعَثَّرُونَ.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4</w:t>
      </w:r>
      <w:r>
        <w:rPr>
          <w:lang w:val="ar_AE" w:bidi="ar_AE"/>
        </w:rPr>
        <w:t xml:space="preserve"> كُلُّ هَذَا مِنْ أَجْلِ كَثْرَةِ زِنَى نِينَوَى الفَاتِنَةِ الآسِرَةِ وَمِنْ أَجْلِ سِحْرِهَا الْقَاتِلِ. لَقَدِ اسْتَعْبَدَتِ الشُّعُوبَ بِعَهَرِهَا وَالأُمَمَ بِشَعْوَذَتِهَا.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5</w:t>
      </w:r>
      <w:r>
        <w:rPr>
          <w:lang w:val="ar_AE" w:bidi="ar_AE"/>
        </w:rPr>
        <w:t xml:space="preserve"> هَا أَنَا أُقَاوِمُكِ، يَقُولُ الرَّبُّ الْقَدِيرُ، فَأَكْشِفُ عَارَكِ لأُطْلِعَ الأُمَمَ عَلَى عَوْرَتِكِ وَالْمَمَالِكَ عَلَى خِزْيِكِ.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6</w:t>
      </w:r>
      <w:r>
        <w:rPr>
          <w:lang w:val="ar_AE" w:bidi="ar_AE"/>
        </w:rPr>
        <w:t xml:space="preserve"> وَأُلَوِّثُكِ بِالأَوْسَاخِ وَأُحَقِّرُكِ وَأَجْعَلُكِ عِبْرَةً.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7</w:t>
      </w:r>
      <w:r>
        <w:rPr>
          <w:lang w:val="ar_AE" w:bidi="ar_AE"/>
        </w:rPr>
        <w:t xml:space="preserve"> وَكُلُّ مَنْ يَرَاكِ يَعْرِضُ عَنْكِ قَائِلاً: «قَدْ خَرِبَتْ نِينَوَى فَمَنْ يَنُوحُ عَلَيْهَا؟ أَيْنَ أَجِدُ لَهَا مُعَزِّينَ؟»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8</w:t>
      </w:r>
      <w:r>
        <w:rPr>
          <w:lang w:val="ar_AE" w:bidi="ar_AE"/>
        </w:rPr>
        <w:t xml:space="preserve"> هَلْ أَنْتِ أَفْضَلُ مِنْ طِيبَةَ الْجَاثِمَةِ إِلَى جِوَارِ النِّيلِ الْمُحَاطَةِ بِالْمِيَاهِ، الْمُتَمَنِّعَةِ بِالْبَحْرِ وَبِأَسْوَارٍ مِنَ الْمِيَاهِ؟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9</w:t>
      </w:r>
      <w:r>
        <w:rPr>
          <w:lang w:val="ar_AE" w:bidi="ar_AE"/>
        </w:rPr>
        <w:t xml:space="preserve"> كُوشُ وَمِصْرُ كَانَتَا قُوَّتَهَا اللّامُتَنَاهِيَةَ، وَفُوطُ وَلِيبِيَا مِنْ حُلَفَائِهَا.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10</w:t>
      </w:r>
      <w:r>
        <w:rPr>
          <w:lang w:val="ar_AE" w:bidi="ar_AE"/>
        </w:rPr>
        <w:t xml:space="preserve"> وَمَعَ ذَلِكَ فَقَدْ وَقَعَتْ أَسِيرَةً وَاقْتِيدَتْ إِلَى السَّبْيِ، وَتَمَزَّقَ أَطْفَالُهَا أَشْلاءَ فِي زَاوِيَةِ كُلِّ شَارِعٍ، وَاقْتُرِعَ عَلَى عُظَمَائِهَا، وَصُفِّدَ نُبَلاؤُهَا بِالأَغْلالِ.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11</w:t>
      </w:r>
      <w:r>
        <w:rPr>
          <w:lang w:val="ar_AE" w:bidi="ar_AE"/>
        </w:rPr>
        <w:t xml:space="preserve"> وَأَنْتِ أَيْضاً تَسْكَرِينَ وَتَتَرَنَّحِينَ، وَتَلْتَمِسِينَ مَلْجَأً مِنَ الأَعْدَاءِ.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12</w:t>
      </w:r>
      <w:r>
        <w:rPr>
          <w:lang w:val="ar_AE" w:bidi="ar_AE"/>
        </w:rPr>
        <w:t xml:space="preserve"> وَتَتَسَاقَطُ جَمِيعُ حُصُونِكِ كَتَسَاقُطِ بَوَاكِيرِ أَثْمَارِ أَشْجَارِ التِّينِ النَّاضِجَةِ فِي أَفْوَاهِ مَنْ يَهُزُّونَهَا.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13</w:t>
      </w:r>
      <w:r>
        <w:rPr>
          <w:lang w:val="ar_AE" w:bidi="ar_AE"/>
        </w:rPr>
        <w:t xml:space="preserve"> انْظُرِي إِلَى جُنُودِكِ مُرْتَعِبِينَ كَالنِّسَاءِ فِي وَسَطِكِ. صَارَتْ أَبْوَابُ أَرْضِكِ مَفْتُوحَةً أَمَامَ أَعْدَائِكِ. وَشَرَعَتِ النِّيرَانُ تَلْتَهِمُ مَزَالِيجَكِ.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14</w:t>
      </w:r>
      <w:r>
        <w:rPr>
          <w:lang w:val="ar_AE" w:bidi="ar_AE"/>
        </w:rPr>
        <w:t xml:space="preserve"> خَزِّنِي مَاءً تَأَهُّباً لِلْحِصَارِ، حَصِّنِي قِلاعَكِ. دُوسِي أَكْوَامَ الطِّينِ لِتُجَهِّزِي الطُّوبَ؛ أَصْلِحِي قَوَالِبَ الطِّينِ.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15</w:t>
      </w:r>
      <w:r>
        <w:rPr>
          <w:lang w:val="ar_AE" w:bidi="ar_AE"/>
        </w:rPr>
        <w:t xml:space="preserve"> هُنَاكَ تَلْتَهِمُكِ النَّارُ، وَيَسْتَأْصِلُكِ السَّيْفُ، فَيُبِيدُكِ الأَعْدَاءُ كَالْجَرَادِ. تَكَاثَرِي كَالْجَرَادِ وَكَالْجَنَادِبِ.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16</w:t>
      </w:r>
      <w:r>
        <w:rPr>
          <w:lang w:val="ar_AE" w:bidi="ar_AE"/>
        </w:rPr>
        <w:t xml:space="preserve"> قَدْ أَضْحَى تُجَّارُكِ أَكْثَرَ مِنْ كَوَاكِبِ السَّمَاءِ، وَلَكِنَّهُمْ تَبَدَّدُوا كَجَرَادٍ فَرَدَ أَجْنِحَتَهُ وَطَارَ.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17</w:t>
      </w:r>
      <w:r>
        <w:rPr>
          <w:lang w:val="ar_AE" w:bidi="ar_AE"/>
        </w:rPr>
        <w:t xml:space="preserve"> أَصْبَحَ رُؤَسَاؤُكِ كَالْجَنَادِبِ، وَقَادَتُكِ كَأَسْرَابِ الْجَرَادِ الْمُتَكَوِّمَةِ عَلَى سِيَاجٍ فِي يَوْمٍ بَارِدٍ. مَا إِنْ تُشْرِقُ الشَّمْسُ حَتَّى تَطِيرَ بَعِيداً إِلَى حَيْثُ لَا يَعْلَمُ أَحَدٌ.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18</w:t>
      </w:r>
      <w:r>
        <w:rPr>
          <w:lang w:val="ar_AE" w:bidi="ar_AE"/>
        </w:rPr>
        <w:t xml:space="preserve"> قَدْ نَامَ رُعَاتُكَ يَا مَلِكَ أَشُّورَ، وَغَرِقَ عُظَمَاؤُكَ فِي سُبَاتٍ عَمِيقٍ، تَشَتَّتَ شَعْبُكَ عَلَى الْجِبَالِ وَلا يُوْجَدُ مَنْ يَجْمَعُهُمْ.</w:t>
      </w:r>
      <w:r>
        <w:rPr>
          <w:lang w:val="ar_AE" w:bidi="ar_AE"/>
        </w:rPr>
      </w: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</w:p>
    <w:p>
      <w:pPr>
        <w:bidi/>
      </w:pPr>
      <w:r>
        <w:rPr>
          <w:lang w:val="ar_AE" w:bidi="ar_AE"/>
        </w:rPr>
      </w:r>
      <w:r>
        <w:rPr>
          <w:vertAlign w:val="superscript"/>
          <w:lang w:val="ar_AE" w:bidi="ar_AE"/>
        </w:rPr>
        <w:t>19</w:t>
      </w:r>
      <w:r>
        <w:rPr>
          <w:lang w:val="ar_AE" w:bidi="ar_AE"/>
        </w:rPr>
        <w:t xml:space="preserve"> لَا جَبْرَ لِكَسْرِكَ، وَجُرْحُكَ مُمِيتٌ. وَكُلُّ مَنْ يَسْمَعُ بِمَا جَرَى لَكَ يُصَفِّقُ ابْتِهَاجاً لِمَا أَصَابَكَ، فَمَنْ لَمْ يُعَانِ مِنْ شَرِّكَ الْمُتْمَادِي؟</w:t>
      </w:r>
      <w:r>
        <w:rPr>
          <w:lang w:val="ar_AE" w:bidi="ar_AE"/>
        </w:rPr>
      </w:r>
      <w:r>
        <w:rPr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www.biblica.com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