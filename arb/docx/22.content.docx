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Biblica Open New Arabic Version 2012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Biblica Open New Arabic Version 2012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Biblica Open New Arabic Version 2012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هَذَا نَشِيدُ الأَنَاشِيدِ لِسُلَيْمَانَ.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(الْمَحْبُوبَةُ): لِيَلْثِمْنِي بِقُبْلاتِ فَمِهِ، لأَنَّ حُبَّكَ أَلَذُّ مِنَ الْخَمْرِ.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رَائِحَةُ عُطُورِكَ شَذِيَّةٌ، وَاسْمُكَ أَرِيجٌ مَسْكُوبٌ؛ لِذَلِكَ أَحَبَّتْكَ الْعَذَارَى.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اجْذُبْنِي وَرَاءَكَ فَنَجْرِيَ، أَدْخَلَنِي الْمَلِكُ إِلَى مَخَادِعِهِ. نَبْتَهِجُ بِكَ وَنَفْرَحُ، وَنَمْدَحُ حُبَّكَ أَكْثَرَ مِنَ الْخَمْرِ، فَالَّذِينَ أَحَبُّوكَ مُحِقُّونَ.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سَمْرَاءُ أَنَا، وَلَكِنَّنِي رَائِعَةُ الْجَمَالِ يَا بَنَاتِ أُورُشَلِيمَ. أَنَا سَمْرَاءُ كَخِيَامِ قِيدَارَ. أَوْ كَسُرَادِقِ سُلَيْمَانَ.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لَا تَنْظُرْنَ إِلَيَّ لأَنَّنِي سَمْرَاءُ، فَإِنَّ الشَّمْسَ قَدْ لَوَّحَتْنِي. إِخْوَتِي قَدْ غَضِبُوا مِنِّي فَأَقَامُونِي حَارِسَةً لِلْكُرُومِ، أَمَّا كَرْمِي فَلَمْ أَنْطُرْهُ.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قُلْ لِي يَا مَنْ تُحِبُّهُ نَفْسِي، أَيْنَ تَرْعَى قُطْعَانَكَ وَأَيْنَ تُرْبِضُ بِها عِنْدَ الظَّهِيرَةِ؟ فَلِمَاذَا أَكُونُ كَامْرَأَةٍ مُقَنَّعَةٍ، أَتَجَوَّلُ بِجُوَارِ قُطْعَانِ أَصْحَابِكَ؟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(الْمُحِبُّ): إِنْ كُنْتِ لَا تَعْلَمِينَ يَا أَجْمَلَ النِّسَاءِ، فَاقْتَفِي أَثَرَ الْغَنَمِ، وَارْعَيْ جِدَاءَكِ عِنْدَ مَسَاكِنِ الرُّعَاةِ.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إِنِّي أُشَبِّهُكِ يَا حَبِيبَتِي بِفَرَسٍ فِي مَرْكَبَاتِ فِرْعَوْنَ.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مَا أَجْمَلَ خَدَّيْكِ بِالْحُلِيِّ، وَعُنُقَكِ بِالْقَلائِدِ الذَّهَبِيَّةِ.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سَنَصْنَعُ لَكِ أَقْرَاطاً مِنْ ذَهَبٍ مَعَ جُمَانٍ مِنْ فِضَّةٍ.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(الْمَحْبُوبَةُ): بَيْنَمَا الْمَلِكُ مُسْتَلْقٍ عَلَى أَرِيكَتِهِ فَاحَ نَارِدِينِي رَائِحَتِهِ.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حَبِيبِي صُرَّةُ مُرٍّ لِي، هَاجِعٌ بَيْنَ نَهْدَيَّ.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حَبِيبِي لِي عُنْقُودُ حِنَّاءَ فِي كُرُومِ عَيْنِ جَدْيٍ.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(المُحِبُّ): كَمْ أَنْتِ جَمِيلَةٌ يَا حَبِيبَتِي، كَمْ أَنْتِ جَمِيلَةٌ! عَيْنَاكِ حَمَامَتَانِ!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(الْمَحْبُوبَةُ): كَمْ أَنْتَ وَسِيمٌ يَا حَبِيبِي وَجَذَّابٌ حَقّاً! أَنْتَ حُلْوٌ وَأَرِيكَتُنَا مُخْضَرَّةٌ.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عَوَارِضُ بَيْتِنَا خَشَبُ أَرْزٍ وَرَوَافِدُنَا خَشَبُ سَرْوٍ.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(الْمَحْبُوبَةُ): أَنَا وَرْدَةُ شَارُونَ، سُوسَنَةُ الأَوْدِيَةِ.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(المُحِبُّ): كَسُوسَنَةٍ بَيْنَ أَشْوَاكٍ، هَكَذَا حَبِيبَتِي بَيْنَ الْبَنَاتِ.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(الْمَحْبُوبَةُ): حَبِيبِي بَيْنَ الْفِتْيَانِ كَشَجَرَةِ تُفَّاحٍ بَيْنَ أَشْجَارِ الْوَعْرِ، تَحْتَ ظِلِّهِ اشْتَهَيْتُ أَنْ أَجْلِسَ، وَثَمَرُهُ حُلْوٌ لِحَلْقِي.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أَتَى بِي إِلَى قَاعَةِ احْتِفَالِهِ، وَرَايَتُهُ فَوْقِي مَحَبَّةٌ.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أَسْنِدُونِي بِأَقْرَاصِ الزَّبِيبِ، أَنْعِشُونِي بِالتُّفَّاحِ، فَإِنِّي مَرِيضَةٌ حُبّاً.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شِمَالُهُ تَحْتَ رَأْسِي، وَيَمِينُهُ تُعَانِقُنِي.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أَسْتَحْلِفُكُنَّ يَا بَنَاتِ أُورُشَلِيمَ بِظِبَاءِ الصَّحْرَاءِ وَأَيَائِلِهَا أَلّا تُوْقِظْنَ أَوْ تُنَبِّهْنَ حَبِيبِي حَتَّى يَشَاءَ.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هَذَا صَوْتُ حَبِيبِي! هَا هُوَ آتٍ طَافِراً عَلَى الْجِبَالِ وَاثِباً فَوْقَ التِّلالِ.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حَبِيبِي كَظَبْيٍ أَوْ كَالأُيَّلِ الْفَتِيِّ. هَا هُوَ وَاقِفٌ وَرَاءَ جِدَارِنَا يَرْنُو مِنَ الْكُوَى وَيَسْتَرِقُ النَّظَرَ مِنْ خِلالِ النَّوَافِذِ الْمُشَبَّكَةِ.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خَاطَبَنِي حَبِيبِي وَقَالَ: انْهَضِي يَا حَبِيبَتِي يَا جَمِيلَتِي وَتَعَالَيْ مَعِي،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فَهَا الشِّتَاءُ قَدِ انْقَضَى، وَكَفَّ الْمَطَرُ وَزَالَ.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وَأَزْهَرَتِ الأَرْضُ، وَحَلَّ مَوْسِمُ التَّغْريِدِ، وَتَرَدَّدَ هَدِيلُ الْيَمَامِ فِي أَرْضِنَا.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قَدْ أَنْبَتَتِ التِّينَةُ فِجَّهَا، وَنَشَرَتِ الْكُرُومُ الْمُزْهِرَةُ عَبِيرَهَا، فَانْهَضِي يَا حَبِيبَتِيِ يَا جَمِيلَتِي وَتَعَالَيْ.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(المُحِبُّ): يَا حَمَامَتِي الْمُحْتَمِيَةَ بِشُقُوقِ الصَّخْرِ وَمَخَابِئِ الْجِبَالِ، أَرِينِي وَجْهَكِ وَأَسْمِعِينِي صَوْتَكِ، لأَنَّ صَوْتَكِ عَذْبٌ وَمُحَيَّاكِ رَائِعٌ.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اقْتَنِصُوا لَنَا الثَّعَالِبَ الصِّغَارَ الَّتِي تُتْلِفُ الْكُرُومَ، فَإِنَّ كُرُومَنَا قَدْ أَزْهَرَتْ.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(الْمَحْبُوبَةُ): حَبِيبِي لِي وَأَنَا لَهُ، هُوَ يَرْعَى قَطِيعَهُ بَيْنَ السَّوْسَنِ.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إِلَى أَنْ يَطْلَعَ النَّهَارُ وَتَنْهَزِمَ الظِّلالُ، ارْجِعْ يَا حَبِيبِي وَكُنْ كَالظَّبْيِ أَوِ الأُيَّلِ الْفَتِيِّ عَلَى جِبَالِ الأَطْيَابِ.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(الْمَحْبُوبَةُ): طَوَالَ اللَّيْلِ عَلَى مَضْجَعِي طَلَبْتُ بِشَوْقٍ مَنْ تُحِبُّهُ نَفْسِي، فَمَا وَجَدْتُهُ.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سَأَنْهَضُ الآنَ أَطُوفُ فِي الْمَدِينَةِ وَأَتَجَوَّلُ فِي شَوَارِعِهَا وَسَاحَاتِهَا، أَلْتَمِسُ مَنْ تُحِبُّهُ نَفْسِي. وَهَكَذَا رُحْتُ أَلْتَمِسُهُ فَمَا وَجَدْتُهُ.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وَعَثَرَ عَلَيَّ الْحُرَّاسُ الْمُتَجَوِّلُونَ فِي الْمَدِينَةِ، فَسَأَلْتُ: أَشَاهَدْتُمْ مَنْ تُحِبُّهُ نَفْسِي؟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وَمَا كِدْتُ أَتَجَاوَزُهُمْ حَتَّى وَجَدْتُ مَنْ تُحِبُّهُ نَفْسِي، فَتَشَبَّثْتُ بِهِ وَلَمْ أُطْلِقْهُ حَتَّى أَدْخَلْتُهُ بَيْتَ أُمِّي وَمُخْدَعَ مَنْ حَمَلَتْ بِي.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أَسْتَحْلِفُكُنَّ يَا بَنَاتِ أُورُشَلِيمَ بِظِبَاءِ الصَّحْرَاءِ وَأَيَائِلِهَا أَلّا تُوْقِظْنَ أَوْ تُنَبِّهْنَ الْحَبِيبَ حَتَّى يَشَاءَ.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(نَشِيدُ بَنَاتِ أُورُشَلِيمَ): مَنْ هَذِهِ الصَّاعِدَةُ مِنَ الْقَفْرِ كَأَعْمِدَةٍ مِنْ دُخَانٍ مُعَطَّرَةٍ بِالْمُرِّ وَاللُّبَانِ وَكُلِّ عُطُورِ التَّاجِرِ؟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هَا هِيَ أَرِيكَةُ سُلَيْمَانَ يَحِفُّ بِهِ سِتُّونَ بَطَلاً مِنْ جَبَابِرَةِ إِسْرَائِيلَ.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جَمِيعُهُمْ مُدَجَّجُونَ بِالسُّيُوفِ مُتَمَرِّسُونَ عَلَى الْحَربِ، تَتَدَلَّى سُيُوفُهُمْ عَلَى جَوَانِبِهِمْ تَأَهُّباً لأَهْوَالِ اللَّيْلِ.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قَدْ صَنَعَ الْمَلِكُ سُلَيْمَانُ كُرْسِيَّ الْعَرْشِ مِنْ خَشَبِ لُبْنَانَ.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وَصَنَعَ أَعْمِدَتَهُ فِضَّةً وَمُتَّكَأَهُ ذَهَباً وَمَقْعَدَهُ أُرْجُوَاناً، وَغِطَاؤُهْ الدَّاخِلِيُّ رَصَّعَتْهُ بَنَاتُ أُورُشَلِيمَ مَحَبَّةً.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(الْمَحْبُوبَةُ): اُخْرُجْنَ يَا بَنَاتِ صِهْيَوْنَ وَانْظُرْنَ الْمَلِكَ سُلَيْمَانَ مُكَلَّلاً بِالتَّاجِ الَّذِي تَوَّجَتْهُ بِهِ أَمُّهُ فِي يَوْمِ عُرْسِهِ، فِي يَوْمِ بَهَجَةِ قَلْبِهِ.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4:1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(الْمُحِبُّ): لَشَّدَ مَا أَنْتِ جَمِيلَةٌ يَا حَبِيبَتِي، لَشَّدَ مَا أَنْتِ جَمِيلَةٌ! عَيْنَاكِ مِنْ وَرَاءِ نَقَابِكِ كَحَمَامَتَيْنِ، وَشَعْرُكِ لِسَوَادِهِ كَقَطِيعِ مِعْزٍ مُنْحَدِرٍ مِنْ جَبَلِ جِلْعَادَ.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أَسْنَانُكِ كَقَطِيعٍ مَجْزُوزٍ خَارِجٍ مِنَ الاغْتِسَالِ، كُلُّ وَاحِدَةٍ ذَاتُ تَوْأَمٍ، وَمَا فِيهَا عَقِيمٌ.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شَفَتَاكِ كَخَيْطٍ مِنَ الْقِرْمِزِ، وَحَدِيثُ فَمِكِ عَذْبٌ، وَخَدَّاكِ كَفِلْقَتَيْ رُمَّانَةٍ خَلْفَ نَقَابِكِ.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عُنُقُكِ مُمُاثِلٌ لِبُرْجِ دَاوُدَ الْمُشَيَّدِ لِيَكُونَ قَلْعَةً لِلسِّلاحِ، حَيْثُ عُلِّقَ فِيهِ أَلْفُ تُرْسٍ مِنْ تُرُوسِ الْمُحَارِبِينَ الصَّنَادِيدِ.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نَهْدَاكِ كَتَوْأَمَيْ ظَبْيَةٍ، تَوْأَمَيْنِ يَرْعَيَانِ بَيْنَ السَّوْسَنِ.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وَمَا يَكَادُ يَتَنَفَّسُ النَّهَارُ وَتَنْهَزِمُ الظِّلالُ حَتَّى أَنْطَلِقَ إِلَى جَبَلِ الْمُرِّ وَإِلَى تَلِّ اللُّبَانِ.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كُلُّكِ جَمِيلَةٌ يَا حَبِيبَتِي وَلا عَيْبَ فِيكِ.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تَعَالَيْ مَعِي مِنْ لُبْنَانَ يَا عَرُوسِي. تَعَالَيْ مَعِي مِنْ لُبْنَانَ! انْظُرِي مِنْ قِمَّةِ جَبَلِ أَمَانَةَ، مِنْ رَأْسِ سَنِيرَ وَحَرْمُونَ، فِي عَرِينِ الأُسُودِ، مِنْ جِبَالِ النُّمُورِ.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قَدْ سَلَبْتِ قَلْبِي، يَا أُخْتِي يَا عَرُوسِي! قَدْ سَلَبْتِ قَلْبِي بِنَظْرَةِ عَيْنَيْكِ وَقِلادَةِ عُنُقِكِ.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مَا أَعْذَبَ حُبَّكِ يَا أُخْتِي يَا عَرُوسِي! لَكَمْ حُبُّكِ أَلَذُّ مِنَ الْخَمْرِ، وَأَرِيجُ أَطْيَابِكِ أَزْكَى مِنْ كُلِّ الْعُطُورِ.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شَفَتَاكِ تَقْطُرَانِ شَهْداً أَيَّتُهَا الْعَرُوسُ، وَتَحْتَ لِسَانِكِ عَسَلٌ وَلَبَنٌ، وَرَائِحَةُ ثِيَابِكِ كَشَذَى لُبْنَانَ.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أَنْتِ جَنَّةٌ مُغْلَقَةٌ يَا أُخْتِي الْعَرُوسَ. أَنْتِ عَيْنٌ مُقْفَلَةٌ وَيَنْبُوعٌ مَخْتُومٌ!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أَغْرَاسُكِ فِرْدَوْسُ رُمَّانٍ مَعَ خِيرَةِ الأَثْمَارِ وَالحِنَّاءِ وَالنَّارْدِينِ.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نَارِدِينٍ وَزَعْفَرَانَ، قَصَبِ الذَّرِيرَةِ وَقِرْفَةٍ مَعَ كُلِّ أَصْنَافِ اللُّبَانِ وَالْمُرِّ وَالْعُودِ مَعَ أَفْخَرِ الْعُطُورِ.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أَنْتِ يَنْبُوعُ جَنَّاتٍ وَبِئْرُ مِيَاهٍ حَيَّةٍ وَجَدَاوِلُ دَافِقَةٌ مِنْ لُبْنَانَ.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(الْمَحْبُوبَةُ): اسْتَيْقِظِي يَا رِيحَ الشِّمَالِ، وَهُبِّي يَا رِيحَ الْجَنُوبِ، هُبِّي عَلَى جَنَّتِي فَيَنْتَشِرَ عَبِيرُهَا. لِيُقْبِلْ حَبِيبِي إِلَى جَنَّتِهِ وَيَتَذَوَّقْ أَطْيَبَ أَثْمَارِهَا.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5:1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(المُحِبُّ): قَدْ جِئْتُ إِلَى جَنَّتِي يَا أُخْتِي، يَا عَرُوسِي، وَقَطَفْتُ مُرِّي مَعَ أَطْيَابِي، وَأَكَلْتُ شَهْدِي مَعَ عَسَلِي، وَشَرِبْتُ خَمْرِي مَعَ لَبَنِي. (بَنَاتُ أُورُشَلِيمَ): كُلُوا أَيُّهَا الْخُلّانُ. اشْرَبُوا حَتَّى الانْتِشَاءِ أَيُّهَا المُحِبُّونَ.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(الْمَحْبُوبَةُ): قَدْ نِمْتُ وَلَكِنَّ قَلْبِي كَانَ مُسْتَيْقِظاً. آهِ، اسْمَعُوا! هَا صَوْتُ حَبِيبِي قَارِعاً قَائِلاً: افْتَحِي لِي يَا أُخْتِي، يَا حَبِيبَتِي، يَا حَمَامَتِي، يَا كَامِلَتِي! فَإِنَّ رَأْسِي قَدِ ابْتَلَّ مِنَ النَّدَى وَشَعْرِي مِنْ طَلِّ اللَّيْلِ.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فَقُلْتُ: قَدْ خَلَعْتُ ثَوْبِي فَكَيْفَ أَرْتَدِيهِ ثَانِيَةً؟ غَسَلْتُ قَدَمَيَّ فَكَيْفَ أُوَسِّخُهُمَا؟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مَدَّ حَبِيبِي يَدَهُ مِنْ كُوَّةِ الْبَابِ، فَتَحَرَّكَتْ لَهُ مَشَاعِرِي،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فَنَهَضْتُ لأَفْتَحَ لَهُ بِيَدَيْنِ تَقْطُرَانِ مُرّاً، وَأَصَابِعَ تَفِيضُ عِطْراً عَلَى مِزْلاجِ الْبَابِ.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فَتَحْتُ لِحَبِيبِي، لَكِنَّ حَبِيبِي كَانَ قَدِ انْصَرَفَ وَعَبَرَ فَفَارَقَتْنِي نَفْسِي حِينَ ابْتَعَدَ. بَحَثْتُ عَنْهُ فَلَمْ أَجِدْهُ، دَعَوْتُهُ فَلَمْ يُجِبْ.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وَجَدَنِي الْحُرَّاسُ الْمُتَجَوِّلُونَ فِي الْمَدِينَةِ، فَانْهَالُوا عَلَيَّ ضَرْباً فَجَرَحُونِي. نَزَعَ حُرَّاسُ الأَسْوَارِ رِدَائِي عَنِّي.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أَسْتَحْلِفُكُنَّ يَا بَنَاتِ أُورُشَلِيمَ إِنْ وَجَدْتُنَّ حَبِيبِي أَنْ تُبَلِّغْنَهُ أَنِّي مَرِيضَةٌ حُبّاً.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(بَنَاتُ أُورُشَلِيمَ): بِمَ يَفُوقُ حَبِيبُكِ الْمُحِبِّينَ أَيَّتُهَا الْجَمِيلَةُ بَيْنَ النِّسَاءِ؟ بِمَ يَفُوقُ حَبِيبُكِ الْمُحِبِّينَ حَتَّى تَسْتَحْلِفِينَا هَكَذَا؟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(الْمَحْبُوبَةُ): حَبِيبِي مُتَأَلِّقٌ وَأَحْمَرُ، مُتَمَيِّزٌ بَيْنَ الآلَافِ.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رَأْسُهُ ذَهَبٌ خَالِصٌ وَشَعْرُهُ مُتَمَوِّجٌ حَالِكُ السَّوَادِ كَلَوْنِ الْغُرَابِ.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عَيْنَاهُ حَمَامَتَانِ عِنْدَ مَجَارِي الْمِيَاهِ، مَغْسُولَتَانِ مُسْتَقِرَّتَانِ فِي مَوْضِعِهِمَا.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خَدَّاهُ كَخَمِيلَةِ طِيبٍ تَفُوحَانِ عِطْراً، وَشَفَتَاهُ كَالسَّوْسَنِ تَقْطُرَانِ مُرّاً شَذِيّاً.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يَدَاهُ حَلَقَتَانِ مِنْ ذَهَبٍ مُدَوَّرَتَانِ وَمُرَصَّعَتَانِ بِالزَّبَرْجَدِ، وَجِسْمُهُ عَاجٌ مَصْقُولٌ مُغَشّىً بِالْيَاقُوتِ الأَزْرَقِ.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سَاقَاهُ عَمُودَا رُخَامٍ قَائِمَتَانِ عَلَى قَاعِدَتَيْنِ مِنْ ذَهَبٍ نَقِيٍّ، طَلْعَتُهُ كَلُبْنَانَ، كَأَبْهَى أَشْجَارِ الأَرْزِ.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فَمُهُ عَذْبٌ، وَكُلُّهُ مُشْتَهَيَاتٌ. هَذَا هُوَ حَبِيبِي وَهَذَا هُوَ خَلِيلِي يَا بَنَاتِ أُورُشَلِيمَ!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6:1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(بَنَاتُ أُورُشَلِيمَ): أَيْنَ ذَهَبَ حَبِيبُكِ أَيَّتُهَا الْجَمِيلَةُ بَيْنَ النِّسَاءِ؟ إِلَى أَيْنَ تَحَوَّلَ حَبِيبُكِ فَنَبْحَثَ عَنْهُ مَعَكِ؟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(الْمَحْبُوبَةُ): قَدِ انْطَلَقَ حَبِيبِي إِلَى جَنَّتِهِ، إِلَى خَمَائِلِ الأَطْيَابِ لِيَرْعَى فِي الرَّوْضَاتِ وَيَقْطِفَ السَّوْسَنَ.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أَنَا لِحَبِيبِي، وَحَبِيبِي لِي، وَهُوَ يَرْعَى بَيْنَ السَّوْسَنِ.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(المُحِبُّ): أَنْتِ جَمِيلَةٌ يَا حَبِيبَتِي كَتِرْصَةَ، حَسْنَاءُ كَأُورُشَلِيمَ، وَجَلِيلَةٌ كَجَيْشٍ يَرْفَعُ أَعْلامَهُ.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أَشِيحِي بِعَيْنَيْكِ عَنِّي فَقَدْ قَهَرَتَانِي. شَعْرُكِ كَقَطِيعِ مَاعِزٍ مُنْحَدِرٍ مِنْ جِلْعَادَ.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أَسْنَانُكِ فِي بَيَاضِهَا كَقَطِيعِ غَنَمٍ خَارِجٍ مِنَ الاغْتِسَالِ؛ كُلُّ وَاحِدَةٍ مِنْهَا ذَاتُ تَوْأَمٍ وَمَا فِيهَا عَقِيمٌ.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خَدَّاكِ تَحْتَ نَقَابِكِ كَفِلْقَتَيْ رُمَّانَةٍ.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هُنَاكَ سِتُّونَ مَلِكَةً وَثَمَانُونَ سُرِّيَّةً وَعَذَارَى لَا يُحْصَى لَهُنَّ عَدَدٌ.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لَكِنَّكِ يَا حَمَامَتِي يَا كَامِلَتِي فَرِيدَةٌ، الابْنَةُ الْوَحِيدَةُ لأُمِّهَا، الأَعَزُّ عَلَى مَنْ أَنْجَبَتْهَا. رَأَتْهَا الْعَذَارَى فَطَوَّبْنَهَا، وَشَاهَدَتْهَا الْمَلِكَاتُ وَالسَّرَارِي فَمَدَحْنَهَا.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مَنْ هَذِهِ الطَّالِعَةُ كَالْفَجْرِ، الْجَمِيلَةُ كَالْبَدْرِ، الْمُشْرِقَةُ كَالشَّمْسِ، الْجَلِيلَةُ كَجَيْشٍ يَرْفَعُ أَعْلامَهُ؟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(الْمَحْبُوبَةُ): نَزَلْتُ إِلَى حَدِيقَةِ الْجَوْزِ لأَرَى ثَمَرَ الْوَادِي الْجَدِيدَ، وَأَنْظُرَ هَلْ أَزْهَرَ الْكَرْمُ وَنَوَّرَ الرُّمَّانُ؟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وَقَبْلَ أَنْ أُدْرِكَ مَا يَجْرِي وَجَدْتُ نَفْسِي بَيْنَ أُمَرَاءِ قَوْمِي فَهَرَبْتُ.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(بَنَاتُ أُورُشَلِيمَ): ارْجِعِي، ارْجِعِي يَا شُولَمِّيثُ، اِرْجِعِي، اِرْجِعِي لِنَتَأَمَّلَ فِيكِ. (الْمَحْبُوبَةُ): مَاذَا تَرَوْنَ فِي شُولَمِّيثَ؟ (المُحِبُّ): مِثْلَ رَقْصِ صَفَّيْنِ!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7:1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(المُحِبُّ): مَا أَرْشَقَ خَطْوَاتِ قَدَمَيْكِ بِالْحِذَاءِ يَا بِنْتَ الأَمِيرِ! فَخْذَاكِ الْمُسْتَدِيرَانِ كَجَوْهَرَتَيْنِ صَاغَتْهُمَا يَدُ صَانِعٍ حَاذِقٍ.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سُرَّتُكِ كَأْسٌ مُدَوَّرَةٌ، لَا تَحْتَاجُ إِلَى خَمْرَةٍ مَمْزُوجَةٍ، وَبَطْنُكِ كُومَةُ حِنْطَةٍ مُسَيَّجَةٌ بِالسَّوْسَنِ.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نَهْدَاكِ كَتَوْأَمَي ظَبْيَةٍ.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عُنُقُكِ (مَصْقُولٌ) كَبُرْجٍ مِنْ عَاجٍ. عَيْنَاكِ (عَمِيقَتَانِ سَاكِنَتَانِ) كَبِرْكَتَيْ حَشْبُونَ عِنْدَ بَابِ بَثِّ رَبِّيمَ. أَنْفُكِ (شَامِخٌ) كَبُرْجِ لُبْنَانَ الْمُشْرِفِ عَلَى دِمَشْقَ،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رَأْسُكِ كَالكَرْمَلِ، وَغَدَائِرُ شَعْرِكِ الْمُتَهَدِّلَةُ كَأُرْجُوَانٍ، قَدْ وَقَعَ الْمَلِكُ أَسِيرَ هَذِهِ الْخُصَلِ.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مَا أَجْمَلَكِ أَيَّتُهَا الْحَبِيبَةُ وَمَا أَلَذَّكِ بِالْمَسَرَّاتِ!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قَامَتُكِ هَذِهِ مِثْلُ النَّخْلَةِ، وَنَهْدَاكِ مِثْلُ الْعَنَاقِيدِ.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قُلْتُ: لأَصْعَدَنَّ إِلَى النَّخْلَةِ وَأُمْسِكَنَّ بِثِمَارِهَا، فَيَكُونَ لِي نَهْدَاكِ كَعَنَاقِيدِ الْكَرْمِ، وَعَبِيرُ أَنْفَاسِكِ كَأَرِيجِ التُّفَّاحِ.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فَمُكِ كَأَجْوَدِ الْخَمْرِ! (الْمَحْبُوبَةُ): لِتَكُنْ سَائِغَةً لِحَبِيبِي، تَسِيلُ عَذْبَةً عَلَى شِفَاهِ النَّائِمِينَ.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أَنَا لِحَبِيبِي، وإِلَيَّ تَشَوُّقُهُ.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تَعَالَ يَا حَبِيبِي لِنَمْضِ إِلَى الْحَقْلِ وَلْنَبِتْ فِي الْقُرَى.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لِنَخْرُجْ مُبَكِّرَيْنِ إِلَى الْكُرُومِ، لِنَرَى هَلْ أَفْرَخَتِ الْكَرْمَةُ، وَهَلَ تَفَتَّحَتْ بَرَاعِمُهَا، وَهَلْ نَوَّرَ الرُّمَّانُ؟ هُنَاكَ أَهَبُكَ حُبِّي.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قَدْ نَشَرَ اللُّفَّاحُ أَرِيجَهُ، وَتَدَلَّتْ فَوْقَ بَابِنَا أَفْخَرُ الثِّمَارِ، قَدِيمُهَا وَحَدِيثُهَا، الَّتِي ادَّخَرْتُهَا لَكَ يَا حَبِيبِي.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Song of Songs 8:1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(الْمَحْبُوبَةُ): لَيْتَكَ كُنْتَ أَخِي الَّذِي رَضَعَ ثَدْيَ أُمِّي، حَتَّى إِذَا الْتَقَيْتُكَ فِي الْخَارِجِ أُقَبِّلُكَ وَلَيْسَ مَنْ يَلُومُنِي!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ثُمَّ أَقُودُكَ وَأَدْخُلُ بِكَ بَيْتَ أُمِّي الَّتِي تُعَلِّمُنِي الْحُبَّ، فَأُقَدِّمُ لَكَ خَمْرَةً مَمْزُوجَةً مِنْ سُلافِ رُمَّانِي.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شِمَالُهُ تَحْتَ رَأْسِي، وَيَمِينُهُ تُعَانِقُنِي.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أَسْتَحْلِفُكُنَّ يَا بَنَاتِ أُورُشَلِيمَ أَلّا تُوْقِظْنَ وَلا تُنَبِّهْنَ الْحَبِيبَ حَتَّى يَشَاءَ.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(بَنَاتُ أُورُشَلِيمَ): مَنْ هَذِهِ الصَّاعِدَةُ مِنَ الْقَفْرِ مُتَّكِئَةً عَلَى حَبِيبِهَا؟ (المُحِبُّ): تَحْتَ شَجَرَةِ التُّفَّاحِ حَيْثُ حَبِلَتْ بِكِ أُمُّكِ، وَحَيْثُ تَمَخَّضَتْ بِكِ وَأَنْجَبَتْكِ، أَيْقَظْتُ فِيكِ أَشْوَاقَكِ.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(الْمَحْبُوبَةُ): اجْعَلْنِي كَخَاتَمٍ عَلَى قَلْبِكَ، كَوَشْمٍ عَلَى ذِرَاعِكَ، فَإِنَّ الْمَحَبَّةَ قَوِيَّةٌ كَالْمَوْتِ، وَالْغَيْرَةَ قَاسِيَةٌ كَالْهَاوِيَةِ. وَلَهِيبَهَا لَهِيبُ نَارٍ، كَأَنَّهَا نَارُ الرَّبِّ!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لَا يُمْكِنُ لِلْمِيَاهِ الْغَزِيرَةِ أَنْ تُخْمِدَ الْمَحَبَّةَ، وَلا تَسْتَطِيعُ السُّيُولُ أَنْ تَغْمُرَهَا. لَوْ بَذَلَ الإِنْسَانُ كُلَّ ثَرْوَةِ بَيْتِهِ ثَمَناً لِلْمَحَبَّةِ لاحْتُقِرَتْ أَشَدَّ الاحْتِقَارِ.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لَنَا أُخْتٌ صَغِيرَةٌ لَمْ يَنْمُ نَهْدَاهَا بَعْدُ، فَمَاذَا نَصْنَعُ لأُخْتِنَا فِي يَوْمِ خِطْبَتِهَا؟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لَوْ كَانَتْ سُوراً لَبَنَيْنَا عَلَيْهِ صَرْحاً مِنْ فِضَّةٍ، وَلَوْ كَانَتْ بَاباً لَدَعَمْنَاهُ بِأَلْوَاحٍ مِنْ أَرْزٍ.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(الْمَحْبُوبَةُ): أَنَا كَسُورٍ وَنَهْدَايَ كَبُرْجَيْنِ، حِينَئِذٍ صِرْتُ فِي عَيْنَيْهِ كَامِلَةً.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كَانَ لِسُلَيْمَانَ كَرْمٌ فِي بَعْلِ هَامُونَ، فَعَهِدَ بِالْكَرْمِ إِلَى النَّوَاطِيرِ عَلَى أَنْ يُؤَدِّيَ كُلُّ وَاحِدٍ مِنْهُمْ أَلْفاً مِنَ الْفِضَّةِ لِقَاءَ الثَّمَرِ.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لَكِنَّ كَرْمِي الَّذِي لِي هُوَ أَمَامِي. الأَلْفُ لَكَ يَا سُلَيْمَانُ، وَمِئَتَانِ مِنَ الْفِضَّةِ لِلنَّوَاطِيرِ.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(المُحِبُّ): أَنْتِ أَيَّتُهَا الْجَالِسَةُ فِي الْجَنَّاتِ، إِنَّ مُرَافِقِيَّ يُصْغُونَ بِانْتِبَاهٍ إِلَى صَوْتِكِ، فَأَسْمِعِينِي إِيَّاهُ.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(الْمَحْبُوبَةُ): أَسْرِعْ إِلَيَّ كَالْهَارِبِ يَا حَبِيبِي، وَكُنْ كَالظَّبْيِ أَوِ الأُيَّلِ الْفَتِيِّ عَلَى جِبَالِ الأَطْيَابِ!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