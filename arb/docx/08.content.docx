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Open New Arabic Version 2012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Open New Arabic Version 2012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راعوث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وَعَمَّتْ مَجَاعَةٌ فِي الْبِلادِ فِي أَيَّامِ حُكْمِ الْقُضَاةِ، فَتَغَرَّبَ رَجُلٌ مِنْ بَيْتِ لَحْمِ يَهُوذَا فِي أَرْضِ مُوآبَ مَعَ امْرَأَتِهِ وَابْنَيْهِ.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وَكَانَ اسْمُ الرَّجُلِ أَلِيمَالِكَ وَاسْمُ امْرَأَتِهِ نُعْمِي، وَاسْمَا وَلَدَيْهِ مَحْلُونَ وَكِلْيُونَ، وَهُمْ أَفْرَاتِيُّونَ مِنْ بَيْتِ لَحْمِ يَهُوذَا، فَارْتَحَلُوا إِلَى بِلادِ مُوآبَ وَأَقَامُوا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وَمَاتَ أَلِيمَالِكُ زَوْجُ نُعْمِي تَارِكاً زَوْجَتَهُ وَوَلَدَيْهِ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اللَّذَيْنِ تَزَوَّجَا مِنِ امْرَأَتَيْنِ مُوآبِيَّتَيْنِ، اسْمُ إِحْدَاهُمَا عُرْفَةُ وَالأُخْرَى رَاعُوثُ. وَأَقَامَا هُنَاكَ نَحْوَ عَشْرِ سَنَوَاتٍ.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ثُمَّ مَاتَ مَحْلُونُ وَكِلْيُونُ، وَهَكَذَا فَقَدَتِ الْمَرْأَةُ زَوْجَهَا وَابْنَيْهَا وَأَصْبَحَتْ وَحِيدَةً.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وَسَمِعَتْ نُعْمِي وَهِيَ مَازَالَتْ فِي أَرْضِ مُوآبَ أَنَّ الرَّبَّ قَدْ بَارَكَ شَعْبَهُ وَأَخْصَبَ أَرْضَهُمْ،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فَقَامَتْ هِيَ وَكَنَّتَاهَا وَانْطَلَقَتْ مِنْ مُوآبَ نَحْوَ بِلادِهَا، وَرَافَقَتْهَا كَنَّتَاهَا فِي طَرِيقِ الْعَوْدَةِ إِلَى أَرْضِ يَهُوذَا.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فَقَالَتْ نُعْمِي لِكَنَّتَيْهَا: «هَيَّا لِتَرْجِعْ كُلٌّ مِنْكُمَا إِلَى بَيْتِ أُمِّهَا، وَلْيُبَارِكْكُمَا الرَّبُّ كَمَا أَحْسَنْتُمَا إِلَيَّ وَإِلَى زَوْجَيْكُمَا الْمُتَوَفَّيَيْنِ.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وَلْيُنْعِمِ الرَّبُّ عَلَى كُلِّ وَاحِدَةٍ مِنْكُمَا بِزِيجَةٍ أُخْرَى سَعِيدَةٍ». وَقَبَّلَتْهُمَا وَانْخَرَطْنَ جَمِيعاً فِي الْبُكَاءِ بِصَوْتٍ مُرْتَفِعٍ.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وَلَكِنَّهُمَا قَالَتَا لَهَا: «لا، سَنَمْضِي مَعَكِ إِلَى شَعْبِكِ».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فَأَجَابَتْ نُعْمِي: «ارْجِعَا يَا ابْنَتَيَّ. لِمَاذَا تَأْتِيَانِ مَعِي؟ هَلْ أَنَا قَادِرَةٌ بَعْدُ عَلَى إِنْجَابِ بَنِينَ حَتَّى يَكْبُرُوا فَيَكُونُوا لَكُمَا زَوْجَيْنِ؟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عُودَا يَا ابْنَتَيَّ، وَاذْهَبَا، فَأَنَا قَدْ شِخْتُ، وَلَمْ أَعُدْ صَالِحَةً لأَكُونَ زَوْجَةَ رَجُلٍ. وَحَتَّى لَوْ أَمَّلْتُ أَنْ أَتَزَوَّجَ اللَّيْلَةَ وَأُنْجِبَ بَنِينَ أَيْضاً،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فَهَلْ تَنْتَظِرَانِ حَتَّى يَكْبُرُوا؟ وَهَلْ تَمْتَنِعَانِ عَنِ الزَّوَاجِ مِنْ أَجْلِهِمْ؟ لَا يَا ابْنَتَيَّ، فَإِنَّنِي حَزِينَةٌ جِدّاً مِنْ أَجْلِكُمَا لأَنَّ يَدَ الرَّبِّ قَدْ عَاقَبَتْنِي فَأَصَابَكُمَا الضَّرَرُ أَيْضاً».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ثُمَّ أَجْهَشْنَ ثَانِيَةً فِي الْبُكَاءِ بِصَوْتٍ مُرْتَفِعٍ. وَقَبَّلَتْ عُرْفَةُ حَمَاتَهَا وَفَارَقَتْهَا، أَمَّا رَاعُوثُ فَالْتَصَقَتْ بِها.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فَقَالَتْ نُعْمِي لَهَا: «هَا سِلْفَتُكِ قَدْ رَجَعَتْ إِلَى قَوْمِهَا وَآلِهَتِهَا، فَافْعَلِي أَنْتِ مِثْلَهَا».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فَأَجَابَتْهَا رَاعُوثُ: «لا تُلِحِّي عَلَيَّ كَيْ أَتْرُكَكِ وَأُفَارِقَكِ، لأَنَّهُ حَيْثُمَا ذَهَبْتِ أَذْهَبُ، وَحَيْثُمَا مَكَثْتِ أَمْكُثُ. شَعْبُكِ شَعْبِي، وَإِلَهُكِ إِلَهِي.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حَيْثُمَا مُتِّ أَمُوتُ وَأُدْفَنُ. وَلْيُعَاقِبْنِي الرَّبُّ أَشَدَّ عِقَابٍ إِنْ تَخَلَّيْتُ عَنْكِ، وَلَنْ يُفَرِّقَنِي عَنْكِ سِوَى الْمَوْتِ».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فَلَمَّا رَأَتْ أَنَّهَا مُصِرَّةٌ عَلَى الذَّهَابِ مَعَهَا، كَفَّتْ عَنْ مُحَاوَلَةِ إِقْنَاعِهَا بِالرُّجُوعِ.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وَتَابَعَتَا سَيْرَهُمَا حَتَّى دَخَلَتَا بَيْتَ لَحْمٍ، وَمَا إِنْ بَلَغَتَا الْمَدِينَةَ حَتَّى أَثَارَ رُجُوعُهُمَا أَهْلَهَا وَتَسَاءَلُوا: «أَهَذِهِ هِيَ نُعْمِي؟»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فَقَالَتْ لَهُمْ: «لا تَدْعُونِي نُعْمِي بَلْ مُرَّةَ، لأَنَّ اللهَ الْقَدِيرَ قَدْ مَرَّرَ حَيَاتِي.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لَقَدْ خَرَجْتُ مُمْتَلِئَةً وَأَرْجَعَنِي الرَّبُّ فَارِغَةَ الْيَدَيْنِ. فَلِمَاذَا تَدْعُونَنِي نُعْمِيَ وَالرَّبُّ قَدْ أَذَلَّنِي وَالْقَدِيرُ قَدْ فَجَعَنِي؟».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وَهَكَذَا رَجَعَتْ نُعْمِي وَكَنَّتُهَا رَاعُوثُ الْمُوآبِيَّةُ مِنْ بِلادِ مُوآبَ، فَكَانَ وُصُولُهُمَا إِلَى بَيْتِ لَحْمٍ فِي مُسْتَهَلِّ مَوْسِمِ حَصَادِ الشَّعِيرِ.</w:t>
      </w:r>
    </w:p>
    <w:p>
      <w:pPr>
        <w:pStyle w:val="Heading2"/>
        <w:bidi/>
      </w:pPr>
      <w:r>
        <w:rPr>
          <w:rtl/>
          <w:cs/>
          <w:lang w:val="ar_AE" w:bidi="ar_AE"/>
        </w:rPr>
        <w:t>راعوث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وَكَانَ لِنُعْمِي قَرِيبٌ وَاسِعُ الثَّرَاءِ وَالنُّفُوذِ، مِنْ عَشِيرَةِ أَلِيمَالِكَ زَوْجِهَا، اسْمُهُ بُوعَزُ.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فَقَالَتْ رَاعُوثُ الْمُوآبِيَّةُ لِنُعْمِي: «دَعِينِي أَذْهَبُ إِلَى الْحَقْلِ وَأَلْتَقِطُ السَّنَابِلَ الْمُتَخَلِّفَةَ عَنْ أَيِّ وَاحِدٍ أَحْظَى بِرِضَاهُ». فَأَجَابَتْهَا: «اذْهَبِي يَا ابْنَتِي»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فَمَضَتْ إِلَى حَقْلٍ وَشَرَعَتْ تَلْتَقِطُ السَّنَابِلَ وَرَاءَ الْحَصَّادِينَ.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وَاتَّفَقَ أَنَّ قِطْعَةَ الْحَقْلِ الَّتِي رَاحَتْ رَاعُوثُ تَلْتَقِطُ مِنْهَا السَّنَابِلَ، كَانَتْ مِلْكاً لِبُوعَزَ مِنْ عَشِيرَةِ أَلِيمَالِكَ.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وَجَاءَ بُوعَزُ مِنْ بَيْتِ لَحْمٍ وَقَالَ لِلْحَصَّادِينَ: «الرَّبُّ مَعَكُمْ». فَأَجَابُوهُ «يُبَارِكُكَ الرَّبُّ».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فَسَأَلَ بُوعَزُ غُلَامَهُ الْمُشْرِفَ عَلَى الْحَصَّادِينَ: «مَنْ هَذِهِ الْفَتَاةُ؟» فَأَجَابَهُ: «هِيَ فَتَاةٌ مُوآبِيَّةٌ، رَجَعَتْ مَعْ نُعْمِي مِنْ بِلادِ مُوآبَ.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وَطَلَبَتْ قَائِلَةً: دَعُونِي أَلْتَقِطُ وَأَجْمَعُ السَّنَابِلَ الْمُتَسَاقِطَةَ بَيْنَ الْحُزَمِ وَرَاءَ الْحَصَّادِينَ، وَقَدْ ظَلَّتْ تَلْتَقِطُ مِنَ الصَّبَاحِ إِلَى الآنَ، لَمْ تَسْتَرِحْ فِي الظِّلِّ إِلّا قَلِيلاً».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فَقَالَ بُوعَزُ لِرَاعُوثَ: «اسْتَمِعِي يَا ابْنَتِي، امْكُثِي هُنَا لِتَلْتَقِطِي السَّنَابِلَ وَلا تَذْهَبِي إِلَى حَقْلٍ آخَرَ، وَلازِمِي فَتَيَاتِي الْعَامِلاتِ 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رَاقِبِي الْحَقْلَ الَّذِي يَحْصُدُهُ الْحَصَّادُونَ وَاذْهَبِي وَرَاءَهُمْ، فَقَدْ أَوْصَيْتُ الْغِلْمَانَ أَلّا يَمَسُّوكِ بِسُوءٍ. وَإذَا شَعَرْتِ بِالْعَطَشِ فَاذْهَبِي وَاشْرَبِي مِنَ الآنِيَةِ الَّتِي مَلأُوهَا».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فَانْحَنَتْ بِرَأْسِهَا إِلَى الأَرْضِ وَقَالَتْ لَهُ: «كَيْفَ لَقِيتُ حُظْوَةً لَدَيْكَ فَاهْتَمَمْتَ بِي أَنَا الْغَرِيبَةَ؟»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فَأَجَابَهَا بُوعَزُ: «لَقَدْ بَلَغَنِي مَا أَحْسَنْتِ بِهِ إِلَى حَمَاتِكِ بَعْدَ مَوْتِ زَوْجِكِ، حَتَّى إِنَّكِ تَخَلَّيْتِ عَنْ أَبِيكِ وَأُمِّكِ وَأَرْضِ مَوْلِدِكِ، وَجِئْتِ إِلَى شَعْبٍ لَمْ تَعْرِفِيهِ مِنْ قَبْلُ.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لِيُكَافِئْكِ الرَّبُّ إِلَهُ إِسْرَائِيلَ، الَّذِي جِئْتِ لِتَحْتَمِيَ تَحْتَ جَنَاحَيْهِ، وَفْقاً لإِحْسَانِكِ. وَلْيَكُنْ أَجْرُكِ كَامِلاً مِنْ عِنْدِهِ».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فَقَالَتْ: «لَيْتَنِي أَظَلُّ مُتَمَتِّعَةً بِرِضَى سَيِّدِي، فَقَدْ عَزَّيْتَنِي وَطَيَّبْتَ قَلْبَ جَارِيَتِكَ، مَعْ أَنَّنِي لَا أُسَاوِي وَاحِدَةً مِنْ جَوَارِيكَ».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وَعِنْدَمَا حَلَّ مَوْعِدُ الأَكْلِ، قَالَ لَهَا بُوعَزُ: «تَقَدَّمِي وَكُلِي بَعْضَ الْخُبْزِ، وَاغْمِسِي لُقْمَتَكِ فِي الْخَمْرِ». فَجَلَسَتْ بِجَانِبِ الْحَصَّادِينَ، فَنَاوَلَهَا فَرِيكاً فَأَكَلَتْ وَشَبِعَتْ وَفَاضَ عَنْهَا.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ثُمَّ قَامَتْ لِتَلْتَقِطَ سَنَابِلَ. فَأَمَرَ بُوعَزُ غِلْمَانَهُ قَائِلاً: «اتْرُكُوهَا تَلْتَقِطُ سَنَابِلَ بَيْنَ حُزَمِ الشَّعِيرِ أَيْضاً وَلا تَمَسُّوهَا بِأَذىً،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بَلِ انْتَزِعُوا بَعْضَ السَّنَابِلِ مِنَ الْحُزَمِ وَاتْرُكُوهَا لَهَا لِتَلْتَقِطَهَا، وَلا تُضَايِقُوهَا».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وَظَلَّتْ رَاعُوثُ تَلْتَقِطُ إِلَى الْمَسَاءِ. ثُمَّ خَبَطَتِ السَّنَابِلَ الَّتِي الْتَقَطَتْهَا فَوَجَدَتْ أَنَّهَا نَحْوَ إِيْفَةِ شَعِيرٍ (أَيْ نَحْوَ أَرْبَعَةٍ وَعِشْرِينَ لِتْرَ شَعِيرٍ)،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فَحَمَلَتْهَا وَقَدُمَتْ بِها إِلَى الْمَدِينَةِ. فَرَأَتْ حَمَاتُهَا مَا الْتَقَطَتْهُ، ثُمَّ أَخْرَجَتْ مَا فَاضَ عَنْهَا مِنْ طَعَامٍ بَعْدَ شَبْعِهَا وَأَعْطَتْهُ لِحَمَاتِهَا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الَّتِي سَأَلَتْهَا: «أَيْنَ الْتَقَطْتِ الْيَوْمَ، وَفِي أَيِّ حَقْلٍ عَمِلْتِ؟ لِيُبَارِكِ الرَّبُّ مَنْ كَانَ عَطُوفاً عَلَيْكِ». فَأَخْبَرَتْ رَاعُوثُ حَمَاتَهَا عَمَّنِ اشْتَغَلَتْ فِي حَقْلِهِ وَقَالَتْ: «اسْمُ الرَّجُلِ الَّذِي عَمِلْتُ فِي حَقْلِهِ الْيَوْمَ هُوَ بُوعَزُ».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فَقَالَتْ نُعْمِي لِكَنَّتِهَا: «لِيَكُنِ الرَّبُّ مُبَارَكاً لأَنَّهُ لَمْ يَتَخَلَّ عَنِ الإِحْسَانِ إِلَى الأَحْيَاءِ وَالأَمْوَاتِ». ثُمَّ اسْتَطْرَدَتْ: «إِنَّ الرَّجُلَ قَرِيبٌ لَنَا، وَهُوَ مِنْ أَوْلِيَائِنَا».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فَقَالَتْ رَاعُوثُ الْمُوآبِيَّةُ: «لَقَدْ طَلَبَ مِنِّي أَنْ أُلازِمَ عُمَّالَهُ حَتَّى يَسْتَوْفُوا حَصَادَهُ».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فَقَالَتْ نُعْمِي لِرَاعُوثَ كَنَّتِهَا: «خَيْرٌ لَكِ أَنْ تُلازِمِي فَتَيَاتِهِ لِئَلّا يَقَعَ بِكِ أَذىً لَوْ عَمِلْتِ فِي حَقْلِ آخَرَ».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فَلازَمَتْ رَاعُوثُ فَتَيَاتِ بُوعَزَ اللّاقِطَاتِ السَّنَابِلَ، حَتَّى تَمَّ حَصَادُ الشَّعِيرِ وَالْقَمْحِ أَيْضاً وَأَقَامَتْ مَعْ حَمَاتِهَا.</w:t>
      </w:r>
    </w:p>
    <w:p>
      <w:pPr>
        <w:pStyle w:val="Heading2"/>
        <w:bidi/>
      </w:pPr>
      <w:r>
        <w:rPr>
          <w:rtl/>
          <w:cs/>
          <w:lang w:val="ar_AE" w:bidi="ar_AE"/>
        </w:rPr>
        <w:t>راعوث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وَذَاتَ يَوْمٍ قَالَتْ نُعْمِي لِكَنَّتِهَا رَاعُوثَ: «هَلْ أُحَاوِلُ أَنْ أَجِدَ لَكِ زَوْجاً يَرْعَاكِ فَتَنْعَمِي بِالْخَيْرِ؟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أَلَيْسَ بُوعَزُ الَّذِي عَمِلْتِ مَعْ فَتَيَاتِهِ قَرِيباً لَنَا؟ هَا هُوَ يُذَرِّي بَيْدَرَ الشَّعِيرِ اللَّيْلَةَ،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فَاغْتَسِلِي وَتَطَيَّبِي وَارْتَدِي أَجْمَلَ ثِيَابِكِ وَاذْهَبِي إِلَى الْبَيْدَرِ، وَلا تَدَعِي الرَّجُلَ يَكْتَشِفُ وُجُودَكِ حَتَّى يَفْرَغَ مِنَ الأَكْلِ وَالشُّرْبِ.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وَعِنْدَمَا يَضْطَجِعُ عَايِنِي مَوْضِعَ اضْطِجَاعِهِ، ثُمَّ ادْخُلِي إِلَيْهِ وَارْفَعِي الْغِطَاءَ عِنْدَ قَدَمَيْهِ وَارْقُدِي هُنَاكَ، وَهُوَ يُطْلِعُكِ عَمَّا تَفْعَلِينَ».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فَأَجَابَتْهَا: «سَأَفْعَلُ كُلَّ مَا تَقُولِينَ».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وَتَوَجَّهَتْ رَاعُوثُ إِلَى الْبَيْدَرِ وَنَفَّذَتْ مَا أَشَارَتْ بِهِ عَلَيْهَا حَمَاتُهَا.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فَبَعْدَ أَنْ أَكَلَ بُوعَزُ وَشَرِبَ وَطَابَتْ نَفْسُهُ وَمَضَى لِيَرْقُدَ عِنْدَ الطَّرَفِ الْقَصِيِّ مِنْ كُومَةِ الشَّعِيرِ، تَسَلَّلَتْ رَاعُوثُ وَرَفَعَتِ الْغِطَاءَ عِنْدَ قَدَمَيْهِ وَنَامَتْ.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وَعِنْدَ مُنْتَصَفِ اللَّيْلِ تَقَلَّبَ الرَّجُلُ فِي نَوْمِهِ مُضْطَرِباً، ثُمَّ اسْتَيْقَظَ وَالْتَفَتَ حَوْلَهُ وَإذَا بِهِ يَجِدُ امْرَأَةً رَاقِدَةً عِنْدَ قَدَمَيْهِ،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فَتَسَاءَلَ: «مَنْ أَنْتِ؟» فَأَجَابَتْ: «أَنَا رَاعُوثُ أَمَتُكَ، فَابْسُطْ هُدْبَ ثَوْبِكَ عَلَى أَمَتِكَ لأَنَّكَ قَرِيبٌ وَوَلِيٌّ».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فَقَالَ: «لِيُبَارِكْكِ الرَّبُّ يَا ابْنَتِي لأَنَّ مَا أَظْهَرْتِهِ مِنْ إِحْسَانٍ الآنَ هُوَ أَعْظَمُ مِمَّا أَظْهَرْتِهِ سَابِقاً، فَأَنْتِ لَمْ تَتَهَافَتِي عَلَى الشُّبَّانِ، فُقَرَاءَ كَانُوا أَوْ أَغْنِيَاءَ.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وَالآنَ لَا تَخَافِي يَا ابْنَتِي، سَأَفْعَلُ كُلَّ مَا تَطْلُبِينَ، فَأَهْلُ مَدِينَتِي كُلُّهُمْ يَعْلَمُونَ أَنَّكِ امْرَأَةٌ فَاضِلَةٌ.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صَحِيحٌ أَنَّنِي قَرِيبٌ وَلِيٌّ، وَلَكِنْ هُنَاكَ مَنْ هُوَ وَلِيٌّ أَقْرَبُ مِنِّي.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نَامِي اللَّيْلَةَ، وَفِي الصَّبَاحِ إِنْ قَامَ ذَلِكَ الْقَرِيبُ الأَوْلَى بِحَقِّ الْوَلِيِّ وَتَزَوَّجَكِ، فَحَسَناً يَفْعَلُ. وَإِنْ أَبَى قَضَاءَ وَاجِبِ الْوَلِيِّ، فَأُقْسِمُ بِالرَّبِّ الْحَيِّ أَنْ أَتَزَوَّجَكِ، فَارْقُدِي الآنَ إِلَى الصَّبَاحِ».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فَنَامَتْ عِنْدَ قَدَمَيْهِ حَتَّى الصَّبَاحِ، ثُمَّ نَهَضَتْ مُبَكِّرَةً جِدّاً فِي وَقْتٍ لَا يَتَمَكَّنُ الْمَرْءُ فِيهِ مِنْ تَمْيِيزِ صَاحِبِهِ، وَقَالَ لَهَا: «لا تُخْبِرِي أَحَداً أَنَّكِ جِئْتِ إِلَى الْبَيْدَرِ».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ثُمَّ قَالَ لَهَا أَيْضاً: «هَاتِ الرِّدَاءَ الَّذِي عَلَيْكِ وَأَمْسِكِيهِ» فَفَعَلَتْ، فَكَالَ لَهَا سِتَّةَ أَكْيَالٍ مِنَ الشَّعِيرِ (نَحْوَ سِتَّةٍ وَثَلاثِينَ لِتْراً) وَحَمَّلَهَا إِيَّاهَا، ثُمَّ دَخَلَتْ إِلَى الْمَدِينَةِ.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فَأَقْبَلَتْ عَلَى حَمَاتِهَا، فَسَأَلَتْهَا: «مَاذَا حَدَثَ يَا ابْنَتِي؟» فَقَصَّتْ عَلَيْهَا كُلَّ مَا صَنَعَهُ الرَّجُلُ لَهَا.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وَقَالَتْ: «وَقَدْ أَعْطَانِي سِتَّةَ أَكْيَالٍ مِنَ الشَّعِيرِ قَائِلاً: ’لا تَرْجِعِي فَارِغَةَ الْيَدَيْنِ إِلَى حَمَاتِكِ‘».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فَقَالَتْ لَهَا نُعْمِي: «انْتَظِرِي يَا بِنْتِي رَيْثَمَا نَتَبَيَّنَ نَتِيجَةَ الأَمْرِ، لأَنَّ الرَّجُلَ لَنْ يَقِرَّ لَهُ قَرَارٌ حَتَّى يُنْهِيَ الأَمْرَ كُلَّهُ الْيَوْمَ».</w:t>
      </w:r>
    </w:p>
    <w:p>
      <w:pPr>
        <w:pStyle w:val="Heading2"/>
        <w:bidi/>
      </w:pPr>
      <w:r>
        <w:rPr>
          <w:rtl/>
          <w:cs/>
          <w:lang w:val="ar_AE" w:bidi="ar_AE"/>
        </w:rPr>
        <w:t>راعوث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فَانْطَلَقَ بُوعَزُ إِلَى سَاحَةِ بَوَّابَةِ الْمَدِينَةِ وَجَلَسَ هُنَاكَ. فَلَمْ يَلْبَثْ أَنْ مَرَّ الْقَرِيبُ الْوَلِيُّ الَّذِي تَحَدَّثَ عَنْهُ بُوعَزُ، فَقَالَ لَهُ: «تَعَالَ هُنَا يَا صَدِيقِي وَاجْلِسْ». فَمَالَ إِلَيْهِ وَجَلَسَ.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وَاسْتَدْعَى بُوعَزُ عَشْرَةَ رِجَالٍ مِنْ شُيُوخِ المَدِينَةِ وَقَالَ لَهُمْ: «اجْلِسُوا مَعْنَا هُنَا». فَجَلَسُوا.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ثُمَّ الْتَفَتَ إِلَى الْوَلِيِّ الأَقْرَبِ وَقَالَ: «إِنَّ نُعْمِي الَّتِي رَجَعَتْ مِنْ بِلادِ مُوآبَ مُزْمِعَةٌ عَلَى بَيْعِ قِطْعَةِ الْحَقْلِ الَّتِي لِقَرِيبِنَا أَلِيمَالِكَ.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فَرَأَيْتُ أَنْ أُطْلِعَكَ عَلَى الأَمْرِ قَائِلاً: اشْتَرِ الْحَقْلَ أَمَامَ الْجَالِسِينَ، وَبِحُضُورِ شُيُوخِ قَوْمِي. فَإِنْ رَغِبْتَ فَفُكَّهُ وَإِنْ لَمْ تَرْغَبْ فَقُلْ لِي، فَأَنَا أَوْلَى بِالشِّرَاءِ مِنْ بَعْدِكَ». فَأَجَابَهُ الرَّجُلُ: «إِنِّي أَشْتَرِيهِ».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فَقَالَ بُوعَزُ: «يَوْمَ تَشْتَرِي الْحَقْلَ مِنْ نُعْمِي، فَوَاجِبُكَ يَقْتَضِي أَنْ تَتَزَوَّجَ رَاعُوثَ الْمُوآبِيَّةَ لِتُحْيِيَ اسْمَ الْمَيْتِ عَلَى مِيرَاثِهِ».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فَأَجَابَهُ الْوَلِيُّ الأَقْرَبُ: «لا يُمْكِنُنِي أَنْ أَشْتَرِيَ الْحَقْلَ لِئَلّا أُفْسِدَ مِيرَاثِي، فَاشْتَرِ أَنْتَ الْحَقْلَ عِوَضاً عَنِّي لأَنَّنِي لَا أَسْتَطِيعُ فِكَاكَهُ».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وَكَانَتِ الْعَادَةُ سَابِقاً فِي إِسْرَائِيلَ بِشَأْنِ الْفِكَاكِ وَالْمُبَادَلَةِ لأَجْلِ إِثْبَاتِ حَقِّ الأَمْرِ، أَنْ يَخْلَعَ الرَّجُلُ نَعْلَهُ وَيُعْطِيَهُ لِلشَّارِي، لإِضْفَاءِ صِفَةِ الشَّرْعِيَّةِ عَلَى عَقْدِ الْبَيْعِ أَوِ الْمُبَادَلَةِ.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وَاسْتَطْرَدَ الْوَلِيُّ الأَقْرَبُ قَائِلاً لِبُوعَزَ: «اشْتَرِ لِنَفْسِكَ» وَخَلَعَ نَعْلَهُ.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فَقَالَ بُوعَزُ لِلشُّيُوخِ وَلِلْجَمْعِ الْمَاثِلِ حَوْلَهُ: «أَنْتُمْ شُهُودٌ الْيَوْمَ أَنِّي اشْتَرَيْتُ كُلَّ مَا لأَلِيمَالِكَ وَمَا لاِبْنَيْهِ كِلْيُونَ وَمَحْلُونَ مِنْ يَدِ نُعْمِي.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وَكَذَلِكَ رَاعُوثُ الْمُوآبِيَّةُ امْرَأَةُ مَحْلُونَ قَدِ اشْتَرَيْتُهَا لِي زَوْجَةً، لأُحْيِيَ اسْمَ الْمَيْتِ عَلَى مِيرَاثِهِ، فَلا يَنْقَرِضَ اسْمُهُ مِنْ بَيْنِ إِخْوَتِهِ وَمِنْ سِجِلِّ الْمَدِينَةِ. وَأَنْتُمْ شُهُودٌ عَلَى ذَلِكَ الْيَوْمَ».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فَقَالَ الْجَمْعُ الْمَاثِلُ عِنْدَ بَوَّابَةِ الْمَدِينَةِ وَالشُّيُوخُ أَيْضاً: «نَحْنُ شُهُودٌ. فَلْيَجْعَلِ الرَّبُّ الْمَرْأَةَ الدَّاخِلَةَ إِلَى بَيْتِكَ نَظِيرَ رَاحِيلَ وَلَيْئَةَ اللَّتَيْنِ بَنَتَا بَيْتَ يَعْقُوبَ. فَلْيَتَّسِعْ نُفُوذُكَ فِي أَفْرَاتَةَ، وَلْيَذِعِ اسْمُكَ فِي بَيْتِ لَحْمٍ.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وَلْيَكُنْ نَسْلُكَ الَّذِي يُعْطِيكَ إِيَّاهُ الرَّبُّ مِنْ هَذِهِ الْمَرْأَةِ كَنَسْلِ فَارَصَ الَّذِي أَنْجَبَتْهُ ثَامَارُ لِيَهُوذَا».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فَتَزَوَّجَ بُوعَزُ مِنْ رَاعُوثَ وَعَاشَرَهَا فَحَمَلَتْ مِنْهُ وَأَنْجَبَتِ ابْناً.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فَقَالَتِ النِّسَاءُ لِنُعْمِي: «لِيَكُنِ الرَّبُّ مُبَارَكاً الَّذِي لَمْ يَحْرِمْكِ الْيَوْمَ وَلِيًّا، وَلْيَذِعِ اسْمُهُ فِي إِسْرَائِيلَ،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لأَنَّ كَنَّتَكِ الَّتِي أَحَبَّتْكِ هِيَ أَكْثَرُ خَيْراً لَكِ مِنْ سَبْعَةِ أَبْنَاءٍ، وَقَدْ وَلَدَتْهُ لِيَكُونَ سَبَباً فِي إِحْيَاءِ نَفْسِكِ وَرِعَايَتِكِ فِي شَيْخُوخَتِكِ».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فَأَخَذَتْ نُعْمِي الْوَلَدَ فِي حِضْنِهَا، وَقَامَتْ عَلَى تَرْبِيَتِهِ.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وَقَالَتْ جَارَاتُهَا: «قَدْ وُلِدَ ابْنٌ لِنُعْمِي». وَدَعَوْنَهُ عُوبِيدَ، وَهُوَ أَبُو يَسَّى أَبِي الْمَلِكِ دَاوُدَ.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وَهَذِهِ هِيَ مَوَالِيدُ فَارَصَ: أَنْجَبَ فَارَصُ حَصْرُونَ.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وَأَنْجَبَ حَصْرُونُ رَامَ، وَأَنْجَبَ رَامُ عَمِّينَادَابَ.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وَأَنْجَبَ عَمِّينَادَابُ نَحْشُونَ، وَأَنْجَبَ نَحْشُونُ سَلْمُونَ.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وَأَنْجَبَ سَلْمُونُ بُوعَزَ، وَأَنْجَبَ بُوعَزُ عُوبِيدَ.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وَأَنْجَبَ عُوبِيدُ يَسَّى، وَأَنْجَبَ يَسَّى دَاُودَ.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