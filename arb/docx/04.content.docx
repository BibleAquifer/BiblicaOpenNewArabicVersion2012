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Numbers 1:1</w:t>
      </w:r>
      <w:r>
        <w:rPr>
          <w:lang w:val="ar_AE" w:bidi="ar_AE"/>
        </w:rPr>
      </w:r>
    </w:p>
    <w:p>
      <w:pPr>
        <w:bidi/>
      </w:pPr>
      <w:r>
        <w:rPr>
          <w:lang w:val="ar_AE" w:bidi="ar_AE"/>
        </w:rPr>
      </w:r>
      <w:r>
        <w:rPr>
          <w:vertAlign w:val="superscript"/>
          <w:lang w:val="ar_AE" w:bidi="ar_AE"/>
        </w:rPr>
        <w:t>1</w:t>
      </w:r>
      <w:r>
        <w:rPr>
          <w:lang w:val="ar_AE" w:bidi="ar_AE"/>
        </w:rPr>
        <w:t xml:space="preserve"> فِي الْيَوْمِ الأَوَّلِ مِنَ الشَّهْرِ الثَّانِي مِنَ السَّنَةِ الثَّانِيَةِ لِخُرُوجِ بَنِي إِسْرَائِيلَ مِنْ دِيَارِ مِصْرَ، أَمَرَ الرَّبُّ مُوسَى فِي بَرِّيَّةِ سِينَاءَ فِي خَيْمَةِ الاجْتِمَاعِ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«أَحْصُوا كُلَّ ذَكَرٍ بِاسْمِهِ مِنْ شَعْبِ إِسْرَائِيلَ حَسَبَ قَبَائِلِهِمْ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وَعَلَيْكَ أَنْتَ وَهَرُونَ أَنْ تَحْسِبَهُمْ وَفْقاً لفِرَقِهِمْ مِنِ ابْنِ عِشْرِينَ سَنَةً فَمَا فَوْقُ، مِنَ الْقَادِرِينَ عَلَى الْقِتَالِ فِي الْحَرْبِ، مِنْ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وَلْيَكُنْ مَعَكُمَا مِنْ كُلِّ سِبْطٍ رَجُلٌ يَتَوَلَّى رِيَاسَةَ بَيْتِ آبَائِهِ.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وَهَذِهِ أَسْمَاءُ الرِّجَالِ الَّذِينَ يُشْرِفُونَ مَعَكُمَا عَلَى الإحْصَاءِ: عَنْ سِبْطِ رَأُوبَيْنَ أَلِيصُورُ بْنُ شَدَيْئُورَ.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عَنْ سِبْطِ شِمْعُونَ شَلُومِيئِيلُ بْنُ صُورِيشَدَّايْ.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عَنْ سِبْطِ يَهُوذَا نَحْشُونُ بْنُ عَمِّينَادَابَ.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عَنْ سِبْطِ يَسَّاكَرَ نَثَنَائِيلُ بْنُ صُوغَرَ.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عَنْ سِبْطِ زَبُولُونَ أَلِيآبُ بْنُ حِيلُونَ.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عَنْ سِبْطِ أَفْرَايِمَ بْنُ يُوسُفَ أَلِيشَمَعُ بْنُ عَمِّيهُودَ. عَنْ سِبْطِ مَنَسَّى بْنِ يُوسُفَ جَمْلِيئِيلُ بْنُ فَدَهْصُورَ.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عَنْ سِبْطِ بِنْيَامِينَ أَبِيدَنُ بْنُ جِدْعُونِي.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عَنْ سِبْطِ دَانٍ أَخِيعَزَرُ بْنُ عَمِّيشَدَّايْ.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عَنْ سِبْطِ أَشِيرَ فَجْعِيئِيلُ بْنُ عُكْرَنَ.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عَنْ سِبْطِ جَادٍ أَلِيَاسَافُ بْنُ دَعُوئِيلَ.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عَنْ سِبْطِ نَفْتَالِي أَخِيرَعُ بْنُ عِينَنَ.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هَؤُلاءِ هُمُ الرِّجَالُ الْمُنْتَخَبُونَ مِنْ بَيْنِ الشَّعْبِ، رُؤَسَاءُ أَسْبَاطِهِمْ وَشُيُوخُ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فَأَخَذَ مُوسَى وَهَرُونُ هَؤُلاءِ الرِّجَالَ الَّذِينَ تَعَيَّنُوا بِأَسْمَائِهِمْ،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وَجَمَعَا كُلَّ الشَّعْبِ فِي أَوَّلِ الشَّهْرِ الثَّانِي. فانْتَسَبَ كُلُّ ذَكَرٍ بِاسْمِهِ مِنِ ابْنِ عِشْرِينَ فَمَا فَوْقُ إِلَى سِبْطِهِ حَسَبَ عَشِيرَتِهِ،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كَمَا أَمَرَ الرَّبُّ مُوسَى. فَأَحْصَاهُمْ فِي صَحْرَاءِ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فَمِنْ نَسْلِ رَأُوبَيْنَ بِكْرِ إِسْرَائِيلَ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فَكَانَ عَدَدُ الْمُحْصَيْنَ مِنْ سِبْطِ رَأُوبَيْنَ سِتَّةً وَأَرْبَعِينَ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وَمِنْ نَسْلِ شِمْعُونَ،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فَكَانَ عَدَدُ الْمُحْصَيْنَ مِنْ سِبْطِ شِمْعُونَ تِسْعَةً وَخَمْسِينَ أَلْفاً وَثَلاثَ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وَمِنْ نَسْلِ جَادٍ،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فَكَانَ عَدَدُ الْمُحْصَيْنَ مِنْ سِبْطِ جَادٍ خَمْسَةً وَأَرْبَعِينَ أَلْفاً وَسِتَّ مِئَةٍ وَخَمْسِينَ.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نَسْلِ يَهُوذَا،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فَكَانَ عَدَدُ الْمُحْصَيْنَ مِنْ سِبْطِ يَهُوذَا أَرْبَعَةً وَسَبْعِينَ أَلْفاً وَسِتَّ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وَمِنْ نَسْلِ يَسَّاكَرَ،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فَكَانَ عَدَدُ الْمُحْصَيْنَ مِنْ سِبْطِ يَسَّاكَرَ أَرْبَعَةً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وَمِنْ نَسْلِ زَبُولُونَ،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فَكَانَ عَدَدُ الْمُحْصَيْنَ مِنْ سِبْطِ زَبُولُونَ سَبْعَةً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وَمِنْ نَسْلِ أَفْرَايِمَ بْنِ يُوسُفَ،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فَكَانَ عَدَدُ الْمُحْصَيْنَ مِنْ سِبْطِ أَفْرَايِمَ أَرْبَعِينَ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وَمِنْ نَسْلِ مَنَسَّى بْنِ يُوسُفَ،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فَكَانَ عَدَدُ الْمُحْصَيْنَ مِنْ سِبْطِ مَنَسَّى اثْنَيْنِ وَثَلاثِينَ أَلْفاً وَمِئَتَيْنِ.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وَمِنْ نَسْلِ بِنْيَامِينَ،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فَكَانَ عَدَدُ الْمُحْصَيْنَ مِنْ سِبْطِ بِنْيَامِينَ خَمْسَةً وَثَلاثِينَ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وَمِنْ نَسْلِ دَانٍ،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فَكَانَ عَدَدُ الْمُحْصَيْنَ مِنْ سِبْطِ دَانَ اثْنَيْنِ وَسِتِّينَ أَلْفاً وَسَبْعَ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وَمِنْ نَسْلِ أَشِيرَ،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فَكَانَ عَدَدُ الْمُحْصَيْنَ مِنْ سِبْطِ أَشِيرَ وَاحِداً وَأَرْبَعِينَ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وَمِنْ نَسْلِ نَفْتَالِي، تَمَّ إِحْصَاءُ جَمِيعِ الرِّجَالِ الْبَالِغِينَ مِنَ الْعُمْرِ عِشْرِينَ سَنَةً فَمَا فَوْقُ، مَنْ الْقَادِرِينَ عَلَى الْقِتَالِ فِي الْحَرْبِ، كُلٍّ بِاسْمِهِ،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فَكَانَ عَدَدُ الْمُحْصَيْنَ مِنْ سِبْطِ نَفْتَالِي ثَلاثَةً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هَؤُلاءِ هُمْ جُمْلَةُ الَّذِينَ أَحْصَاهُمْ مُوسَى وَهَرُونَ وَرُؤَسَاءُ إِسْرَائِيلَ الاثْنَا عَشَرَ الْمُمَثِّلُونَ لأَسْبَاطِهِمْ.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فَكَانَ الْمَجْمُوعُ الْكُلِّيُّ لِلرِّجَالِ الْمُحْصَيْنَ مِنْ إِسْرَائِيلَ الْبَالِغِينَ مِنْ الْعُمْرِ عِشْرِينَ سَنَةً فَمَا فَوْقُ، حَسَبَ بُيُوتِ آبَائِهِمْ مِنَ الْقَادِرِينَ عَلَى الْقِتَالِ فِي الْحَرْبِ فِي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سِتَّ مِئَةِ أَلْفٍ وَثَلاثَةَ آلافٍ وَخَمْسَ مِئَةٍ وَخَمْسِينَ.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أَمَّا اللّاوِيُّونَ الْمُنْتَسِبُونَ لِسِبْطِ آبَائِهِمْ فَلَمْ يُحْصَوْا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إِذْ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«أَمَّا سِبْطُ لاوِي فَلا تَحْسِبْهُ وَلا تُحْصِهِ بَيْنَ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بَلْ اعْهَدْ بِمَسْكِنِ الشَّهَادَةِ وَأَمْتِعَتِهِ كُلِّهَا وَسَائِرِ مَالَهُ إِلَى اللّاوِيِّينَ. فَهُمْ يَنْقُلُونَ الْمَسْكَنَ وَأَمْتِعَتَهُ كُلَّهَا وَيَعْتَنُونَ بِهِ، وَحَوْلَهُ يُقِيمُونَ.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وَهُمُ الَّذِينَ يُنْزِلُونَ الْمَسْكَنَ عِنْدَ ارْتِحَالِهِ وَيَنْصِبُونَهُ عِنْدَ حُلُولِهِ، وَأَيُّ وَاحِدٍ آخَرَ غَيْرَهُمْ يَقْتَرِبُ مِنْهُ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وَلْيَضْرِبْ بَنُو إِسْرَائِيلَ خِيَامَهُمْ كُلٌّ فِي مَوْضِعِهِ فِي الْمُخَيَّمِ، وَكُلٌّ تَحْتَ رَايَةِ قَوْمِهِ.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وَأَمَّا اللّاوِيُّونَ فَيُقِيمُونَ حَوْلَ مَسْكَنِ الشَّهَادَةِ، لِئَلّا يَحِلَّ سَخَطُ الرَّبِّ عَلَى شَعْبِ إِسْرَائِيلَ. وَليُحَافِظِ اللّاوِيُّونَ عَلَى خِدْمَةِ مَسْكَنِ الشَّهَادَةِ وَشَعَائِرِهِ».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فَنَفَّذَ بَنُو إِسْرَائِيلَ تَمَاماً كُلَّ مَا أَمَرَ الرَّبُّ بِهِ مُوسَى.</w:t>
      </w:r>
      <w:r>
        <w:rPr>
          <w:lang w:val="ar_AE" w:bidi="ar_AE"/>
        </w:rPr>
      </w:r>
      <w:r>
        <w:rPr>
          <w:lang w:val="ar_AE" w:bidi="ar_AE"/>
        </w:rPr>
      </w:r>
    </w:p>
    <w:p>
      <w:pPr>
        <w:bidi/>
      </w:pPr>
      <w:r>
        <w:rPr>
          <w:lang w:val="ar_AE" w:bidi="ar_AE"/>
        </w:rPr>
      </w:r>
    </w:p>
    <w:p>
      <w:pPr>
        <w:pStyle w:val="Heading2"/>
        <w:bidi/>
      </w:pPr>
      <w:r>
        <w:rPr>
          <w:lang w:val="ar_AE" w:bidi="ar_AE"/>
        </w:rPr>
        <w:t>Numbers 2:1</w:t>
      </w:r>
      <w:r>
        <w:rPr>
          <w:lang w:val="ar_AE" w:bidi="ar_AE"/>
        </w:rPr>
      </w:r>
    </w:p>
    <w:p>
      <w:pPr>
        <w:bidi/>
      </w:pPr>
      <w:r>
        <w:rPr>
          <w:lang w:val="ar_AE" w:bidi="ar_AE"/>
        </w:rPr>
      </w:r>
      <w:r>
        <w:rPr>
          <w:vertAlign w:val="superscript"/>
          <w:lang w:val="ar_AE" w:bidi="ar_AE"/>
        </w:rPr>
        <w:t>1</w:t>
      </w:r>
      <w:r>
        <w:rPr>
          <w:lang w:val="ar_AE" w:bidi="ar_AE"/>
        </w:rPr>
        <w:t xml:space="preserve"> وَخَاطَبَ الرَّبُّ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«لِيُخَيِّمْ بَنُو إِسْرَائِيلَ كُلٌّ عِنْدَ رَايَتِهِ تَحْتَ أَعْلامِ بُيُوتِ آبَائِهِمْ، وَلْيُقِيمُوا مُقَابِلَ خَيْمَةِ الاجْتِمَاعِ وَحَوْلَهَا.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وَلْيُخَيِّمْ سِبْطُ يَهُوذَا بِرَايَتِهِ إِلَى الشَّرْقِ حَسَبَ عَشَائِرِهِ وَيَكُونُ رَئِيسُ سِبْطِ يَهُوذَا نَحْشُونَ بْنَ عَمِّينَادَابَ،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وَعَدَدُ جُنُودِهِ الْمُحْصَوْنَ أَرْبَعَةٌ وَسَبْعُونَ أَلْفاً وَسِتُّ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وَلْيَنْزِلْ مَعَهُ كُلٌّ مِنْ سِبْطِ يَسَّاكَرَ الَّذِي يَرْأَسُهُ نَثَنَائِيلُ بْنُ صُوغَرَ،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مَعَ جُنْدِهِ الَّذِينَ أَحْصَاهُمُ الْبَالِغِينَ أَرْبَعَةً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وَسِبْطِ زَبُولُونَ الَّذِي يَرْأَسُهُ أَلِيَآبُ بْنُ حِيلُونَ،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مَعَ جُنْدِهِ الَّذِينَ أَحْصَاهُمُ الْبَالِغِينَ سَبْعَةً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فَمَجْمُوعُ الْمُحْصَيْنَ الْمُقِيمِينَ فِي مِنْطَقَةِ يَهُوذَا مِئَةُ أَلْفٍ وَسِتَّةٌ وَثَمَانُونَ أَلْفاً وَأَرْبَعُ مِئَةٍ مِنَ الْجُنُودِ. هَؤُلاءِ يَرْتَحِلُونَ أَولاً.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وَلْيُخَيِّمْ رَأُوبَيْنُ بِرَايَتِهِ إِلَى الْجَنُوبِ. وَيَكُونُ رَئِيسُ سِبْطِ رَأُوبَيْنَ أَلِيصُورَ بْنَ شَدَيْئُورَ،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مَعَ جُنْدِهِ الَّذِينَ أَحْصَاهُمُ الْبَالِغِينَ سِتَّةً وَأَرْبَعِينَ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وَلْيَنْزِلْ مَعَهُ كُلٌّ مِنْ سِبْطِ شِمْعُونَ الَّذِي يَرْأَسُهُ شَلُومِيئِيلُ بْنُ صُورِيشَدَّايْ،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مَعَ جُنْدِهِ الَّذِينَ أَحْصَاهُمُ الْبَالِغِينَ تِسْعَةً وَخَمْسِينَ أَلْفاً وَثَلاثَ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وَسِبْطِ جَادٍ الَّذِي يَرْأَسُهُ أَلِيَاسَافُ بْنُ دَعُوئِيلَ،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مَعَ جُنْدِهِ الَّذِينَ أَحْصَاهُمُ الْبَالِغِينَ خَمْسَةً وَأَرْبَعِينَ أَلْفاً وَسِتَّ مِئَةٍ وَخَمْسِينَ.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فَيَكُونُ مَجْمُوعُ الْمُحْصَيْنَ الْمُقِيمِينَ فِي مِنْطَقَةِ رَأُوبَيْنَ مِئَةَ أَلْفٍ وَوَاحِداً وَخَمْسِينَ أَلْفاً وَأَرْبَعَ مِئَةٍ وَخَمْسِينَ مِنَ الْجُنُودِ. هَؤُلاءِ يَرْتَحِلُونَ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تَرْتَحِلُ خَيْمَةُ الاجْتِمَاعِ وَسِبْطُ اللّاوِيِّينَ فِي وَسَطِ الْمُخَيَّمِ. كَمَا يَنْزِلُونَ كَذَلِكَ يَرْتَحِلُونَ. كُلٌّ يَنْزِلُ فِي مَوْضِعِهِ مَعَ رَايَاتِهِ.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وَلْيُخَيِّمْ أَفْرَايِمُ بِرَايَتِهِ وَفِرَقِ جُنُودِهِ إِلَى الْغَرْبِ. وَيَكُونُ رَئِيسُ سِبْطِ أَفْرَايِمَ أَلِيشَمَعَ بْنَ عَمِّيهُودَ،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وَعَدَدُ جُنْدِهِ الَّذِينَ أَحْصَاهُمْ أَرْبَعُونَ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وَلْيَنْزِلْ مَعَهُ كُلٌّ مِنْ سِبْطِ مَنَسَّى الَّذِي يَرْأَسُهُ جَمْلِيئِيلُ بْنُ فَدَهْصُورَ،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مَعَ جُنْدِهِ الَّذِينَ أَحْصَاهُمُ الْبَالِغِينَ اثْنَيْنِ وَثَلاثِينَ أَلْفاً وَمِئَتَيْنِ.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وَسِبْطِ بِنْيَامِينَ الَّذِي يَرْأَسُهُ أَبِيدَنُ بْنُ جِدْعُونِي،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مَعَ جُنْدِهِ الَّذِينَ أَحْصَاهُمُ الْبَالِغِينَ خَمْسَةً وَثَلاثِينَ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فَيَكُونُ مَجْمُوعُ الْمُحْصَيْنَ الْمُقِيمِينَ فِي مِنْطَقَةِ أَفْرَايِمَ مِئَةَ أَلْفٍ وَثَمَانِيَةَ آلافٍ وَمِئَةً مِنَ الْجُنُودِ. هَؤُلاءِ يَرْتَحِلُونَ ثَالِثَةً.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وَلْيُخَيِّمْ دَانٌ بِرَايَتِهِ وَفِرَقِ جُنُودِهِ إِلَى الشِّمَالِ. وَيَكُونُ رَئِيسُ سِبْطِ دَانَ أَخِيعَزَرَ بْنَ عَمِّيشَدَّايْ،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وَعَدَدُ جُنْدِهِ الَّذِينَ أَحْصَاهُمُ اثْنَانِ وَسِتُّونَ أَلْفاً وَسَبْعُ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وَلْيَنْزِلْ مَعَهُ كُلٌّ مِنْ سِبْطِ أَشِيرَ الَّذِي يَرْأَسُهُ فَجْعِيئِيلُ بْنُ عُكْرَنَ،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مَعَ جُنْدِهِ الَّذِينَ أَحْصَاهُمُ الْبَالِغِينَ وَاحِداً وَأَرْبَعِينَ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وَسِبْطِ نَفْتَالِي الَّذِي يَرْأَسُهُ أَخِيرَعُ بْنُ عِينَنَ،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مَعَ جُنْدِهِ الَّذِينَ أَحْصَاهُمُ الْبَالِغِينَ ثَلاثَةً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فَيَكُونُ مَجْمُوعُ الْمُحْصَيْنَ الْمُقِيمِينَ فِي مِنْطَقَةِ دَانٍ مِئَةَ أَلْفٍ وَسَبْعَةً وَخَمْسِينَ أَلْفاً وَسِتَّ مِئَةٍ. هَؤُلاءِ يَرْتَحِلُونَ أَخِيراً بِرَايَاتِهِمْ».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فَيَكُونُ عَدَدُ الْمُحْصَيْنَ مِنْ بَنِي إِسْرَائِيلَ حَسَبَ بُيُوتِ آبَائِهِمِ الْمُقِيمِينَ فِي الْمُخَيَّمِ وَفْقاً لِعَشَائِرِهِمْ سِتَّ مِئَةِ أَلْفٍ وَثَلاثَةَ آلافٍ وَخَمْسَ مِئَةٍ وَخَمْسِينَ فَرْداً.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أَمَّا اللّاوِيُّونَ فَلَمْ يَتِمَّ إِحْصَاؤُهُمْ بَيْنَ بَنِي إِسْرَائِيلَ،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فَنَفَّذَ بَنُو إِسْرَائِيلَ تَمَاماً كُلَّ مَا أَمَرَ الرَّبُّ بِهِ مُوسَى فِي حِلِّهِمْ وَتِرْحَالِهِمْ نَازِلِينَ تَحْتَ رَايَاتِهِمْ، كُلٌّ حَسَبَ عَشَائِرِهِ وَسِبْطِهِ.</w:t>
      </w:r>
      <w:r>
        <w:rPr>
          <w:lang w:val="ar_AE" w:bidi="ar_AE"/>
        </w:rPr>
      </w:r>
      <w:r>
        <w:rPr>
          <w:lang w:val="ar_AE" w:bidi="ar_AE"/>
        </w:rPr>
      </w:r>
    </w:p>
    <w:p>
      <w:pPr>
        <w:bidi/>
      </w:pPr>
      <w:r>
        <w:rPr>
          <w:lang w:val="ar_AE" w:bidi="ar_AE"/>
        </w:rPr>
      </w:r>
    </w:p>
    <w:p>
      <w:pPr>
        <w:pStyle w:val="Heading2"/>
        <w:bidi/>
      </w:pPr>
      <w:r>
        <w:rPr>
          <w:lang w:val="ar_AE" w:bidi="ar_AE"/>
        </w:rPr>
        <w:t>Numbers 3:1</w:t>
      </w:r>
      <w:r>
        <w:rPr>
          <w:lang w:val="ar_AE" w:bidi="ar_AE"/>
        </w:rPr>
      </w:r>
    </w:p>
    <w:p>
      <w:pPr>
        <w:bidi/>
      </w:pPr>
      <w:r>
        <w:rPr>
          <w:lang w:val="ar_AE" w:bidi="ar_AE"/>
        </w:rPr>
      </w:r>
      <w:r>
        <w:rPr>
          <w:vertAlign w:val="superscript"/>
          <w:lang w:val="ar_AE" w:bidi="ar_AE"/>
        </w:rPr>
        <w:t>1</w:t>
      </w:r>
      <w:r>
        <w:rPr>
          <w:lang w:val="ar_AE" w:bidi="ar_AE"/>
        </w:rPr>
        <w:t xml:space="preserve"> وَهَذِهِ هِيَ مَوَالِيدُ هَروُنَ وَمُوسَى يَوْمَ خَاطَبَ الرَّبُّ مُوسَى فِي جَبَلِ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هَذِهِ هِيَ أَسْمَاءُ أَبْنَاءِ هَرُونَ: نَادَابُ الْبِكْرُ، وَأَبِيهُو، وَأَلِعَازَارُ، وَإِيثَامَارُ،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الَّذِينَ كَانُوا كَهَنَةً مَمْسُوحِينَ تَكَرَّسُوا لِلْكَهَنُوتِ.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إِلّا أَنَّ نَادَابَ وَأَبِيهُو مَاتَا بَيْنَ يَدَيِ الرَّبِّ عِنْدَمَا قَرَّبَا نَاراً غَرِيبَةً أَمَامَهُ فِي صَحْرَاءِ سِينَاءَ، وَلَمْ يَكُنْ لَهُمَا بَنُون. وَأَمَّا أَلِعَازَارُ وَإِيثَامَارُ فَقَدْ قَامَا بِخِدْمَةِ الْكَهَنُوتِ تَحْتَ رِعَايَةِ أَبِيهِمَا 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«أَحْضِرْ سِبْطَ لاوِي لِيَمْثُلُوا أَمَامَ هَرُونَ الْكَاهِنِ وَيَخْدِمُوهُ.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وَيُحَافِظُوا عَلَى شَعَائِرِهِ وَشَعَائِرِ كُلِّ الشَّعْبِ أَمَامَ خَيْمَةِ الاجْتِمَاعِ، وَيَقُومُوا بِخِدْمَةِ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وَيَحْرُسُوا كُلَّ أَمْتِعَةِ خَيْمَةِ الاجْتِمَاعِ، وَيَنُوبُوا عَنِ الشَّعْبِ فِي تَأْدِيَةِ وَاجِبَاتِ خِدْمَةِ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وَلْيَكُنِ اللّاوِيُّونَ تَحْتَ إِمْرَةِ هَرُونَ وَأَبْنَائِهِ هِبَةً لَهُ مِنْ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هَرُونُ وَأَبْنَاؤُهُ فَهُمْ وَحْدُهُمْ يَقُومُونَ بِخِدْمَةِ الْكَهَنُوتِ، وَأَيُّ وَاحِدٍ سِوَاهُمْ يَقْتَرِبُ مِنَ الْمَقْدِسِ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«هَا إِنِّي قَدْ أَفْرَزْتُ اللّاوِيِّينَ مِنْ بَيْنِ بَنِي إِسْرَائِيلَ بَدَلاً مِنْ أَبْكَارِ الشَّعْبِ، فَيَكُونُ اللّاوِيُّونَ خَاصَّتِي،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 كُلَّ بِكْرٍ مِنْ شَعْبِ إِسْرَائِيلَ هُوَ لِي. فَقَدْ أَفْرَزْتُ لِي كُلَّ بِكْرٍ فِي إِسْرَائِيلَ مِنَ النَّاسِ وَالْبَهَائِمِ مُنْذُ أَنْ أَهْلَكْتُ كُلَّ بِكْرٍ فِي دِيَارِ مِصْرَ. لِي يَكُونُونَ.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وَقَالَ الرَّبُّ لِمُوسَى فِي صَحْرَاءِ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«أَحْصِ كُلَّ ذَكَرٍ مِنْ أَبْنَاءِ سِبْطِ لاوِي مِنِ ابْنِ شَهْرٍ فَمَا فَوْقُ، حَسَبَ بُيُوتِ آبَائِهِمْ وَعَشَائِرِهِمْ».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فَأَحْصَاهُمْ مُوسَى وَفْقاً لأَمْرِ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وَهَذِهِ هِيَ أَسْمَاءُ أَبْنَاءِ لاوِي: جَرْشُونُ وَقَهَاتُ وَمَرَارِي.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اسْمَا ابْنَيْ جَرْشُونَ حَسَبَ عَشَائِرِهِمَا، فَهُمَا: لِبْنِي وَشِمْعِي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وَبَنُو قَهَاتَ حَسَبَ عَشَائِرِهِمْ هُمْ: عَمْرَامُ وَيِصْهَارُ وَحَبْرُونُ وَعُزِّيئِيلُ.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وَابْنَا مَرَارِي حَسَبَ عَشَائِرِهِمَا هُمَا مَحْلِي وَمُوشِي. هَذِهِ هِيَ عَشَائِرُ اللّاوِيِّينَ وَفْقاً لِبُيُوتِ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فَقَدْ تَفَرَّعَ عَنْ جَرْشُونَ عَشِيرَتَا اللِّبْنِيِّينَ وَالشِّمْعِيِّينَ. هَاتَانِ هُمَا عَشِيرَتَا الْجَرْشُونِيِّينَ.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وَكَانَ عَدَدُ الذُّكُورِ الْمُحْصَيْنَ مِنْهُمَا مِنِ ابْنِ شَهْرٍ وَمَا فَوْقُ، سَبْعَةَ آلافٍ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وَقَدْ خَيَّمَتْ عَشِيرَتَا الْجَرْشُونِيِّينَ وَرَاءَ الْمَسْكَنِ إِلَى الْغَرْبِ،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وَكَانَ رَئِيسُهُمَا أَلِيَاسَافَ بْنَ لايِلَ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وَعُهِدَ إِلَى الْجَرْشُونِيِّينَ بِحِرَاسَةِ الْمَسْكَنِ فِي خَيْمَةِ الاجْتِمَاعِ وَالْخَيْمَةِ وَغِطَائِهَا وَسَتَائِرِ بَابِ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وَسَتَائِرِ الدَّارِ وَسِتَارَةِ بَابِ الدَّارِ الَّتِي حَوْلَ الْمَسْكَنِ وَحَوْلَ جَوَانِبِ الْمَذْبَحِ وَحِبَالِهِ مَعَ كُلِّ خِدْمَتِهِ.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وَتَفَرَّعَ عَنْ قَهَاتَ عَشَائِرُ الْعَمْرَامِيِّينَ وَالْيِصْهَارِيِّينَ وَالْحَبْرُونِيِّينَ وَالْعُزِّيئِيلِيِّينَ. هَذِهِ هِيَ عَشَائِرُ الْقَهَاتِيِّينَ.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فَكَانَ عَدَدُ الذُّكُورِ الْمُحْصَيْنَ مِنْهُمْ مِنِ ابْنِ شَهْرٍ فَمَا فَوْقُ، ثَمَانِيَةَ آلافٍ وَسِتَّ مِئَةٍ. وَمُهِمَّتُهُمْ حِرَاسَةُ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وَتُخَيِّمُ عَشَائِرُ بَنِي قَهَاتَ فِي جَنُوبِيِّ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وَكَانَ رَئِيسُهَا أَلِيصَافَانَ بْنَ عُزِّيئِيلَ.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وَهُمْ يَتَوَلَّوْنَ حِرَاسَةَ التَّابُوتِ وَالْمَائِدَةِ وَالْمَنَارَةِ وَالْمَذْبَحَيْنِ وَأَمْتِعَةِ الْقُدْسِ الَّتِي يَخْدُمُونَ بِها، وَالْحِجَابِ وَكُلِّ مَا يَتَعَلَّقُ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أَمَّا رَئِيسُ رُؤَسَاءِ اللّاوِيِّينَ أَلِعَازَارُ بْنُ هَرُونَ الْكَاهِنِ فَيَتَوَلَّى أَيْضاً أَمْرَ حُرَّاسِ حِرَاسَةِ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وَتَفَرَّعَ عَنْ مَرَارِي عَشِيرَتَا الْمَحْلِيِّينَ وَالْمُوشِيِّينَ. هَاتَانِ هُمَا عَشِيرَتَا مَرَارِي.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فَكَانَ عَدَدُ الذُّكُورِ الْمُحْصَيْنَ مِنْهُمَا مِنِ ابْنِ شَهْرٍ فَمَا فَوْقُ، سِتَّةَ آلافٍ وَمِئَتَيْنِ،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وَرَئِيسُهُمَا صُورِيئِيلُ بْنُ أَبِيحَايِلَ. وَتُخَيِّمَانِ إِلَى شِمَالِيِّ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وَمُهِمَّةُ أَبْنَاءِ مَرَارِي حِرَاسَةُ أَلْوَاحِ الْمَسْكَنِ وَعَوَارِضِهِ وَقَوَاعِدِهَا وَكُلِّ أَوَانِيهِ وَالْعِنَايَةُ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وَأَعْمِدَةِ جَوَانِبِ الدَّارِ وَقَوَاعِدِهَا وَأَوْتَادِهَا وَحِبَالِهَا.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أَمَّا مُوسَى وَهَرُونُ وَأَبْنَاؤُهُ فَيَنْزِلُونَ قُدَّامَ الْمَسْكَنِ إِلَى الشَّرْقِ لِيَقُومُوا بِحِرَاسَةِ الْمَقْدِسِ نِيَابَةً عَنْ بَنِي إِسْرَائِيلَ، وَأَيُّ وَاحِدٍ سِوَاهُمْ يَقْتَرِبُ مِنْهُ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فَكَانَ مَجْمُوعُ الْمُحْصَيْنَ مِنْ ذُكُورِ اللّاوِيِّينَ مِنِ ابْنِ شَهْرٍ فَمَا فَوْقُ، الَّذِينَ أَحْصَاهُمْ مُوسَى وَهَرُونُ حَسَبَ عَشَائِرِهِمْ كَمَا أَمَرَ الرَّبُّ، اثْنَيْنِ وَعِشْرِينَ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وَقَالَ الرَّبُّ لِمُوسَى: «أَحْصِ كُلَّ بِكْرٍ ذَكَرٍ مِنْ بَنِي إِسْرَائِيلَ مِنِ ابْنِ شَهْرٍ فَمَا فَوْقُ، وَدَوِّنْ أَسْمَاءَهُمْ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فَتَفْرِزُ لِيَ اللّاوِيِّينَ، أَنَا الرَّبُّ، لِيَكُونُوا لِي بَدَلَ كُلِّ بِكْرٍ فِي بَنِي إِسْرَائِيلَ، وَكَذَلِكَ بَهَائِمَ اللّاوِيِّينَ بَدَلَ كُلِّ بِكْرٍ فِي بَهَائِمِ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فَأَحْصَى مُوسَى أَبْكَارَ بَنِي إِسْرَائِيلَ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فَكَانَ مَجْمُوعُ عَدَدِ الذُّكُورِ الأَبْكَارِ الْمُحْصَيْنَ، كُلٍّ بِاسْمِهِ، مِنِ ابْنِ شَهْرٍ فَمَا فَوْقُ، اثْنَيْنِ وَعِشْرِينَ أَلْفاً وَمِئَتَيْنِ وَثَلاثَةً وَسَبْعِينَ.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«أَفْرِزِ اللّاوِيِّينَ بَدَلَ كُلِّ بِكْرٍ فِي بَنِي إِسْرَائِيلَ، وَكَذَلِكَ بَهَائِمَ اللّاوِيِّينَ بَدَلَ بَهَائِمِهِمْ، فَيَكُونَ اللّاوِيُّونَ خَاصَّتِي،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وَأَمَّا فِدَاءُ الْمِئَتَيْنِ وَالثَّلاثَةِ وَالسَّبْعِينَ مِنْ أَبْكَارِ بَنِي إِسْرَائِيلَ الزَّائِدِينَ عَنْ عَدَدِ اللّاوِيِّينَ،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فَتَأْخُذُ عَنْ كُلِّ وَاحِدٍ مِنْهُمْ خَمْسَةَ شَوَاقِلَ (نَحْوَ سِتِّينَ جِرَاماً) مِنَ الْفِضَّةِ وَفْقاً لِلْوَزْنِ الْمُعْتَمَدِ فِي الْقُدْسِ فَيَكُونُ كُلُّ عِشْرِينَ جِيرَةً مُعَادِلَةً لِشَاقِلٍ (أَيْ لاثْنَيْ عَشَرَ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وَتُعْطِي الْفِضَّةَ لِهَرُونَ وَأَبْنَائِهِ فِدْيَةً عَنِ الأَبْكَارِ الزَّائِدِينَ عَنْ عَدَدِ اللّاوِيِّينَ»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فَجَمَعَ مُوسَى فِضَّةَ الْفِدْيَةِ مِنَ الزَّائِدِينَ عَنْ عَدَدِ اللّاوِيِّينَ فِدَاءً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جَبَاهَا مِنْ أَبْكَارِ بَنِي إِسْرَائِيلَ، فَكَانَتْ أَلْفاً وَثَلاثَ مِئَةٍ وَخَمْسَةً وَسِتِّينَ مِنَ الْفِضَّةِ عَلَى شَاقِلِ الْقُدْسِ (نَحْوَ سِتَّةَ عَشَرَ كِيلُو جِرَاماً وَثُلْثٍ).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وَأَعْطَى مُوسَى فِضَّةَ الْفِدْيَةِ لِهَرُونَ وَأَبْنَائِهِ كَمَا أَمَرَ الرَّبُّ.</w:t>
      </w:r>
      <w:r>
        <w:rPr>
          <w:lang w:val="ar_AE" w:bidi="ar_AE"/>
        </w:rPr>
      </w:r>
      <w:r>
        <w:rPr>
          <w:lang w:val="ar_AE" w:bidi="ar_AE"/>
        </w:rPr>
      </w:r>
    </w:p>
    <w:p>
      <w:pPr>
        <w:bidi/>
      </w:pPr>
      <w:r>
        <w:rPr>
          <w:lang w:val="ar_AE" w:bidi="ar_AE"/>
        </w:rPr>
      </w:r>
    </w:p>
    <w:p>
      <w:pPr>
        <w:pStyle w:val="Heading2"/>
        <w:bidi/>
      </w:pPr>
      <w:r>
        <w:rPr>
          <w:lang w:val="ar_AE" w:bidi="ar_AE"/>
        </w:rPr>
        <w:t>Numbers 4:1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«أَحْصِيَا بَنِي قَهَاتَ مِنْ بَيْنِ أَبْنَاءِ لاوِي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ابْنِ ثَلاثِينَ سَنَةً حَتَّى ابْنِ خَمْسِينَ، مِنَ الْمُتَجَنِّدِينَ لِخِدْمَةِ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وَهَذِهِ هِيَ الْخِدْمَةُ الَّتِي تُوْكَلُ إِلَى بَنِي قَهَاتَ فِي خَيْمَةِ الاجْتِمَاعِ: قُدْسُ الأَقْدَاسِ.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عِنْدَ وَقْتِ الرَّحِيلِ، يَأْتِي هَرُونُ وَأَبْنَاؤُهُ وَيُنْزِلُونَ الحِجَابَ الْفَاصِلَ، وَيُغَطُّونَ بِهِ تَابُوتَ الشَّهَادَةِ،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وَيَضَعُونَ فَوْقَهُ غِطَاءً مِنْ جِلْدِ الدَّلْفِينِ، وَيَبْسُطُونَ فَوْقَهُ ثَوْباً مِنْ قُمَاشٍ أَزْرَقَ ثُمَّ يَضَعُونَ عِصِيَّهُ فِي حَلَقَاتِهَا.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وَيَبْسُطُونَ عَلَى مَائِدَةِ خُبْزِ الْوُجُوهِ ثَوْباً مِنْ قُمَاشٍ أَزْرَقَ وَيَضَعُونَ عَلَيْهِ الصِّحَافَ وَالصُّحُونَ وَالْكُئوسَ وَالأَبَارِيقَ الَّتِي تُسْكَبُ بِها الْقَرَابِينُ، وَيَكُونُ الْخُبْزُ الدَّائِمُ مَوْجُوداً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يُغَطُّونَهَا بِثَوْبٍ أَحْمَرِ اللَّوْنِ وَيَضَعُونَ فَوْقَهَا غِطَاءً مِنْ جِلْدِ الدَّلْفِينِ وَيُدْخِلُونَ عِصِيَّهَا فِي حَلَقَاتِهَا.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وَيُغَطُّونَ أَيْضاً الْمَنَارَةَ وَسُرُجَهَا وَمَلاقِطَهَا وَمَنَافِضَهَا، وَسَائِرَ آنِيَةِ زَيْتِهَا الَّتِي يَسْتَعْمِلُونَهَا، بِثَوْبٍ أَزْرَقَ.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وَيَلُفُّونَهَا مَعَ جَمِيعِ أَوَانِيهَا بِغِطَاءٍ مِنْ جِلْدِ الدَّلْفِينِ، وَيَضَعُونَهَا عَلَى حَمَّالَةٍ.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وَيَبْسُطُونَ عَلَى مَذْبَحِ الذَّهَبِ ثَوْباً أَزْرَقَ وَيُغَطُّونَهُ بِغِطَاءٍ مِنْ جِلْدِ الدَّلْفِينِ، وَيُدْخِلُونَ عِصِيَّهُ فِي حَلَقَاتِهِ.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وَكَذَلِكَ يَلُفُّونَ جَمِيعَ أَوَانِي الْخِدْمَةِ الَّتِي يَسْتَعْمِلُونَهَا فِي الْقُدْسِ بِثَوْبٍ أَزْرَقَ وَيُغَطُّونَهَا بِغِطَاءٍ مِنَ الدَّلْفِينِ وَيَضَعُونَهَا عَلَى حَمَّالَةٍ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وَيَرْفَعُونَ رَمَادَ الْمَذْبَحِ وَيَبْسُطُونَ عَلَيْهِ ثَوْباً مِنْ قُمَاشٍ بَنَفْسَجِيٍّ،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وَيَضَعُونَ عَلَيْهِ جَمِيعَ أَوَانِيهِ الَّتِي يَسْتَعْمِلُونَهَا، الْمَجَامِرَ وَالْمَنَاشِلَ وَالرُّفُوشَ وَالْمَنَاضِحَ، كُلَّ أَوَانِي الْمَذْبَحِ، وَيُغَطُّونَهُ بِغِطَاءٍ مِنْ جِلْدِ الدَّلْفِينِ، ثُمَّ يُدْخِلُونَ عِصِيَّهُ فِي حَلَقَاتِهِ.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وَحَالَمَا يَنْتَهِي هَرُونُ وَأَبْنَاؤُهُ مِنْ تَغْطِيَةِ الْقُدْسِ وَجَمِيعِ آنِيَتِهِ عِنْدَ وَقْتِ ارْتِحَالِ الْمُخَيَّمِ، يُقْبِلُ بَنُو قَهَاتَ لِيَحْمِلُوهَا. وَلَكِنْ إِيَّاهُمْ أَنْ يَمَسُّوا الأَشْيَاءَ الْمُقَدَّسَةَ لِئَلّا يَمُوتُوا. هَذِهِ هِيَ مَسْؤولِيَّةُ بَنِي قَهَاتَ فِي حَمْلِ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وَيَكُونُ أَلِعَازَارُ بْنُ هَرُونَ الْكَاهِنِ مَسْؤولاً عَنْ زَيْتِ الإِنَارَةِ، وَعَنِ الْبَخُورِ الْعَطِرِ، وَتَقْدِمَةِ الدَّقِيقِ الْيَوْمِيَّةِ وَدُهْنِ الْمَسْحَةِ وَعَنْ سَائِرِ الْمَسْكَنِ وَمَا فِيهِ مِنَ الْقُدْسِ وَأَوَانِيهِ».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«احْرِصَا أَلّا يَنْقَرِضَ فَرْعُ عَشَائِرِ الْقَهَاتِيِّينَ مِنْ بَيْنِ اللّاوِيِّينَ،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بَلِ اعْمَلا هَذَا التَّرْتِيبَ فَيَعِيشُوا وَلا يَمُوتُوا عِنْدَ اقْتِرَابِهِمْ إِلَى قُدْسِ الأَقْدَاسِ. يَدْخُلُ مَعَهُمْ هَرُونُ وَأَبْنَاؤُهُ وَيُعَيِّنُونَ لِكُلِّ إِنْسَانٍ خِدْمَتَهُ وَحِمْلَهُ.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وَلَكِنْ إِيَّاهُمْ أَنْ يَدْخُلُوا لِمُشَاهَدَةِ الْقُدْسِ وَلَوْ لِلَحْظَةٍ، لِئَلّا يَهْلِكُوا».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«أَحْصِ عَدَدَ بَنِي جَرْشُونَ أَيْضاً حَسَبَ بُيُوتِ آبَائِهِمْ وَعَشَائِرِهِمْ،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ابْنِ ثَلاثِينَ سَنَةً فَمَا فَوْقُ حَتَّى ابْنِ خَمْسِينَ مِنَ الْمُتَجَنِّدِينَ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وَهَذِهِ هِيَ الخَدَمَاتُ الَّتِي تُوْكَلُ إِلَى عَشَائِرِ الْجَرْشُونِيِّينَ مِنْ عَمَلٍ وَحَمْلٍ: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يَحْمِلُونَ شُقَقَ الْمَسْكَنِ وَخَيْمَةَ الاجْتِمَاعِ وَغِطَاءَهَا وَغِطَاءَ جِلْدِ الدَّلْفِينِ الَّذِي فَوْقَهَا، وَسِتَارَ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وَأَسْتَارَ السَّاحَةِ الْمُحِيطَةِ بِالْمَسْكَنِ وَالْمَذْبَحِ، وَسِتَارَةَ الْمَدْخَلِ وَالْحِبَالَ وَالأَوَانِي الْمُسْتَخْدَمَةَ فِي خِدْمَتِهَا. وَيُؤَدِّي الْجَرْشُونِيُّونَ جَمِيعَ الْخِدْمَاتِ الْوَاجِبَةِ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وَيَجِبُ أَنْ يَقُومُوا بِخِدْمَتِهِمْ، سَوَاءٌ أَكَانَتْ خِدْمَةَ نَقْلٍ أَمْ أَيَّ عَمَلٍ آخَرَ، تَحْتَ إِشْرَافِ هَرُونَ وَأَبْنَائِهِ. وَعَلَيْكَ أَنْ تُعَيِّنَ لَهُمْ مَا يَتَوَجَّبُ عَلَيْهِمْ حَمْلُهُ.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هَذِهِ هِيَ مَسْؤولِيَّةُ عَشَائِرِ الْجَرْشُونِيِّينَ فِي خَيْمَةِ الاجْتِمَاعِ، وَيَكُونُ إِيثَامَارُ بْنُ هَرُونَ الْكَاهِنِ هُوَ الْمُشْرِفُ عَلَى تَأْدِيَةِ وَاجِبَاتِهِمْ.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وَتُحْصِي بَنِي مَرَارِي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مِنِ ابْنِ ثَلاثِينَ سَنَةً فَمَا فَوْقُ حَتَّى ابْنِ خَمْسِينَ، مِنَ الْمُتَجَنِّدِينَ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وَتَكُونُ مَسْؤولِيَّةُ خِدْمَتِهِمْ فِي خَيْمَةِ الاجْتِمَاعِ نَقْلَ أَلْوَاحِ الْمَسْكَنِ وَعَوَارِضِهِ وَأَعْمِدَتِهِ وَقَوَاعِدِهِ،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وَأَعْمِدَةِ السَّاحَةِ الْمُحِيطَةِ وَقَوَاعِدِهَا وَأَوْتَادِهَا وَحِبَالِهَا وَأَوَانِيهَا وَكُلِّ مَا يَتَّصِلُ بِخِدْمَتِهَا. وَحَدِّدُوا بِالتَّفْصِيلِ مَا يَتَوَجَّبُ عَلَى كُلِّ رَجُلٍ حَمْلُهُ.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هَذِهِ هِيَ مَسْؤولِيَّةُ عَشَائِرِ الْمَرَارِيِّينَ الَّتِي يَقُومُونَ بِها فِي خِدْمَةِ خَيْمَةِ الاجْتِمَاعِ تَحْتَ إِشْرَافِ إِيثَامَارَ بْنِ هَرُونَ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فَأَحْصَى مُوسَى وَهَرُونُ وَرُؤَسَاءُ الشَّعْبِ جُمْلَةَ أَبْنَاءِ الْقَهَاتِيِّينَ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مِنِ ابْنِ ثَلاثِينَ سَنَةً فَمَا فَوْقُ إِلَى ابْنِ خَمْسِينَ سَنَةً، مِنَ الْمُتَجَنِّدِينَ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فَكَانَتْ جُمْلَةُ الْمُحْصَيْنَ مِنْهُمْ حَسَبَ عَشَائِرِهِمْ أَلْفَيْنِ وَسَبْعَ مِئَةٍ وَخَمْسِينَ.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هَؤُلاءِ هُمُ الْمُحْصَوْنَ مِنْ عَشَائِرِ الْقَهَاتِيِّينَ الْخَادِمِينَ فِي خَيْمَةِ الاجْتِمَاعِ الَّذِينَ أَحْصَاهُمْ مُوسَى وَهَرُونُ كَمَا أَمَرَ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وَتَمَّ إِحْصَاءُ جُمْلَةِ أَبْنَاءِ جَرْشُونَ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مِنْ ابْنِ ثَلاثِينَ سَنَةً فَمَا فَوْقُ إِلَى ابْنِ خَمْسِينَ سَنَةً، مِنَ الْمُتَجَنِّدِينَ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وَكَانَتْ جُمْلَةُ الْمُحْصَيْنَ مِنْهُم حَسَبَ عَشَائِرِهِمْ وَبُيُوتِ آبَائِهِمْ أَلْفَيْنِ وَسِتَّ مِئَةٍ وَثَلاثِينَ.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هَؤُلاءِ هُمُ الْمُحْصَوْنَ مِنْ عَشَائِرِ بَنِي جَرْشُونَ الْخَادِمِينَ فِي خَيْمَةِ الاجْتِمَاعِ الَّذِينَ أَحْصَاهُمْ مُوسَى وَهَرُونُ كَمَا 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وَتَمَّ إِحْصَاءُ جُمْلَةِ بَنِي مَرَارِي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مِنِ ابْنِ ثَلاثِينَ سَنَةً فَمَا فَوْقُ إِلَى ابْنِ خَمْسِينَ سَنَةً، مِنَ الْمُتَجَنِّدِينَ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فَكَانَتْ جُمْلَةُ الْمُحْصَيْنَ مِنْهُمْ حَسَبَ عَشَائِرِهِمْ ثَلاثَةَ آلافٍ وَمِئَتَيْنِ.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هَؤُلاءِ هُمُ الْمُحْصَوْنَ مِنْ عَشَائِرِ بَنِي مَرَارِي الَّذِينَ أَحْصَاهُمْ مُوسَى وَهَرُونُ حَسَبَ أَمْرِ الَّربِّ عَلَى لِسَانِ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فَكَانَ مَجْمُوعُ الْمُحْصَيْنَ مِنَ اللّاوِيِّينَ الَّذِينَ أَحْصَاهُمْ مُوسَى وَهَرُونُ وَرُؤَسَاءُ إِسْرَائِيلَ حَسَبَ عَشَائِرِهِمْ وَبُيُوتِ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مِنِ ابْنِ ثَلاثَينَ سَنَةً فَمَا فَوْقُ إِلَى ابْنِ خَمْسِينَ سَنَةً، الْمُجَنَّدِينَ فِي عَمَلِ الْخِدْمَةِ فِي خَيْمَةِ الاجْتِمَاعِ وَفِي خِدْمَةِ نَقْلِهَا،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ثَمَانِيَةَ آلافٍ وَخَمْسَ مِئَةٍ وَثَمَانِينَ.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وَكَمَا أَمَرَ الرَّبُّ مُوسَى تَمَّ تَعْيِينُ كُلِّ لاوِيٍّ عَلَى خِدْمَتِهِ وَتَحْدِيدُ مَا يَتَوَجَّبُ عَلَيْهِ حَمْلُهُ. وَهَكَذَا تَمَّ إِحْصَاؤُهُمْ كَمَا أَمَرَ الرَّبُّ مُوسَى.</w:t>
      </w:r>
      <w:r>
        <w:rPr>
          <w:lang w:val="ar_AE" w:bidi="ar_AE"/>
        </w:rPr>
      </w:r>
      <w:r>
        <w:rPr>
          <w:lang w:val="ar_AE" w:bidi="ar_AE"/>
        </w:rPr>
      </w:r>
    </w:p>
    <w:p>
      <w:pPr>
        <w:bidi/>
      </w:pPr>
      <w:r>
        <w:rPr>
          <w:lang w:val="ar_AE" w:bidi="ar_AE"/>
        </w:rPr>
      </w:r>
    </w:p>
    <w:p>
      <w:pPr>
        <w:pStyle w:val="Heading2"/>
        <w:bidi/>
      </w:pPr>
      <w:r>
        <w:rPr>
          <w:lang w:val="ar_AE" w:bidi="ar_AE"/>
        </w:rPr>
        <w:t>Numbers 5:1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أَنْ يَعْزِلُوا مِنَ الْمُخَيَّمِ كُلَّ أَبْرَصَ، وَكُلَّ مَرِيضٍ بِالسَّيَلانِ، وَكُلَّ مَنْ يَتَنَجَّسُ بِلَمْسِ 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اعْزِلُوهُمْ إِلَى خَارِجِ الْمُخَيَّمِ سَوَاءٌ كَانَ رَجُلاً أَمِ امْرَأَةً لِئَلّا يُنَجِّسُوا مُخَيَّمَهُمْ، حَيْثُ أَنَا سَاكِنٌ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فَنَفَّذَ بَنُو إِسْرَائِيلَ الأَمْرَ، وَعَزَلُوهُمْ إِلَى خَارِجِ الْمُخَيَّمِ، طِبْقاً لِمَا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«أَوْصِ بَنِي إِسْرَائِيلَ إِذَا ارْتَكَبَ رَجُلٌ أَوِ امْرَأَةٌ خَطِيئَةَ السَّرِقَةِ وَخَانَ الرَّبَّ، فَقَد أَذْنَبَتْ تِلْكَ النَّفْسُ،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وَعَلَيْهَا أَنْ تَعْتَرِفَ بِخَطِيئَتِهَا الَّتِي اقْتَرَفَتْهَا، وَتَرُدَّ مَا أَذْنَبَتْ بِهِ، بَعْدَ أَنْ تُضِيفَ عَلَيْهِ خُمْسَهُ وَتَدْفَعَهُ لِمَنْ أَذْنَبَتْ بِحَقِّهِ.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لَمْ يَكُنْ لِلرَّجُلِ الْمَسْرُوقِ، إِذَا مَاتَ، وَلِيٌّ يُرَدُّ إِلَيْهِ الْمَسْرُوقُ، فَلْيَكُنِ الْمَسْرُوقُ لِلرَّبِّ. يَأْخُذُهُ الْكَاهِنُ لِنَفْسِهِ، فَضْلاً عَنْ كَبْشِ الْكَفَّارَةِ الَّذِي يُكَفِّرُ بِهِ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وَتَكُونُ كُلُّ التَّقْدِمَاتِ الْمُقَدَّسَةِ الَّتِي يُقَرِّبُهَا الإِسْرَائِيلِيُّونَ لِلْكَاهِنِ نَصِيباً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وَكَذَلِكَ أَقْدَاسُ الإِنْسَانِ تَكُونُ لَهُ. وَإذَا أَعْطَى إِنْسَانٌ شَيْئاً لِلْكَاهِنِ فَلَهُ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«أَوْصِ بَنِي إِسْرَائِيلَ وَقُلْ لَهُمْ: إِذَا ضَلَّتْ زَوْجَةٌ وَخَانَتْ زَوْجَهَا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بِزِنَاهَا مَعَ رَجُلٍ آخَرَ، وَخَفِيَ الأَمْرُ عَلَى زَوْجِهَا، وَلَمْ يَقُمْ عَلَيْهَا دَلِيلٌ وَلَمْ يُقْبَضْ عَلَيْهَا مُتَلَبِّسَةً بِزِنَاهَا.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اعْتَرَتْ زَوْجَهَا الْغَيْرَةُ وَارْتَابَ بِزَوْجَتِهِ وَكَانَتْ نَجِسَةً، أَوْ غَارَ عَلَى امْرَأَتِهِ مَعَ أَنَّهَا طَاهِرَةٌ.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فَلْيُحْضِرِ الرَّجُلُ امْرَأَتَهُ إِلَى الْكَاهِنِ، وَيَأْتِ مَعَهُ بِقُرْبَانِهَا عُشْرِ الإِيفَةِ (نَحْوَ لِتْرَيْنِ وَنِصْفِ اللِّتْرِ) مِنْ دَقِيقِ الشَّعِيرِ. لَا يَصُبُّ عَلَيْهِ زَيْتاً، وَلا يَضَعُ عَلَيْهِ لُبَاناً، لأَنَّهُ تَقْدِمَةُ غَيْرَةٍ، تَقْدِمَةُ تَذْكِرَةٍ تُذَكِّرُ بِذَنْبٍ.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فَيَجْعَلُ الْكَاهِنُ الزَّوْجَةَ تَمْثُلُ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يَأْخُذُ مَاءً مُقَدَّساً فِي إِنَاءٍ مِنْ خَزَفٍ وَيَلْتَقِطُ بَعْضَ غُبَارِ أَرْضِ الْمَسْكَنِ وَيَضَعُهُ فِي 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وَيَكْشِفُ رَأْسَ الزَّوْجَةِ، وَيَضَعُ فِي يَدَيْهَا تَقْدِمَةَ التَّذْكَارِ الَّتِي هِيَ تَقْدِمَةُ الْغَيْرَةِ، وَيَحْمِلُ الْكَاهِنُ بِيَدِهِ مَاءَ اللَّعْنَةِ الْمُرَّ.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وَيَسْتَحْلِفُ الْكَاهِنُ الْمَرْأَةَ قَائِلاً لَهَا: إِنْ كَانَ رَجُلٌ آخَرُ لَمْ يُضَاجِعْكِ، وَلَمْ تَخُونِي زَوْجَكِ، فَأَنْتِ بَرِيئَةٌ مِنْ مَاءِ اللَّعْنَةِ الْمُرِّ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وَلَكِنْ إِنْ كُنْتِ قَدْ خُنْتِ زَوْجَكِ وَتَنَجَّسْتِ بِمُضَاجَعَةِ رَجُلٍ غَيْرِهِ.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فَلْيَجْعَلِ الرَّبُّ لَعْنَةَ شَعْبِكِ عَلَيْكِ، فَيَتَبَرَّأُوا مِنْكِ عِنْدَمَا يَجْعَلُ الرَّبُّ فَخْذَكِ يَذْوِي وَبَطْنَكِ يَتَوَرَّمُ.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وَلْيَدْخُلْ مَاءُ اللَّعْنَةِ هَذَا فِي أَحْشَائِكِ لِيُسَبِّبَ وَرَماً لِبَطْنِكِ، وَلْيَذْوِ فَخْذُكِ. فَتَقُولُ الْمَرْأَةُ: آمِين. آمِين».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يُدَوِّنُ الْكَاهِنُ هَذِهِ اللَّعَنَاتِ فِي دَرْجٍ وَيَمْحُوهَا بِالْمَاءِ الْمُرِّ؛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وَيَسْقِي الْمَرْأَةَ مَاءَ اللَّعْنَةِ الْمُرَّ الَّذِي مَحَا بِهِ اللَّعْنَاتِ فَيَدْخُلُ فِيهَا مَاءُ اللَّعْنَةِ لِيُسَبِّبَ لَهَا آلامَ الْمَرَارَةِ.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يَأْخُذُ الْكَاهِنُ مِنْ يَدِ الْمَرْأَةِ تَقْدِمَةَ الْغَيْرَةِ، وَيُرَجِّحُهَا أَمَامَ الرَّبِّ، ثُمَّ يُقَدِّمُهَا إِلَى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وَيَتَنَاوَلُ مِلْءَ قَبْضَتِهِ مِنْهَا وَيُحْرِقُهُ عَلَى الْمَذْبَحِ، وَبَعْدَ ذَلِكَ يَسْقِي الْمَرْأَةَ 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فَإِنْ كَانَتِ الْمَرْأَةُ قَدْ تَنَجَّسَتْ وَخَانَتْ زَوْجَهَا، فَإِنَّهَا حِينَ تَشْرَبُ الْمَاءَ الْجَالِبَ اللَّعْنَةَ يُسَبِّبُ لَهَا آلامَ مَرَارَةٍ، فَيَتَوَرَّمُ بَطْنُهَا وَيَذْوِي فَخْذُهَا، وَتُصْبِحُ الْمَرْأَةُ لَعْنَةً فِي وَسَطِ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إِنْ كَانَتْ بَرِيئَةً طَاهِرَةً، فَإِنَّهَا تَتَبَرَّأُ وَلا تُصْبِحُ عَاقِراً.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إِذاً، هَذِهِ هِيَ شَرِيعَةُ الْغَيْرَةِ الَّتِي تُطَبِّقُونَهَا إِذَا خَانَتِ امْرَأَةٌ زَوْجَهَا وَتَنَجَّسَتْ.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أَوْ إِذَا اعْتَرَتِ الْغَيْرَةُ رَجُلاً، فَغَارَ عَلَى زَوْجَتِهِ، فَعَلَيْهِ أَنْ يَأْتِيَ بِالْمَرْأَةِ أَمَامَ الرَّبِّ وَيُمَارِسُ عَلَيْهَا الْكَاهِنُ كُلَّ هَذِهِ الشَّعَائِرِ.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وَلا يُعَاقَبُ الرَّجُلُ إِذَا أَصَابَ الضَّرَرُ زَوْجَتَهُ الْمُذْنِبَةَ، أَمَّا هِيَ فَتَحْمِلُ قَصَاصَ خَطِيئَتِهَا».</w:t>
      </w:r>
      <w:r>
        <w:rPr>
          <w:lang w:val="ar_AE" w:bidi="ar_AE"/>
        </w:rPr>
      </w:r>
      <w:r>
        <w:rPr>
          <w:lang w:val="ar_AE" w:bidi="ar_AE"/>
        </w:rPr>
      </w:r>
    </w:p>
    <w:p>
      <w:pPr>
        <w:bidi/>
      </w:pPr>
      <w:r>
        <w:rPr>
          <w:lang w:val="ar_AE" w:bidi="ar_AE"/>
        </w:rPr>
      </w:r>
    </w:p>
    <w:p>
      <w:pPr>
        <w:pStyle w:val="Heading2"/>
        <w:bidi/>
      </w:pPr>
      <w:r>
        <w:rPr>
          <w:lang w:val="ar_AE" w:bidi="ar_AE"/>
        </w:rPr>
        <w:t>Numbers 6:1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وَقُلْ لَهُمْ: أَيُّ رَجُلٍ أَوِ امْرَأَةٍ تَعَهَّدَ بِنَذْرٍ خَاصٍّ يَتَنَسَّكُ فِيهِ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فَلْيَمْتَنِعْ عَنِ الْخَمْرِ وَالْمُسْكِرِ، وَلا يَشْرَبْ خَلَّ الْخَمْرِ وَلا خَلَّ الْمُسْكِرِ أَوْ نَقِيعَ الْعِنَبِ، وَلا يَأْكُلْ عِنَباً رَطْباً وَلا يَابِساً.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يَذُقْ كُلَّ أَيَّامِ نَذْرِهِ شَيْئاً مِنْ نِتَاجِ الْكَرْمَةِ حَتَّى بُذُورِ الْعِنَبِ وَقِشْرِهِ.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وَلا يَحْلِقْ رَأْسَهُ طَوَالَ مُدَّةِ نَذْرِهِ إِلَى أَنْ تَتِمَّ الأَيَّامُ الَّتِي نَذَرَ فِيهَا نَفْسَهُ لِلرَّبِّ، لأَنَّهُ مُقَدَّسٌ، فَعَلَيْهِ أَنْ يُرْخِيَ خُصَلَ شَعْرِ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يَقْرُبْ جَسَدَ مَيْتٍ كُلَّ أَيَّامِ نَذْرِهِ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سَوَاءٌ كَانَ الْمَيْتُ أَبَاهُ أَمْ أُمَّهُ أَمْ أَخَاهُ أَمْ أُخْتَهُ فَلا يَتَنَجَّسْ مِنْ أَجْلِهِمْ عِنْدَ مَوْتِهِمْ، لأَنَّ رَمْزَ نُسْكِ إِلَهِهِ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وَيَكُونُ كُلَّ أَيَّامِ نَذْرِهِ مُقَدَّساً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وَإذَا تَنَجَّسَ شَعْرُ انْتِذَارِهِ عَلَى أَثَرِ مَوْتِ أَحَدٍ عِنْدَهُ بَغْتَةً، يَحْلِقُ شَعْرَهُ بَعْدَ ذَلِكَ بِسَبْعَةِ أَيَّامٍ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فِي الْيَوْمِ الثَّامِنِ يَأْتِي بِيَمَامَتَيْنِ أَوْ فَرْخَيْ حَمَامٍ إِلَى الْكَاهِنِ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فَيُقَدِّمُ الْكَاهِنُ أَحَدَهُمَا ذَبِيحَةَ خَطِيئَةٍ وَالآخَرَ مُحْرَقَةً، وَيُكَفِّرُ عَنْهُ خَطِيئَتَهُ لِوُجُودِهِ أَمَامَ جُثَّةِ مَيْتٍ، وَيُقَدِّسُ رَأْسَهُ فِي ذَلِكَ الْيَوْمِ بِعَيْنِهِ.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وَلا تُحْسَبُ لَهُ أَيَّامُ نَذْرِهِ الَّتِي سَبَقَتْ تَنْجِيسَهُ بِسَبَبِ الْمَيْتِ، وَعَلَيْهِ أَنْ يَبْدَأَ عَدَّ أَيَّامِ فَتْرَةِ نَذْرِهِ مِنْ جَدِيدٍ، وَيَأْتِيَ بِحَمَلٍ حَوْلِيٍّ وَيُقَدِّمَهُ ذَبِيحَةَ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هِيَ شَرِيعَةُ النَّذِيرِ عِنْدَمَا يَسْتَوْفِي أَيَّامَ نَذْرِهِ: يَأْتِي إِلَى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فَيُقَدِّمُ قُرْبَانَهُ لِلرَّبِّ حَمَلاً حَوْلِيًّا، بِلا عَيْبٍ، لِيَكُونَ مُحْرَقَةً، وَنَعْجَةً حَوْلِيَّةً، صَحِيحَةً، لِتَكُونَ ذَبِيحَةَ خَطِيئَةٍ، وَكَبْشاً سَلِيماً لِيَكُونَ ذَبِيحَةَ سَلامَةٍ.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فَضْلاً عَنْ سَلٍّ مِنْ كَعْكِ فَطِيرٍ مَعْجُونٍ بِزَيْتٍ، وَرِقَاقٍ غَيْرِ مُخْتَمِرَةٍ مَدْهُونَةٍ بِالزَّيْتِ مَعَ تَقْدِمَةِ دَقِيقٍ وَخَمْرٍ.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فَيُقَدِّمُهَا الْكَاهِنُ أَمَامَ الرَّبِّ ذَبِيحَةَ خَطِيئَتِهِ وَمُحْرَقَتَهُ.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يُقَرِّبُ كَبْشَ ذَبِيحَةِ السَّلامِ مَعَ سَلِّ كَعْكِ الْفَطِيرِ. وَأَخِيراً يَرْفَعُ الْكَاهِنُ تَقْدِمَةَ الدَّقِيقِ وَالْخَمْرَ.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يَحْلِقُ النَّذِيرُ شَعْرَ انْتِذَارِهِ عِنْدَ مَدْخَلِ خَيْمَةِ الاجْتِمَاعِ، وَيُحْرِقُهُ عَلَى نَارِ ذَبِيحَةِ السَّلامِ.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يَأْخُذُ الْكَاهِنُ كَتِفَ الْكَبْشِ بَعْدَ سَلْقِهِ، وَكَعْكَةَ فَطِيرٍ وَاحِدَةً وَرِقَاقَةً وَاحِدَةً. وَيَضَعُهَا بَيْنَ يَدَيِ النَّذِيرِ بَعْدَ حَلْقِهِ شَعْرَ انْتِذَارِهِ.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وَيُرَجِّحُهَا الْكَاهِنُ أَمَامَ الرَّبِّ، فَتَكُونُ نَصِيباً مُقَدَّساً لِلْكَاهِنِ مَعَ صَدْرِ التَّرْجِيحِ وَسَاقِ الذَّبِيحَةِ. وَبَعْدَ ذَلِكَ يَشْرَبُ النَّذِيرُ خَمْراً.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هَذِهِ هِيَ شَرِيعَةُ النَّذِيرِ الَّذِي يَنْذُرُ تَقْدِمَةً لِلرَّبِّ وَقْتَ نُسْكِهِ، فَضْلاً عَنْ تَقْدِمَاتِهِ الطَّوْعِيَّةِ الَّتِي يَبْذُلُهَا. وَعَلَيْهِ أَنْ يَفِيَ بِمَا نَذَرَ حَسَبَ شَرِيعَةِ انْتِذَارِهِ».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«أَوْصِ هَرُونَ وَأَبْنَاءَهُ قَائِلاً: هَذَا مَا يُبَارِكُونَ بِهِ بَنِي إِسْرَائِيلَ قَائِلِينَ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يُبَارِكُكَ الرَّبُّ وَيَحْرُسُكَ.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يُضِيءُ الرَّبُّ بِوَجْهِهِ عَلَيْكَ وَيَرْحَمُكَ.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يَلْتَفِتُ الرَّبُّ بِوَجْهِهِ إِلَيْكَ وَيَمْنَحُكَ سَلاماً.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وَهَكَذَا يَجْعَلُونَ اسْمِي عَلَى بَنِي إِسْرَائِيلَ وَأَنَا أُبَارِكُهُمْ».</w:t>
      </w:r>
      <w:r>
        <w:rPr>
          <w:lang w:val="ar_AE" w:bidi="ar_AE"/>
        </w:rPr>
      </w:r>
      <w:r>
        <w:rPr>
          <w:lang w:val="ar_AE" w:bidi="ar_AE"/>
        </w:rPr>
      </w:r>
    </w:p>
    <w:p>
      <w:pPr>
        <w:bidi/>
      </w:pPr>
      <w:r>
        <w:rPr>
          <w:lang w:val="ar_AE" w:bidi="ar_AE"/>
        </w:rPr>
      </w:r>
    </w:p>
    <w:p>
      <w:pPr>
        <w:pStyle w:val="Heading2"/>
        <w:bidi/>
      </w:pPr>
      <w:r>
        <w:rPr>
          <w:lang w:val="ar_AE" w:bidi="ar_AE"/>
        </w:rPr>
        <w:t>Numbers 7:1</w:t>
      </w:r>
      <w:r>
        <w:rPr>
          <w:lang w:val="ar_AE" w:bidi="ar_AE"/>
        </w:rPr>
      </w:r>
    </w:p>
    <w:p>
      <w:pPr>
        <w:bidi/>
      </w:pPr>
      <w:r>
        <w:rPr>
          <w:lang w:val="ar_AE" w:bidi="ar_AE"/>
        </w:rPr>
      </w:r>
      <w:r>
        <w:rPr>
          <w:vertAlign w:val="superscript"/>
          <w:lang w:val="ar_AE" w:bidi="ar_AE"/>
        </w:rPr>
        <w:t>1</w:t>
      </w:r>
      <w:r>
        <w:rPr>
          <w:lang w:val="ar_AE" w:bidi="ar_AE"/>
        </w:rPr>
        <w:t xml:space="preserve"> وَعِنْدَمَا انْتَهَى مُوسَى مِنْ نَصْبِ الْمَسْكَنِ وَمَسْحِهِ وَتَقْدِيسِهِ، مَعَ سَائِرِ أَوَانِيهِ، وَالْمَذْبَحِ مَعَ أَمْتِعَتِهِ كُلِّهَا الَّتِي مَسَحَهَا وَقَدَّسَهَا،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أَحْضَرَ رُؤَسَاءُ أَسْبَاطِ إِسْرَائِيلَ قَرَابِينَهُمْ، وَهُمْ قَادَةُ عَشَائِرِهِمْ أَيْضاً، الَّذِينَ أَشْرَفُوا عَلَى تَنْظِيمِ الإِحْصَاءِ.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وَجَاءُوا بِها أَمَامَ الرَّبِّ، فَكَانَتْ سِتَّ عَرَبَاتٍ مُغَطَّاةٍ يَجُرُّهَا اثْنَا عَشَرَ ثَوْراً، ثَوْرٌ لِكُلِّ رَئِيسٍ وَعَرَبَةٌ لِكُلِّ رَئِيسَيْنِ، وَقَدَّمُوهَا أَمَامَ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«اقْبَلِ الْقَرَابِينَ مِنْهُمْ لِتُسْتَخْدَمَ فِي عَمَلِ خَيْمَةِ الاجْتِمَاعِ، وَأَعْطِهَا لِلّاوِيِّينَ؛ لِكُلِّ وَاحِدٍ حَسَبَ خِدْمَتِهِ الْمَنُوطَةِ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فَأَخَذَ مُوسَى الْعَرَبَاتِ وَالثِّيرَانَ وَقَدَّمَهَا 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فَأَعْطَى اثْنَيْنِ مِنَ الْعَرَبَاتِ مَعَ أَرْبَعَةِ ثِيرَانٍ لِبَنِي جَرْشُونَ، وَفْقاً لِمَا تَتَطَلَّبُهُ خِدْمَتُهُمْ،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وَأَرْبَعاً مِنَ الْعَرَبَاتِ وَثَمَانِيَةَ ثِيرَانٍ لِبَنِي مَرَارِي، وَفْقاً لِمَا تَتَطَلَّبُهُ خِدْمَتُهُمْ تَحْتَ إِشْرَافِ إِيثَامَارَ بْنِ هَرُونَ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بَنُو قَهَاتَ فَلَمْ يَحْظَوْا بِنَصِيبٍ مِنْهَا إِذْ تَوَجَّبَ عَلَيْهِمْ أَنْ يَحْمِلُوا الأَشْيَاءَ الْمُقَدَّسَةَ عَلَى أَكْتَافِهِمْ.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وَعِنْدَ تَدْشِينِ الْمَذْبَحِ وَمَسْحِهِ قَدَّمَ الرُّؤَسَاءُ قَرَابِينَهُمْ أَمَامَ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الرَّبُّ لِمُوسَى: «لِيُحْضِرْ رَئِيسٌ وَاحِدٌ فِي كُلِّ يَوْمٍ قُرْبَانَهُ لِتَدْشِينِ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فَكَانَ نَحْشُونُ بْنُ عَمِّينَادَابَ مِنْ سِبْطِ يَهُوذَا هُوَ الَّذِي قَدَّمَ قُرْبَانَهُ فِي الْيَوْمِ الأَوَّلِ،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بِتَقْدِمَةٍ مِنْ دَقِيقٍ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وَثَوْراً وَاحِداً وَكَبْشاً وَاحِداً وَخَرُوفاً وَاحِداً حَوْلِيًّا،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كَمَا قَرَّبَ ثَوْرَيْنِ وَخَمْسَةَ كِبَاشٍ وَخَمْسَةَ تُيُوسٍ وَخَمْسَةَ حُمْلانٍ حَوْلِيَّةٍ لِذَبِيحَةِ السَّلامِ، فَكَانَتْ هَذِهِ قُرْبَانَ نَحْشُونَ بْنِ عَمِّينَادَابَ.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وَفِي الْيَوْمِ الثَّانِي أَحْضَرَ نَثَنَائِيلُ بْنُ صُوغَرَ رَئِيسُ سِبْطِ يَسَّاكَرَ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بِتَقْدِمَةٍ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كَمَا قَرَّبَ ثَوْرَيْنِ وَخَمْسَةَ كِبَاشٍ وَخَمْسَةَ تُيُوسٍ وَخَمْسَةَ حُمْلانٍ حَوْلِيَّةٍ لِذَبِيحَةِ السَّلامِ فَكَانَتْ هَذِهِ قُرْبَانَ نَثَنَائِيلَ بْنِ صُوغَرَ.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وَفِي الْيَوْمِ الثَّالِثِ أَحْضَرَ رَئِيسُ سِبْطِ زَبُولُونَ، أَلِيآبُ بْنُ حِيلُونَ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بِتَقْدِمَةٍ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كَمَا قَرَّبَ ثَوْرَيْنِ وَخَمْسَةَ كِبَاشٍ وَخَمْسَةَ تُيُوسٍ وَخَمْسَةَ حُمْلانٍ حَوْلِيَّةٍ لِذَبِيحَةِ السَّلامِ فَكَانَتْ هَذِهِ قُرْبَانَ أَلِيآبَ بْنِ حِيلُونَ.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وَفِي الْيَوْمِ الرَّابِعِ أَحْضَرَ رَئِيسُ بَنِي رَأُوبَيْنَ، أَلِيصُورُ بْنُ شَدَيْئُورَ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بِتَقْدِمَةِ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كَمَا قَرَّبَ ثَوْرَيْنِ وَخَمْسَةَ كِبَاشٍ وَخَمْسَةَ تُيُوسٍ وَخَمْسَةَ حُمْلانٍ حَوْلِيَّةٍ لِذَبِيحَةِ السَّلامِ فَكَانَتْ هَذِهِ قُرْبَانَ أَلِيصُورَ بْنِ شَدَيْئُورَ.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وَفِي الْيَوْمِ الْخَامِسِ أَحْضَرَ رَئِيسُ بَنِي شِمْعُونَ، شَلُومِيئِيلُ بْنُ صُورِيشَدَّاي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كَمَا قَرَّبَ ثَوْرَيْنِ وَخَمْسَةَ كِبَاشٍ وَخَمْسَةَ تُيُوسٍ وَخَمْسَةَ حُمْلانٍ حَوْلِيَّةٍ لِذَبِيحَةِ السَّلامِ. فَكَانَتْ هَذِهِ قُرْبَانَ شَلُومِيئِيلَ بْنِ صُورِيشَدَّاي.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وَفِي الْيَوْمِ السَّادِسِ أَحْضَرَ رَئِيسُ بَنِي جَادَ، أَلِيَاسَافُ بْنُ دَعُوئِيلَ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كَمَا قَرَّبَ ثَوْرَيْنِ وَخَمْسَةَ كِبَاشٍ وَخَمْسَةَ تُيُوسٍ وَخَمْسَةَ حُمْلانٍ حَوْلِيَّةٍ لِذَبِيحَةِ السَّلامِ. فَكَانَتْ هَذِهِ قُرْبَانَ أَلِيَاسَافَ بْنِ دَعُوئِيلَ.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وَفِي الْيَوْمِ السَّابِعِ أَحْضَرَ رَئِيسُ بَنِي أَفْرَايِمَ أَلِيشَمَعُ بْنُ عَمِّيهُودَ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كَمَا قَرَّبَ ثَوْرَيْنِ وَخَمْسَةَ كِبَاشٍ وَخَمْسَةَ تُيُوسٍ وَخَمْسَةَ حُمْلانٍ حَوْلِيَّةٍ لِذَبِيحَةِ السَّلامِ. فَكَانَتْ هَذِهِ قُرْبَانَ أَلِيشَمَعَ بْنِ عَمِّيهُودَ.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وَفِي الْيَوْمِ الثَّامِنِ أَحْضَرَ رَئِيسُ بَنِي مَنَسَّى، جَمْلِيئِيلُ بْنُ فَدَهْصُورَ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كَمَا قَرَّبَ ثَوْرَيْنِ وَخَمْسَةَ كِبَاشٍ وَخَمْسَةَ تُيُوسٍ وَخَمْسَةَ حُمْلانٍ حَوْلِيَّةٍ لِذَبِيحَةِ السَّلامِ. فَكَانَتْ هَذِهِ قُرْبَانَ جَمْلِيئِيلَ بْنِ فَدَهْصُورَ.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وَفِي الْيَوْمِ التَّاسِعِ أَحْضَرَ رَئِيسُ بَنِي بِنْيَامِينَ، أَبِيدَنُ بْنُ جِدعُونِي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كَمَا قَرَّبَ ثَوْرَيْنِ وَخَمْسَةَ كِبَاشٍ وَخَمْسَةَ تُيُوسٍ وَخَمْسَةَ حُمْلانٍ حَوْلِيَّةٍ لِذَبِيحَةِ السَّلامِ. فَكَانَتْ هَذِهِ قُرْبَانَ أَبِيدَنَ بْنِ جِدْعُونِي.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وَفِي الْيَوْمِ الْعَاشِرِ أَحْضَرَ رَئِيسُ بَنِي دَانٍ، أَخِيعَزَرُ بْنُ عَمِّيشَدَّاي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67</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68</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69</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70</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71</w:t>
      </w:r>
      <w:r>
        <w:rPr>
          <w:lang w:val="ar_AE" w:bidi="ar_AE"/>
        </w:rPr>
        <w:t xml:space="preserve"> كَمَا قَرَّبَ ثَوْرَيْنِ وَخَمْسَةَ كِبَاشٍ وَخَمْسَةَ تُيُوسٍ وَخَمْسَةَ حُمْلانٍ حَوْلِيَّةٍ لِذَبِيحَةِ السَّلامِ. فَكَانَتْ هَذِهِ قُرْبَانَ أَخِيعَزَرَ بْنِ عَمِّيشَدَّاي.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72</w:t>
      </w:r>
      <w:r>
        <w:rPr>
          <w:lang w:val="ar_AE" w:bidi="ar_AE"/>
        </w:rPr>
        <w:t xml:space="preserve"> وَفِي الْيَوْمِ الْحَادِي عَشَرَ أَحْضَرَ رَئِيسُ أَشِيرَ، فَجْعِيئِيلُ بْنُ عُكْرَنَ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73</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74</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75</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76</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77</w:t>
      </w:r>
      <w:r>
        <w:rPr>
          <w:lang w:val="ar_AE" w:bidi="ar_AE"/>
        </w:rPr>
        <w:t xml:space="preserve"> كَمَا قَرَّبَ ثَوْرَيْنِ وَخَمْسَةَ كِبَاشٍ وَخَمْسَةَ تُيُوسٍ وَخَمْسَةَ حُمْلانٍ حَوْلِيَّةٍ لِذَبِيحَةِ السَّلامِ. فَكَانَتْ هَذِهِ قُرْبَانَ فَجْعِيئِيلَ بْنِ عُكْرَنَ.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78</w:t>
      </w:r>
      <w:r>
        <w:rPr>
          <w:lang w:val="ar_AE" w:bidi="ar_AE"/>
        </w:rPr>
        <w:t xml:space="preserve"> وَفِي الْيَوْمِ الثَّانِي عَشَرَ أَحْضَرَ رَئِيسُ بَنِي نَفْتَالِي، أَخِيرَعُ بْنُ عِينَنَ قُرْبَانَهُ،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79</w:t>
      </w:r>
      <w:r>
        <w:rPr>
          <w:lang w:val="ar_AE" w:bidi="ar_AE"/>
        </w:rPr>
        <w:t xml:space="preserve"> فَكَانَ طَبَقاً فِضِّيًّا وَاحِداً وَزْنُهُ مِئَةٌ وَثَلاثُونَ شَاقِلاً (نَحْوَ أَلْفٍ وَخَمْسِ مِئَةٍ وَسِتِّينَ جِرَاماً) وَمِنْضَحَةً فِضِّيَّةً وَاحِدَةً وَزْنُهَا سَبْعُونَ شَاقِلاً (نَحْوَ ثَمَانِي مِئَةٍ وَأَرْبَعِينَ جِرَاماً) وَفْقاً لِلْوَزْنِ الْمُعْتَمَدِ فِي الْقُدْسِ. وَكِلا الإِنَاءَيْنِ مَمْلُوءَانِ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80</w:t>
      </w:r>
      <w:r>
        <w:rPr>
          <w:lang w:val="ar_AE" w:bidi="ar_AE"/>
        </w:rPr>
        <w:t xml:space="preserve"> وَصَحْناً وَاحِداً وَزْنُهُ عَشْرَةُ شَوَاقِلَ (نَحْوَ مِئَةٍ وَعِشْرِينَ جِرَاماً) مِنْ ذَهَبٍ مَلِيئاً بِالْبَخُورِ،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81</w:t>
      </w:r>
      <w:r>
        <w:rPr>
          <w:lang w:val="ar_AE" w:bidi="ar_AE"/>
        </w:rPr>
        <w:t xml:space="preserve"> وَثَوْراً وَاحِداً وَكَبْشاً وَاحِداً وَخَرُوفاً حَوْلِيًّا وَاحِداً، لِتَكُونَ كُلُّهَا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82</w:t>
      </w:r>
      <w:r>
        <w:rPr>
          <w:lang w:val="ar_AE" w:bidi="ar_AE"/>
        </w:rPr>
        <w:t xml:space="preserve"> وَتَيْساً وَاحِداً لِذَبِيحَةِ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83</w:t>
      </w:r>
      <w:r>
        <w:rPr>
          <w:lang w:val="ar_AE" w:bidi="ar_AE"/>
        </w:rPr>
        <w:t xml:space="preserve"> كَمَا قَرَّبَ ثَوْرَيْنِ وَخَمْسَةَ كِبَاشٍ وَخَمْسَةَ تُيُوسٍ وَخَمْسَةَ حُمْلانٍ حَوْلِيَّةٍ لِذَبِيحَةِ السَّلامِ. فَكَانَتْ هَذِهِ قُرْبَانَ أَخِيرَعَ بْنِ عِينَنَ.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84</w:t>
      </w:r>
      <w:r>
        <w:rPr>
          <w:lang w:val="ar_AE" w:bidi="ar_AE"/>
        </w:rPr>
        <w:t xml:space="preserve"> فَهَذِهِ كَانَتْ جُمْلَةَ تَقْدِمَاتِ رُؤَسَاءِ أَسْبَاطِ إِسْرَائِيلَ يَوْمَ تَدْشِينِ الْمَذْبَحِ وَمَسْحِهِ، اثْنَا عَشَرَ طَبَقاً فِضِّيًّا، وَاثْنَتَا عَشْرَةَ مِنْضَحَةً فِضِّيَّةً وَاثْنَا عَشَرَ صَحْناً ذَهَبِيًّا.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85</w:t>
      </w:r>
      <w:r>
        <w:rPr>
          <w:lang w:val="ar_AE" w:bidi="ar_AE"/>
        </w:rPr>
        <w:t xml:space="preserve"> وَكَانَ وَزْنُ كُلِّ طَبَقٍ مِئَةً وَثَلاثِينَ شَاقِلاً (نَحْوَ أَلْفٍ وَخَمْسِ مِئَةٍ وَسِتِّينَ جِرَاماً) مِنَ الْفِضَّةِ، وَوَزْنُ كُلِّ مِنْضَحَةٍ سَبْعِينَ شَاقِلاً (نَحْوَ ثَمَانِيَةِ آلافٍ وَثَمَانِي مِئَةٍ وَأَرْبَعِينَ جِرَاماً) فَكَانَ مَجْمُوعُ وَزْنِ فِضَّةِ الآنِيَةِ أَلْفَيْنِ وَأَرْبَعَ مِئَةِ شَاقِلٍ (نَحْوَ ثَمَانِيَةِ وَعِشْرِينَ أَلْفاً وَثَمَانِ مِئَةِ جِرَامٍ) وَفْقاً لِلْوَزْنِ الْمُعْتَمَدِ فِي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86</w:t>
      </w:r>
      <w:r>
        <w:rPr>
          <w:lang w:val="ar_AE" w:bidi="ar_AE"/>
        </w:rPr>
        <w:t xml:space="preserve"> أَمَّا صُحُونُ الذَّهَبِ الاثْنَا عَشَرَ الْمَمْلُوءَةُ بِالْبَخُورِ، فَكَانَ وَزْنُ كُلٍّ مِنْهَا عَشْرَةَ شَوَاقِلَ (نَحْوَ مِئَةٍ وَعِشْرِينَ جِرَاماً) وَفْقاً لِلْوَزْنِ المُعْتَمَدِ فِي الْقُدْسِ وَهِيَ بِمَجْمُوعِهَا تُعَادِلُ مِئَةً وَعِشْرِينَ شَاقِلاً (نَحْوَ أَلْفٍ وَأَرْبَعِ مِئَةٍ وَأَرْبَعِينَ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87</w:t>
      </w:r>
      <w:r>
        <w:rPr>
          <w:lang w:val="ar_AE" w:bidi="ar_AE"/>
        </w:rPr>
        <w:t xml:space="preserve"> وَكَانَ مَجْمُوعُ ثِيرَانِ الْمُحْرَقَةِ اثْنَيْ عَشَرَ ثَوْراً، وَالْكِبَاشِ اثْنَيْ عَشَرَ كَبْشاً، وَالْخِرَافِ الْحَوْلِيَّةِ اثْنَيْ عَشَرَ خَرُوفاً فَضْلاً عَنْ تَقْدِمَتِهَا، وَالتُّيُوسِ الاثْنَيْ عَشَرَ لِذَبِيحَةِ الْخَطِيئَةِ.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88</w:t>
      </w:r>
      <w:r>
        <w:rPr>
          <w:lang w:val="ar_AE" w:bidi="ar_AE"/>
        </w:rPr>
        <w:t xml:space="preserve"> وَكَانَ مَجْمُوعُ ثِيرَانِ ذَبِيحَةِ السَّلامِ أَرْبَعَةً وَعِشْرِينَ ثَوْراً، وَالْكِبَاشِ سِتِّينَ كَبْشاً، وَالتُّيُوسِ سِتِّينَ تَيْساً، وَالْحُمْلانِ الْحَوْلِيَّةِ سِتِّينَ حَمَلاً. هَذِهِ قَرَابِينُ تَدْشِينِ الْمَذْبَحِ بَعْدَ مَسْحِهِ.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89</w:t>
      </w:r>
      <w:r>
        <w:rPr>
          <w:lang w:val="ar_AE" w:bidi="ar_AE"/>
        </w:rPr>
        <w:t xml:space="preserve"> وَعِنْدَمَا دَخَلَ مُوسَى إِلَى خَيْمَةِ الاجْتِمَاعِ لِيَتَكَلَّمَ مَعَ الرَّبِّ سَمِعَ الصَّوْتَ يُخَاطِبُهُ مِنْ عَلَى الْغِطَاءِ الَّذِي فَوْقَ تَابُوتِ الشَّهَادَةِ مِنْ بَيْنِ الْكَرُوبَيْنِ، فَكَلَّمَهُ.</w:t>
      </w:r>
      <w:r>
        <w:rPr>
          <w:lang w:val="ar_AE" w:bidi="ar_AE"/>
        </w:rPr>
      </w:r>
      <w:r>
        <w:rPr>
          <w:lang w:val="ar_AE" w:bidi="ar_AE"/>
        </w:rPr>
      </w:r>
    </w:p>
    <w:p>
      <w:pPr>
        <w:bidi/>
      </w:pPr>
      <w:r>
        <w:rPr>
          <w:lang w:val="ar_AE" w:bidi="ar_AE"/>
        </w:rPr>
      </w:r>
    </w:p>
    <w:p>
      <w:pPr>
        <w:pStyle w:val="Heading2"/>
        <w:bidi/>
      </w:pPr>
      <w:r>
        <w:rPr>
          <w:lang w:val="ar_AE" w:bidi="ar_AE"/>
        </w:rPr>
        <w:t>Numbers 8:1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هَرُونَ وَقُلْ لَهُ: مَتَى أَضَأْتَ سُرُجَ الْمَنَارَةِ السَّبْعَةَ، فَاجْعَلْ نُورَهَا يَنْعَكِسُ إِلَى الأَمَامِ».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فَنَفَّذَ هَرُونُ الأَمْرَ، إِذْ جَعَلَ أَنْوَارَ الْمَنَارَةِ تَنْعَكِسُ أَمَامَهَا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الْمَنَارَةُ فَكَانَتْ مَطْرُوقَةً مِنْ ذَهَبٍ هِيَ وَسَاقُهَا وَزَهْرُهَا وَفْقاً لِلْمِثَالِ الَّذِي أَرَاهُ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«أَفْرِزِ اللّاوِيِّينَ مِنْ بَيْنِ بَنِي إِسْرَائِيلَ وَطَهِّرْهُمْ.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وَهَذَا مَا تَفْعَلُهُ لِتَطْهِيرِهِمْ: رُشَّ عَلَيْهِمْ مَاءَ الْخَطِيئَةِ، ثُمَّ لِيَحْلِقُوا شَعْرَ جَسَدِهِمْ، وَيَغْسِلُوا ثِيَابَهُمْ فَيَتَطَهَّرُوا.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لِيُحْضِرُوا ثَوْراً مَعَ تَقْدِمَةٍ مِنْ دَقِيقٍ مَعْجُونٍ بِزَيْتٍ، وَعِجْلاً آخَرَ لِيَكُونَ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وَتُوْقِفُ اللّاوِيِّينَ أَمَامَ خَيْمَةِ الاجْتِمَاعِ وَتَجْمَعُ كُلَّ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وَتُقَدِّمُ اللّاوِيِّينَ أَمَامَ الرَّبِّ فَيَضَعُ بَنُو إِسْرَائِيلَ أَيْدِيَهُمْ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وَلْيُرَجِّحْ هَرُونُ يَدَيْهِ أَمَامَ الرَّبِّ كَرَمْزٍ لِتَقْدِيمِ اللّاوِيِّينَ مِنْ بَيْنِ بَنِي إِسْرَائِيلَ، لِيَقُومُوا بِخِدْمَةِ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يَضَعُ اللّاوِيُّونَ أَيْدِيَهُمْ عَلَى رَأْسَيِ الْعِجْلَيْنِ، فَتُقَرِّبُ أَحَدَهُمَا ذَبِيحَةَ خَطِيئَةٍ وَالآخَرَ مُحْرَقَةً لِلرَّبِّ تَكْفِيراً عَنِ اللّاوِيِّينَ.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وَاجْعَلِ اللّاوِيِّينَ يَقِفُونَ أَمَامَ هَرُونَ وَأَبْنَائِهِ وَقَدِّمْهُمْ كَتَقْدِمَةِ تَرْجِيحٍ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وَأَفْرِزِ اللّاوِيِّينَ مِنْ بَيْنِ شَعْبِ إِسْرَائِيلَ لِيَكُونُوا مِلْكاً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يُقْبِلُ اللّاوِيُّونَ عَلَى خِدْمَةِ خَيْمَةِ الاجْتِمَاعِ، فَتُطَهِّرُهُمْ وَتَجْعَلُهُمْ تَقْدِمَةَ تَرْجِيحٍ،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لأَنَّهُمْ قَدْ وُهِبُوا لِي مِنْ بَيْنِ بَنِي إِسْرَائِيلَ، فَقَدِ اسْتَعَضْتُ بِهِمْ عَنْ كُلِّ بِكْرٍ فَاتِحِ رَحِمٍ مِنْ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 كُلَّ بِكْرٍ فِي إِسْرَائِيلَ مِنَ النَّاسِ وَالْبَهَائِمِ هُوَ لِي، إِذْ قَدَّسْتُهُمْ لِي يَوْمَ قَضَيْتُ عَلَى كُلِّ بِكْرٍ فِي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فَاسْتَعَضْتُ بِاللّاوِيِّينَ عَنْ كُلِّ بِكْرٍ لِي مِنْ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وَقَدْ وَهَبْتُ اللّاوِيِّينَ لِهَرُونَ وَأَبْنَائِهِ مِنْ بَيْنِ شَعْبِ إِسْرَائِيلَ، لِيَقُومُوا عَلَى خِدْمَةِ خَيْمَةِ الاجْتِمَاعِ، عِوَضاً عَنْ شَعْبِ إِسْرَائِيلَ، وَلِلتَّكْفِيرِ عَنْهُمْ، لِئَلّا يَتَفَشَّى وَبَأٌ فِي إِسْرَائِيلَ عِنْدَ اقْتِرَابِهِمْ مِنَ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فَفَعَلَ مُوسَى وَهَرُونُ وَشَعْبُ إِسْرَائِيلَ لِلّاوِيِّينَ، بِكُلِّ دِقَّةٍ، جَمِيعَ مَا أَمَرَ الرَّبُّ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فَتَطَهَّرَ اللّاوِيُّونَ وَغَسَّلُوا ثِيَابَهُمْ وَأَحْضَرَهُمْ هَرُونُ أَمَامَ الرَّبِّ كَتَقْدِمَةِ تَرْجِيحٍ وَكَفَّرَ عَنْهُمْ تَطْهِيراً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وَبَعْدَ ذَلِكَ أَقْبَلَ اللّاوِيُّونَ عَلَى خِدْمَةِ خَيْمَةِ الاجْتِمَاعِ تَحْتَ إِشْرَافِ هَرُونَ وَأَبْنَائِهِ، وَهَكَذَا تَمَّ تَنْفِيذُ كُلِّ مَا أَمَرَ الرَّبُّ بِهِ بِشَأْنِ اللّاوِيِّينَ.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«هَذِهِ هِيَ شَرِيعَةُ اللّاوِيِّينَ: كُلُّ لاوِيٍّ عُمْرُهُ خَمْسٌ وَعِشْرُونَ سَنَةً فَمَا فَوْقُ، يُجَنَّدُ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وَلَكِنَّهُمْ يَتَقَاعَدُونَ عَنِ الْخِدْمَةِ عِنْدَ بُلُوغِهِمِ الْخَمْسِينَ مِنَ الْعُمْرِ.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إِنَّمَا يُمْكِنُهُمْ بَعْدَ سِنِّ الْخَمْسِينَ أَنْ يُسَاعِدُوا إِخْوَتَهُمُ الْقَائِمِينَ بِوَاجِبَاتِهِمْ، وَلَكِنَّهُمْ لَا يَتَوَلَّوْنَ هُمُ الْخِدْمَةَ. فَهَذَا مَا يَتَوَجَّبُ عَلَيْكَ أَنْ تَعْهَدَ بِهِ للّاوِيِّينَ مِنْ مَسْؤولِيَّاتٍ».</w:t>
      </w:r>
      <w:r>
        <w:rPr>
          <w:lang w:val="ar_AE" w:bidi="ar_AE"/>
        </w:rPr>
      </w:r>
      <w:r>
        <w:rPr>
          <w:lang w:val="ar_AE" w:bidi="ar_AE"/>
        </w:rPr>
      </w:r>
    </w:p>
    <w:p>
      <w:pPr>
        <w:bidi/>
      </w:pPr>
      <w:r>
        <w:rPr>
          <w:lang w:val="ar_AE" w:bidi="ar_AE"/>
        </w:rPr>
      </w:r>
    </w:p>
    <w:p>
      <w:pPr>
        <w:pStyle w:val="Heading2"/>
        <w:bidi/>
      </w:pPr>
      <w:r>
        <w:rPr>
          <w:lang w:val="ar_AE" w:bidi="ar_AE"/>
        </w:rPr>
        <w:t>Numbers 9:1</w:t>
      </w:r>
      <w:r>
        <w:rPr>
          <w:lang w:val="ar_AE" w:bidi="ar_AE"/>
        </w:rPr>
      </w:r>
    </w:p>
    <w:p>
      <w:pPr>
        <w:bidi/>
      </w:pPr>
      <w:r>
        <w:rPr>
          <w:lang w:val="ar_AE" w:bidi="ar_AE"/>
        </w:rPr>
      </w:r>
      <w:r>
        <w:rPr>
          <w:vertAlign w:val="superscript"/>
          <w:lang w:val="ar_AE" w:bidi="ar_AE"/>
        </w:rPr>
        <w:t>1</w:t>
      </w:r>
      <w:r>
        <w:rPr>
          <w:lang w:val="ar_AE" w:bidi="ar_AE"/>
        </w:rPr>
        <w:t xml:space="preserve"> وَفِي الشَّهْرِ الأَوَّلِ مِنَ السَّنَةِ الثَّانِيَةِ لِخُرُوجِهِمْ مِنْ دِيَارِ مِصْرَ، قَالَ الرَّبُّ لِمُوسَى فِي صَحْرَاءِ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«لِيَحْتَفِلْ شَعْبُ إِسْرَائِيلَ بِالْفِصْحِ فِي أَوَانِهِ.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احْتَفِلُوا بِهِ فِي الْيَوْمِ الرَّابِعَ عَشَرَ مِنَ الشَّهْرِ الأَوَّلِ بَيْنَ غُرُوبِ الشَّمْسِ وَحُلُولِ الظَّلامِ قَائِمِينَ بِكُلِّ شَعَائِرِهِ وَأَحْكَامِهِ».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فَأَمَرَ مُوسَى الإِسْرَائِيلِيِّينَ أَنْ يَحْتَفِلُوا بِالْفِصْحِ،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فَاحْتَفَلُوا بِهِ فِي صَحْرَاءِ سِينَاءَ فِي الْيَوْمِ الرَّابِعَ عَشَرَ مِنَ الشَّهْرِ الأَوَّلِ بَيْنَ غُرُوبِ الشَّمْسِ وَحُلُولِ الظَّلامِ، طِبْقاً لِكُلِّ مَا أَمَرَ الرَّبُّ بِهِ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إِلّا أَنَّ قَوْماً كَانُوا قَدْ لَمَسُوا مَيْتاً فَتَنَجَّسُوا، فَلَمْ يَحِلَّ لَهُمُ الاحْتِفَالُ بِالْفِصْحِ فِي ذَلِكَ الْيَوْمِ، فَمَثَلُوا أَمَامَ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وَسَأَلُوهُ: «إِنَّنَا مُتَنَجِّسُونَ لأَنَّنَا لَمَسْنَا مَيْتاً، فَلِمَاذَا نُحْرَمُ مِنْ تَقْدِيمِ قُرْبَانِ الرَّبِّ فِي أَوَانِهِ مِنْ دُونِ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فَأَجَابَهُمْ مُوسَى: «انْتَظِرُوا رَيْثَمَا يُبَلِّغُنِي الرَّبُّ أَمْرَهُ بِشَأْنِكُمْ».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«أَوْصِ بَنِي إِسْرَائِيلَ وَقُلْ لَهُمْ: فِي وُسْعِ كُلِّ إِنْسَانٍ مِنْكُمْ وَمِنْ أَعْقَابِكُمْ تَنَجَّسَ لِلَمْسِهِ مَيْتاً أَوْ كَانَ فِي سَفَرٍ بَعِيدٍ، أَنْ يَحْتَفِلَ بِفِصْحِ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احْتَفِلُوا بِهِ فِي الْيَوْمِ الرَّابِعَ عَشَرَ مِنَ الشَّهْرِ الثَّانِي بَيْنَ غُرُوبِ الشَّمْسِ وَحُلُولِ الظَّلامِ فَتَأْكُلُوا الْفِصْحَ مَعَ فَطِيرٍ وَأَعْشَابٍ 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تَتْرُكُوا مِنْهُ شَيْئاً إِلَى الصَّبَاحِ، وَلا تَكْسِرُوا مِنْهُ عَظْماً. احْتَفِلُوا بِهِ طِبْقاً لِشَعَائِرِ الْفِصْحِ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مَنْ كَانَ طَاهِراً وَلَيْسَ فِي سَفَرٍ، وَأَغْفَلَ الاحْتِفَالَ بِالْفِصْحِ، فَإِنَّهُ يُسْتَأْصَلُ مِنْ بَيْنِ شَعْبِهِ، لأَنَّهُ لَمْ يُقَدِّمْ قُرْبَانَ الرَّبِّ فِي أَوَانِهِ. ذَلِكَ الإِنْسَانُ يَتَحَمَّلُ عِقَابَ خَطِيئَتِهِ.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حَلَّ عِنْدَكُمْ غَرِيبٌ فَلْيَحْتَفِلْ بِالْفِصْحِ طِبْقاً لِشَعَائِرِ الْفِصْحِ وَأَحْكَامِهِ، فَتَكُونَ لَكُمْ فَرِيضَةً وَاحِدَةً لِلْغَرِيبِ وَلِلْمُوَاطِنِ عَلَى حَدٍّ 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وَفِي الْيَوْمِ الَّذِي نُصِبَ فِيهِ الْمَسْكَنُ غَطَّتِ السَّحَابَةُ خَيْمَةَ الشَّهَادَةِ. وَفِي الْمَسَاءِ بَدَا وَكَأَنَّ عَلَى الْمَسْكَنِ نَاراً بَقِيَتْ حَتَّى الصَّبَاحِ.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وَاسْتَمَرَّ الأَمْرُ عَلَى هَذِهِ الْحَالِ، إِذْ كَانَتِ السَّحَابَةُ تُغَطِّي الْمَسْكَنَ نَهَاراً، وَتَتَحَوَّلُ إِلَى مَا يُشْبِهُ النَّارَ لَيْلاً.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وَكُلَّمَا ارْتَفَعَتِ السَّحَابَةُ عَنِ الْخَيْمَةِ كَانَ عَلَى شَعْبِ إِسْرَائِيلَ الارْتِحَالُ، وَحَيْثُمَا حَلَّتِ السَّحَابَةُ كَانُوا يَنْزِلُونَ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فَكَانَ بَنُو إِسْرَائِيلَ يَرْتَحِلُونَ حَسَبَ قَوْلِ الرَّبِّ، وَبِمُوْجِبِ أَمْرِهِ كَانُوا يَنْزِلُونَ، وَيَمْكُثُونَ مُقِيمِينَ طَوَالَ أَيَّامِ حُلُولِ السَّحَابَةِ عَلَى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وَإِنْ طَالَ أَمَدُ حُلُولِ السَّحَابَةِ عَلَى الْمَسْكَنِ أَيَّاماً كَثِيرَةً، كَانَ شَعْبُ إِسْرَائِيلَ يُطِيعُونَ أَمْرَ الرَّبِّ، وَيَلْبَثُونَ مُقِيمِينَ لَا يَرْتَحِلُونَ.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وَكَانَتِ السَّحَابَةُ تُخَيِّمُ أَحْيَاناً عَلَى الْمَسْكَنِ أَيَّاماً قَلِيلَةً، فَكَانَ الإِسْرَائِيلِيُّونَ يَنْزِلُونَ حَسَبَ قَوْلِ الرَّبِّ، وَوَفْقاً لأَمْرِهِ كَانُوا يَرْتَحِلُونَ.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وَإذَا حَلَّتِ السَّحَابَةُ مِنَ الْمَسَاءِ إِلَى الصَّبَاحِ ثُمَّ ارْتَفَعَتْ عِنْدَ الصَّبَاحِ فَإِنَّهُمْ كَانُوا يَرْتَحِلُونَ، وَكَذَلِكَ إِنْ حَلَّتْ يَوْماً وَلَيْلَةً ثُمَّ ارْتَفَعَتْ، كَانُوا يَرْتَحِلُونَ.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أَوْ إِنْ مَكَثَتِ السَّحَابَةُ يَوْمَيْنِ أَوْ شَهْراً أَوْ سَنَةً، كَانَ الإِسْرَائِيلِيُّونَ يُقِيمُونَ وَلا يَرْتَحِلُونَ مَادَامَتِ السَّحَابَةُ حَالَّةً عَلَى الْمَسْكَنِ. وَمَتَى ارْتَفَعَتْ كَانُوا يَرْتَحِلُونَ.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وَهَكَذَا كَانُوا فِي نُزُولِهِمْ وَرَحِيلِهِمْ يَأْتَمِرُونَ بِقَوْلِ الرَّبِّ، فَأَطَاعُوا أَوَامِرَ الرَّبِّ طِبْقاً لِمَا أَوْصَى بِهِ مُوسَى.</w:t>
      </w:r>
      <w:r>
        <w:rPr>
          <w:lang w:val="ar_AE" w:bidi="ar_AE"/>
        </w:rPr>
      </w:r>
      <w:r>
        <w:rPr>
          <w:lang w:val="ar_AE" w:bidi="ar_AE"/>
        </w:rPr>
      </w:r>
    </w:p>
    <w:p>
      <w:pPr>
        <w:bidi/>
      </w:pPr>
      <w:r>
        <w:rPr>
          <w:lang w:val="ar_AE" w:bidi="ar_AE"/>
        </w:rPr>
      </w:r>
    </w:p>
    <w:p>
      <w:pPr>
        <w:pStyle w:val="Heading2"/>
        <w:bidi/>
      </w:pPr>
      <w:r>
        <w:rPr>
          <w:lang w:val="ar_AE" w:bidi="ar_AE"/>
        </w:rPr>
        <w:t>Numbers 10:1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«اصْنَعْ لَكَ بُوقَيْنِ مِنْ فِضَّةٍ مَطْرُوقَةٍ تَسْتَخْدِمُهُمَا لِدَعْوَةِ الشَّعْبِ، وَلإِعْلانِ نَفِيرِ الرَّحِيلِ،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فَحَالَمَا يُنْفَخُ فِيهِمَا يَجْتَمِعُ إِلَيْكَ الشَّعْبُ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إِذَا نُفِخَ فِي بُوقٍ وَاحِدٍ، يَتَوَافَدُ إِلَيْكَ رُؤَسَاءُ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وَعِنْدَمَا يَرْتَفِعُ نَفِيرُ هُتَافٍ، تَرْتَحِلُ الأَسْبَاطُ الْمُخَيِّمَةُ إِلَى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وَإذَا ارْتَفَعَ نَفِيرُ هُتَافٍ ثَانٍ تَرْتَحِلُ الأَسْبَاطُ النَّازِلَةُ إِلَى الْجَنُوبِ، وَهَكَذَا يُعْلَنُ عَنِ الارْتِحَالِ بِنَفِيرِ الْهُتَافِ.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عِنْدَ جَمْعِ الشَّعْبِ، فَانْفُخُوا بِالْبُوقَيْنِ، وَلَكِنْ مِنْ غَيْرِ هُتَافٍ،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وَيَكُونُ أَبْنَاءُ هَرُونَ هُمُ النَّافِخُونَ بِالأَبْوَاقِ، فَرِيضَةً دَائِمَةً لَكُمْ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ذَهَبْتُمْ لِمُحَارَبَةِ عَدُوٍّ فِي أَرْضِكُمْ يَضُرُّ بِكُمْ، فَاضْرِبُوا بِالأَبْوَاقِ، فَأَذْكُرَكُمْ وَأُخَلِّصَكُمْ مِنْ أَعْدَائِكُمْ.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انْفُخُوا فِي الأَبْوَاقِ أَيْضاً فِي أَيَّامِ فَرَحِكُمْ وَفِي أَعْيَادِكُمْ وَرُؤُوسِ شُهُورِكُمْ، وَكَذَلِكَ عَلَى مُحْرَقَاتِكُمْ وَذَبَائِحِ سَلامِكُمْ، فَتَكُونَ لَكُمْ تَذْكَاراً أَمَامِي.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وَفِي الْيَوْمِ الْعِشْرِينَ مِنَ الشَّهْرِ الثَّانِي مِنَ السَّنَةِ الثَّانِيَةِ (الْعِبْرِيَّةِ) ارْتَفَعَتِ السَّحَابَةُ عَنْ مَسْكَنِ الشَّهَادَةِ،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فَارْتَحَلَ بَنُو إِسْرَائِيلَ فِي صَحْرَاءِ سِينَاءَ مِنْ مَكَانٍ إِلَى آخَرَ إِلَى أَنِ اسْتَقَرَّتِ السَّحَابَةُ فِي بَرِّيَّةِ فَارَانَ.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وَكَانَتْ هَذِهِ أَوَّلَ مَرَّةٍ يَرْتَحِلُونَ فِيهَا بِمُوْجِبِ التَّنْظِيمِ الْجَدِيدِ الَّذِي أَمَرَ بِهِ الرَّبُّ عَلَى لِسَانِ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فَقَدِ ارْتَحَلَتْ أَوَّلاً مُخَيَّمَاتُ سِبْطِ يَهُوذَا طِبْقاً لِعَشَائِرِهِمْ، وَعَلَى رَأْسِهِمْ نَحْشُونُ بْنُ عَمِّينَادَابَ.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عَشَائِرُ سِبْطِ يَسَّاكَرَ، وَعَلَى رَأْسِهِمْ نَثَنَائِيلُ بْنُ صُوغَرَ،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وَتَلاهُمْ سِبْطُ زَبُولُونَ، وَعَلَى رَأْسِهِ آلِيآبُ بْنُ حِيلُونَ،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أُنْزِلَ الْمَسْكَنُ، فَارْتَحَلَ بَنُو جَرْشُونَ وَبَنُو مَرَارِي حَامِلِينَ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وَأَعْقَبَتْهُمْ مُخَيَّمَاتُ سِبْطِ رَأُوبَيْنَ وَفْقاً لِعَشَائِرِهِمْ، وَعَلَى رَأْسِهِمْ أَلِيصُورُ بْنُ شَدَيْئُورَ.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عَشَائِرُ سِبْطِ شِمْعُونَ، وَعَلَى رَأْسِهِمْ شَلُومِيئِيلُ بْنُ صُورِيشَدَّاي،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وَتَبِعَتْهُمْ عَشَائِرُ سِبْطِ جَادٍ، وَعَلَى رَأْسِهِمْ أَلِيَاسَافُ بْنُ دَعُوئِيلَ،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ارْتَحَلَ الْقَهَاتِيُّونَ حَامِلِينَ الْمَقْدِسَ إِلَى حَيْثُ كَانَ الْمَسْكَنُ قَدْ أُقِيمَ فِي انْتِظَارِهِمْ.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وَارْتَحَلَتْ عَلَى أَثَرِهِمْ مُخَيَّمَاتُ أَفْرَايِمَ حَسَبِ عَشَائِرِهَا وَعَلَى رَأْسِهَا أَلِيشَمَعُ بْنُ عَمِّيهُودَ،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سِبْطُ مَنَسَّى وَعَلَى رَأْسِهِ جَمْلِيئِيلُ بْنُ فَدَهْصُورَ،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وَتَبِعَهُمْ سِبْطُ بِنْيَامِينَ، وَعَلَى رَأْسِهِ أَبِيدَنُ بْنُ جِدْعُونِي،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ارْتَحَلَتْ مُخَيَّمَاتُ سِبْطِ دَانٍ بِرَايَتِهِ مَعَ جَمِيعِ عَشَائِرِهِ، فِي مُؤَخَّرَةِ الْجَمَاعَةِ، وَكَانَ عَلَى رَأْسِهِ أَخِيعَزَرُ بْنُ عَمِّيشَدَّاي.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وَسِبْطِ أَشِيرَ وَعَلَى رَأْسِهِ فَجْعِيئِيلُ بْنُ عُكْرَنَ،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وَسِبْطِ نَفْتَالِي وَعَلَى رَأْسِهِ أَخِيرَعُ بْنُ عِينَنَ،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فَكَانَ هَذَا هُوَ النِّظَامُ الَّذِي سَارَتْ عَلَيْهِ أَسْبَاطُ بَنِي إِسْرَائِيلَ فِي أَثْنَاءِ رَحِيلِهِمْ.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وَقَالَ مُوسَى لِحَمِيهِ حُوبَابَ بْنِ رَعُوئِيلَ الْمِدْيَانِيِّ: «إِنَّنَا رَاحِلُونَ إِلَى الأَرْضِ الَّتِي وَعَدَ الرَّبُّ أَنْ يَهَبَهَا لَنَا، فَتَعَالَ مَعْنَا، فَنُحْسِنَ إِلَيْكَ، لأَنَّ الرَّبَّ قَدْ وَعَدَ أَنْ يُحْسِنَ إِلَى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فَقَالَ لَهُ: «لا أَذْهَبُ، بَلْ دَعْنِي أَمْضِي إِلَى أَرْضِي وَعَشِيرَتِي».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 مُوسَى: «لا تَتْرُكْنَا لأَنَّكَ تَعْرِفُ مَسَالِكَ الصَّحْرَاءِ وَمَوَاضِعَ الإِقَامَةِ فِيهَا، فَتَكُونَ لَنَا دَلِيلاً.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وَإِنْ رَافَقْتَنَا فَإِنَّنَا نُحْسِنُ إِلَيْكَ بِنَفْسِ الإِحْسَانِ الَّذِي يُحْسِنُ الرَّبُّ بِهِ إِلَيْنَا».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فَارْتَحَلُوا مِنْ عِنْدِ جَبَلِ الرَّبِّ مَسِيرَةَ ثَلاثَةِ أَيَّامٍ، وَكَانَ تَابُوتُ الرَّبِّ يَتَقَدَّمُهُمْ بَاحِثاً لَهُمْ عَنْ مَوْضِعِ إِقَامَةٍ.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وَكَانَتْ سَحَابَةُ الرَّبِّ تُظَلِّلُهُمْ نَهَاراً فِي أَثْنَاءِ ارْتِحَالِهِمْ مِنَ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وَكَانَ مُوسَى يَقُولُ عِنْدَ ارْتِحَالِ التَّابُوتِ: «قُمْ يَا رَبُّ وَبَدِّدْ أَعْدَاءَكَ فَيَهْرُبَ مُبْغِضُوكَ مِنْ أَمَامِكَ»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وَكَانَ يَقُولُ عِنْدَ حُلُولِهِ: «ارْجِعْ يَا رَبُّ إِلَى عَشَرَاتِ أُلُوفِ إِسْرَائِيلَ».</w:t>
      </w:r>
      <w:r>
        <w:rPr>
          <w:lang w:val="ar_AE" w:bidi="ar_AE"/>
        </w:rPr>
      </w:r>
      <w:r>
        <w:rPr>
          <w:lang w:val="ar_AE" w:bidi="ar_AE"/>
        </w:rPr>
      </w:r>
    </w:p>
    <w:p>
      <w:pPr>
        <w:bidi/>
      </w:pPr>
      <w:r>
        <w:rPr>
          <w:lang w:val="ar_AE" w:bidi="ar_AE"/>
        </w:rPr>
      </w:r>
    </w:p>
    <w:p>
      <w:pPr>
        <w:pStyle w:val="Heading2"/>
        <w:bidi/>
      </w:pPr>
      <w:r>
        <w:rPr>
          <w:lang w:val="ar_AE" w:bidi="ar_AE"/>
        </w:rPr>
        <w:t>Numbers 11:1</w:t>
      </w:r>
      <w:r>
        <w:rPr>
          <w:lang w:val="ar_AE" w:bidi="ar_AE"/>
        </w:rPr>
      </w:r>
    </w:p>
    <w:p>
      <w:pPr>
        <w:bidi/>
      </w:pPr>
      <w:r>
        <w:rPr>
          <w:lang w:val="ar_AE" w:bidi="ar_AE"/>
        </w:rPr>
      </w:r>
      <w:r>
        <w:rPr>
          <w:vertAlign w:val="superscript"/>
          <w:lang w:val="ar_AE" w:bidi="ar_AE"/>
        </w:rPr>
        <w:t>1</w:t>
      </w:r>
      <w:r>
        <w:rPr>
          <w:lang w:val="ar_AE" w:bidi="ar_AE"/>
        </w:rPr>
        <w:t xml:space="preserve"> وَرَاحَ الشَّعْبُ يَتَذَمَّرُ فِي مَسْمَعِ الرَّبِّ وَكَأَنَّ شَرّاً أَصَابَهُمْ، فَاحْتَدَمَ غَضَبُ الرَّبِّ عَلَيْهِمْ، وَانْدَلَعَتْ فِيهِمْ نَارُهُ وَأَحْرَقَتْ طَرَفَ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فَصَرَخُوا إِلَى مُوسَى، فَصَلَّى مُوسَى إِلَى الرَّبِّ فَخَمِدَتِ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فَدُعِيَ ذَلِكَ الْمَكَانُ «تَبْعِيرَةَ» (وَمَعْنَاهُ: اشْتِعَالٌ) لأَنَّ نَارَ الرَّبِّ اشْتَعَلَتْ 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وَاشْتَهَى أَخْلاطُ الأُمَمِ الْمُقِيمُونَ بَيْنَ بَنِي إِسْرَائِيلَ، مِمَّنْ خَرَجُوا مَعَهُمْ مِنْ مِصْرَ، طَعَامَ مِصْرَ، فَعَادَ بَنُو إِسْرَائِيلَ يَبْكُونَ قَائِلِينَ: «مَنْ يُطْعِمُنَا لَحْماً؟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لَقَدْ تَذَكَّرْنَا سَمَكَ مِصْرَ الَّذِي كُنَّا نَأْكُلُهُ مَجَّاناً، وَالقِثَّاءَ وَالْبَطِّيخَ وَالْكُرَّاتَ وَالْبَصَلَ وَالثُّومَ،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الآنَ فَقَدْ فَقَدْنَا شَهِيَّتَنَا وَهُزِلْنَا، وَلَيْسَ أَمَامَ أَعْيُنِنَا سِوَى هَذَا الْمَنِّ».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 الْمَنُّ فِي حَجْمِ بُذُورِ الْكُزْبَرَةِ، وَشَكْلُهُ مُمَاثِلاً لِلْمُقْلِ.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 الشَّعْبُ يَطُوفُونَ لِيَجْمَعُوهُ ثُمَّ يَطْحَنُونَهُ بِالرَّحَى أَوْ يَدُقُّونَهُ فِي الْهَاوَنِ وَيَطْبُخُونَهُ فِي الْقُدُورِ أَوْ يَخْبِزُونَهُ عَلَى حِجَارَةٍ مُحَمَّاةٍ. وَكَانَ طَعْمُهُ كَطَعْمِ قَطَائِفَ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 الْمَنُّ يَنْزِلُ بِنُزُولِ النَّدَى عَلَى الْمُخَيَّمِ فِي أَثْنَاءِ اللَّيْلِ.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فَلَمَّا سَمِعَ مُوسَى بُكَاءَ جَمِيعِ أَفْرَادِ الشَّعْبِ، كُلٍّ أَمَامَ بَابِ خَيْمَتِهِ، وَرَأَى احْتِدَامَ غَضَبِ الرَّبِّ الشَّدِيدِ اعْتَرَاهُ الاسْتِيَاءُ.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مُوسَى لِلرَّبِّ: «لَمَاذَا أَسَأْتَ إِلَى عَبْدِكَ وَلَمْ تَرْضَ عَنْهُ حَتَّى إِنَّكَ حَمَّلْتَهُ مَسْؤولِيَّةَ هَذَا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أَلَعَلِّي حَبِلْتُ بِهِ أَوْ وَلَدْتُهُ، حَتَّى تَقُولَ لِي احْمِلْهُ فِي حِضْنِكَ كَمَا يَحْمِلُ الْمُرَبِّي الرَّضِيعَ، وَقُدْهُ إِلَى الأَرْضِ الَّتِي وَعَدْتَ بِها آبَاءَهُ.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مِنْ أَيْنَ أَجِيءُ بِلَحْمٍ يَكْفِي جَمِيعَ هَذَا الشَّعْبِ؟ فَإِنَّهُمْ يَبْكُونَ إِلَيَّ قَائِلِينَ: أَعْطِنَا لَحْماً لِنَأْكُلَ.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إِنَّنِي عَاجِزٌ عَنْ حَمْلِ عِبْءِ هَذَا الشَّعْبِ وَحْدِي لأَنَّهُ ثَقِيلٌ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كُنْتَ سَتُعَامِلُنِي هَكَذَا، فَاقْتُلْنِي، إِنْ حَظِيتُ بِرِضَاكَ، فَلا أَشْهَدُ بَلِيَّتِي».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فَقَالَ الرَّبُّ لِمُوسَى: «اجْمَعْ إِلَيَّ سَبْعِينَ رَجُلاً مِنَ رُؤَسَاءِ إِسْرَائِيلَ مِمَّنْ تَعْلَمُ أَنَّهُمْ حَقّاً شُيُوخُ الشَّعْبِ وَعُرَفَاؤُهُ، وَأَقْبِلْ بِهِمْ إِلَى خَيْمَةِ الاجْتِمَاعِ لِيَمْثُلُوا مَعَكَ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فَأَنْزِلَ وَأُخَاطِبَكَ هُنَاكَ، وَآخُذَ مِنَ الرُّوحِ الَّذِي عَلَيْكَ وَأَضَعَ عَلَيْهِمْ، فَيُعِينُونَكَ فِي حَمْلِ مَسْؤولِيَّةِ الشَّعْبِ، فَلا تَحْمِلُهَا أَنْتَ وَحْدَكَ.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وَقُلْ لِلشَّعْبِ، أَنْ يَتَقَدَّسُوا لِلْغَدِ، فَيَأْكُلُوا لَحْماً، لأَنَّكُمْ قَدْ بَكَيْتُمْ فِي أُذُنَي الرَّبِّ مُتَسَائِلِينَ: مَنْ يُطْعِمُنَا لَحْماً؟ لَقَدْ كَانَ لَنَا خَيْرٌ فِي مِصْرَ. إِنَّ الرَّبَّ سَيُعْطِيكُمْ لَحْماً فَتَأْكُلُونَ.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وَسَتَأْكُلُونَهُ لَا لِيَوْمٍ وَاحِدٍ، وَلا لِيَوْمَيْنِ، وَلا لِخَمْسَةِ أَيَّامٍ أَوْ لِعَشْرَةِ أَيَّامٍ وَلا لِعِشْرِينَ يَوْماً،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بَلْ لِشَهْرٍ كَامِلٍ إِلَى أَنْ تَعَافُوهُ وَيَخْرُجَ مِنْ أُنُوفِكُمْ، لأَنَّكُمْ رَفَضْتُمُ الرَّبَّ الَّذِي فِي وَسَطِكُمْ، وَبَكَيْتُمْ لَدَيْهِ قَائِلِينَ: لِمَاذَا خَرَجْنَا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مُوسَى: «هَذَا الشَّعْبُ الَّذِي أَنَا قَائِمٌ فِي وَسَطِهِ نَحْوَ سِتِّ مِئَةِ أَلْفِ رَجُلٍ، مَاعَدَا النَّسَاءَ وَالأَطْفَالَ، وَأَنْتَ تَقُولُ إِنَّكَ سَتُعْطِيهِمْ لَحْماً لِيَأْكُلُوا شَهْراً كَامِلاً،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فَمَهْمَا ذُبِحَ مِنْ غَنَمٍ وَبَقَرٍ أَيَكْفِيهِمْ؟ أَمْ يَكْفِيهِمْ لَوْ جُمِعَ كُلُّ سَمَكِ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الرَّبُّ لِمُوسَى: «هَلْ تَعْجَزُ يَدُ الرَّبِّ؟ انْتَظِرِ الآنَ لِتَرَى إِنْ كَانَ يَتَحَقَّقُ كَلامِي أَمْ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فَخَرجَ مُوسَى وَكَلَّمَ الشَّعْبَ بِمَا قَالَهُ الرَّبُّ، وَجَمَعَ سَبْعِينَ رَجُلاً مِنْ رُؤَسَائِهِمْ وَأَوْقَفَهُمْ حَوْلَ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فَنَزَلَ الرَّبُّ فِي سَحَابَةٍ وَخَاطَبَهُ، وَأَخَذَ مِنَ الرُّوحِ الْحَالِّ عَلَيْهِ وَوَضَعَهُ عَلَى السَّبْعِينَ رَئِيساً. فَلَمَّا حَلَّ عَلَيْهِمِ الرُّوحُ تَنَبَّأُوا لِفَتْرَةٍ وَتَوَقَّفُوا.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وَكَانَ قَدْ بَقِيَ اثْنَانِ مِنَ الشُّيُوخِ الْمُسَجَّلِينَ بَيْنَ السَّبْعِينَ فِي الْمُخَيَّمِ لَمْ يَأْتِيَا إِلَى الْخَيْمَةِ، اسْمُ أَحَدِهِمَا أَلْدَادُ، وَاسْمُ الآخَرِ مِيدَادُ. فَحَلَّ عَلَيْهِمَا الرُّوحُ فَتَنَبَّآ فِي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فَأَسْرَعَ أَحَدُ الشُّبَّانِ وَأَخْبَرَ مُوسَى بِذَلِكَ،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يَشُوعُ بْنُ نُونَ، مُسَاعِدُ مُوسَى مُنْذُ حَدَاثَتِهِ: «يَا سَيِّدِي، امْنَعْهُمَا!»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غَيْرَ أَنَّ مُوسَى قَالَ لَهُ: «هَلْ مَلَأَتْكَ غَيْرَةٌ عَلَيَّ؟ لَيْتَ كُلَّ شَعْبِ الرَّبِّ يُصْبِحُونَ أَنْبِيَاءَ يَحِلُّ عَلَيْهِمِ الرَّبُّ بِرُوحِهِ».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رَجَعَ مُوسَى وَشُيُوخُ إِسْرَائِيلَ إِلَى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فَهَبَّتْ رِيحٌ مِنْ عِنْدِ الرَّبِّ سَاقَتِ السُّمَانِيَ مِنْ جِهَةِ الْبَحْرِ وَأَسْقَطَتْهَا عَلَى الْمُخَيَّمِ، نَحْوَ مَسِيرَةِ يَوْمٍ، مِنْ كِلا جِهَتَيْهِ وَحَوَالَيْهِ، وَتَرَاكَمَ حَتَّى بَلَغَ ارْتِفَاعُهُ ذِرَاعَيْنِ (نَحْوَ مِتْرٍ) فَوْقَ وَجْهِ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فَهَبَّ الشَّعْبُ طَوَالَ ذَلِكَ النَّهَارِ وَاللَّيْلِ، وَكُلَّ نَهَارِ الْيَوْمِ التَّالِي يَلْتَقِطُونَ السُّمَانِيَ. فَكَانَتْ أَقَلُّ كَمِّيَّةٍ جُمِعَتْ حَوَالَيْ عَشْرَةِ حَوَامِرَ (نَحْوَ أَلْفَيْنِ وَأَرْبَعَ مِئَةِ لِتْرٍ)، ثُمَّ نَشَرُوهَا حَوْلَ الْمُخَيَّمِ لِتَجِفَّ.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وَإِذْ كَانُوا مَازَالُوا يَمْضُغُونَ اللَّحْمَ، احْتَدَمَ غَضَبُ الرَّبِّ عَلَيْهِمْ، فَأَفْشَى بَيْنَهُمْ وَبَأً مُمِيتاً،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فَدَعُوا الْمَكَانَ «قَبَرُوتَ هَتَّأَوَةَ» (وَمَعْنَاهُ قُبُورُ الشَّهْوَةِ) لأَنَّهُمْ هُنَاكَ دَفَنُوا الْقَوْمَ الْمُشْتَهِينَ.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ثُمَّ ارْتَحَلَ الشَّعْبُ مِنْ قَبَرُوتَ هَتَّأَوَةَ إِلَى حَضَيْرُوتَ وَمَكَثُوا فِيهَا.</w:t>
      </w:r>
      <w:r>
        <w:rPr>
          <w:lang w:val="ar_AE" w:bidi="ar_AE"/>
        </w:rPr>
      </w:r>
      <w:r>
        <w:rPr>
          <w:lang w:val="ar_AE" w:bidi="ar_AE"/>
        </w:rPr>
      </w:r>
    </w:p>
    <w:p>
      <w:pPr>
        <w:bidi/>
      </w:pPr>
      <w:r>
        <w:rPr>
          <w:lang w:val="ar_AE" w:bidi="ar_AE"/>
        </w:rPr>
      </w:r>
    </w:p>
    <w:p>
      <w:pPr>
        <w:pStyle w:val="Heading2"/>
        <w:bidi/>
      </w:pPr>
      <w:r>
        <w:rPr>
          <w:lang w:val="ar_AE" w:bidi="ar_AE"/>
        </w:rPr>
        <w:t>Numbers 12:1</w:t>
      </w:r>
      <w:r>
        <w:rPr>
          <w:lang w:val="ar_AE" w:bidi="ar_AE"/>
        </w:rPr>
      </w:r>
    </w:p>
    <w:p>
      <w:pPr>
        <w:bidi/>
      </w:pPr>
      <w:r>
        <w:rPr>
          <w:lang w:val="ar_AE" w:bidi="ar_AE"/>
        </w:rPr>
      </w:r>
      <w:r>
        <w:rPr>
          <w:vertAlign w:val="superscript"/>
          <w:lang w:val="ar_AE" w:bidi="ar_AE"/>
        </w:rPr>
        <w:t>1</w:t>
      </w:r>
      <w:r>
        <w:rPr>
          <w:lang w:val="ar_AE" w:bidi="ar_AE"/>
        </w:rPr>
        <w:t xml:space="preserve"> وَانْتَقَدَتْ مَرْيَمُ وَهروُنُ مُوسَى لِزَوَاجِهِ مِنِ امْرَأَةٍ كُوشِيَّةٍ،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وَقَالا: «هَلْ كَلَّمَ الرَّبُّ مُوسَى وَحْدَهُ؟ أَلَمْ يُكَلِّمْنَا نَحْنُ أَيْضاً؟» فَسَمِعَ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مُوسَى فَقَدْ كَانَ أَكْثَرَ حِلْماً مِنْ جَمِيعِ النَّاسِ الَّذِينَ عَلَى وَجْهِ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الرَّبُّ حَالاً لِمُوسَى وَهَرُونَ وَمَرْيَمَ: «اذْهَبُوا أَنْتُمُ الثَّلاثَةُ إِلَى خَيْمَةِ الاجْتِمَاعِ». فَمَضَى ثَلاثَتُهُمْ.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فَنَزَلَ الرَّبُّ فِي عَمُودِ سَحَابٍ وَحَلَّ عِنْدَ بَابِ الْخَيْمَةِ، وَنَادَى هَرُونَ وَمَرْيَمَ، فَتَقَدَّمَا وَحْدَهُمَا،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«اسْمَعَا كَلامِي: إِنْ كَانَ بَيْنَكُمْ نَبِيٌّ لِلرَّبِّ فَإِنِّي أَسْتَعْلِنُ لَهُ بِالرُّؤْيَا، وَأُكَلِّمُهُ بِالْحُلْمِ،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عَبْدِي مُوسَى فَلَسْتُ أُعَامِلُهُ هَكَذَا، بَلْ هُوَ أَمِينٌ فِي بَيْتِي،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لِذَلِكَ أُكَلِّمُهُ وَجْهاً لِوَجْهٍ، وَبِوُضُوحٍ مِنْ غَيْرِ أَلْغَازٍ، وَيُعَايِنُ صُورَةَ الرَّبِّ. فَلِمَاذَا جَرُؤْتُمَا عَلَى انْتِقَادِ عَبْدِي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وَاحْتَدَّ غَضَبُ الرَّبِّ عَلَيْهِمَا، ثُمَّ مَضَى عَنْهُمَا.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فَلَمَّا ارْتَفَعَتِ السَّحَابَةُ عَنْ خَيْمَةِ الاجْتِمَاعِ، إِذَا مَرْيَمُ بَرْصَاءُ كَالثَّلْجِ فَالْتَفَتَ هَرُونُ وَمُوسَى نَحْوَ مَرْيَمَ، وَإذَا هِيَ مُصَابَةٌ بِالْبَرَصِ.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هَروُنُ لِمُوسَى: «أَرْجُوكَ يَا سَيِّدِي، لَا تُحَمِّلْنَا الْخَطِيئَةَ الَّتِي ارْتَكَبْنَاهَا كَالْحَمْقَى، وَأَسَأْنَا بِها إِلَيْكَ.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وَلا تَجْعَلْ مَرْيَمَ كَالْجَنِينِ الْمَيْتِ الْخَارِجِ مِنْ رَحِمِ أُمِّهِ وَقَدْ تَهَرَّأَ نِصْفُ لَحْمِهِ».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فَصَرَخَ مُوسَى إِلَى الرَّبِّ قَائِلاً: «اللهُمَّ اشْفِهَا».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فَأَجَابَهُ الرَّبُّ: «لَوْ أَنَّ أَبَاهَا بَصَقَ فِي وَجْهِهَا، أَمَا كَانَتْ تَمْكُثُ خَجِلَةً سَبْعَةَ أَيَّامٍ؟ فَلْتُحْجَزْ خَارِجَ الْمُخَيَّمِ سَبْعَةَ أَيَّامٍ وَبَعْدَ ذَلِكَ تَرْجِعُ».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فَحُجِزَتْ مَرْيَمُ سَبْعَةَ أَيَّامٍ خَارِجَ الْمُخَيَّمِ، وَلَمْ يَرْتَحِلِ الشَّعْبُ حَتَّى عَادَتْ مَرْيَمُ،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وَبَعْدَ ذَلِكَ ارْتَحَلَ الشَّعْبُ مِنْ حَضَيْرُوتَ وَنَزَلُوا فِي صَحْرَاءِ فَارَانَ.</w:t>
      </w:r>
      <w:r>
        <w:rPr>
          <w:lang w:val="ar_AE" w:bidi="ar_AE"/>
        </w:rPr>
      </w:r>
      <w:r>
        <w:rPr>
          <w:lang w:val="ar_AE" w:bidi="ar_AE"/>
        </w:rPr>
      </w:r>
    </w:p>
    <w:p>
      <w:pPr>
        <w:bidi/>
      </w:pPr>
      <w:r>
        <w:rPr>
          <w:lang w:val="ar_AE" w:bidi="ar_AE"/>
        </w:rPr>
      </w:r>
    </w:p>
    <w:p>
      <w:pPr>
        <w:pStyle w:val="Heading2"/>
        <w:bidi/>
      </w:pPr>
      <w:r>
        <w:rPr>
          <w:lang w:val="ar_AE" w:bidi="ar_AE"/>
        </w:rPr>
        <w:t>Numbers 13:1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«أَرْسِلْ جَوَاسِيسَ إِلَى أَرْضِ كَنْعَانَ الَّتِي أَنَا وَاهِبُهَا لِبَنِي إِسْرَائِيلَ. أَرْسِلْ رَئِيساً مِنْ كُلِّ سِبْطٍ مُمَثِّلاً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فَأَرْسَلَ مُوسَى مُمَثِّلِي الشَّعْبِ الرُّؤَسَاءَ مِنْ صَحْرَاءِ فَارَانَ طِبْقاً لأَمْرِ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وَهُمْ: شَمُّوعُ بْنُ زَكُّورَ عَنْ سِبْطِ رَأُوبَيْنَ،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شَافَاطُ بْنُ حُورِي عَنْ سِبْطِ شِمْعُونَ،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كَالَبُ بْنُ يَفُنَّةَ عَنْ سِبْطِ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يَجْآلُ بْنُ يُوسُفَ عَنْ سِبْطِ يَسَّاكَرَ،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هُوشَعُ بْنُ نُونٍ عَنْ سِبْطِ 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فَلْطِي بْنُ رَافُو عَنْ سِبْطِ بِنْيَامِينَ،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جَدِّيئِيلُ بْنُ سُودِي عَنْ سِبْطِ زَبُولُونَ،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جِدِّي بْنُ سُوسِي مِنْ سِبْطِ مَنَسَّى عَنْ سِبْطِ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عَمِّيئِيلُ بْنُ جَمَلِّي عَنْ سِبْطِ 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سَتُورُ بْنُ مِيخَائِيلَ عَنْ سِبْطِ أَشِيرَ،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نَحْبِي بْنُ وَفْسِي عَنْ سِبْطِ نَفْتَالِي،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جَأُوئِيلُ بْنُ مَاكِي عَنْ سِبْطِ جَادٍ.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هَذِهِ هِيَ أَسْمَاءُ الرِّجَالِ الَّذِينَ أَرْسَلَهُمْ مُوسَى لِيَتَجَسَّسُوا أَرْضَ كَنْعَانَ، وَآنَذَاكَ غَيَّرَ مُوسَى اسْمَ هُوشَعَ بْنِ نُونٍ إِلَى يَشُوعَ.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وَعِنْدَمَا أَطْلَقَهُمْ مُوسَى لِيَتَجَسَّسُوا أَرْضَ كَنْعَانَ قَالَ لَهُمْ: «انْطَلِقُوا مِنْ هُنَا نَحْوَ الْجَنُوبِ، ثُمَّ اصْعَدُوا إِلَى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وَاسْتَكْشِفُوا الْبِلادَ وَأَوْضَاعَهَا وَهَلْ شَعْبُهَا الْمُقِيمُ فِيهَا قَوِيٌّ أَمْ ضَعِيفٌ؟ أَكَثِيرٌ هُوَ أَمْ قَلِيلٌ؟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وَمَا هِيَ طَبِيعَةُ الأَرْضِ السَّاكِنُ فِيهَا، أَصَالِحَةٌ هِيَ أَمْ رَدِيئَةٌ؟ وَمَا هِيَ الْمُدُنُ الَّتِي هُوَ قَاطِنٌ فِيهَا؟ أَمُخَيَّمَاتٌ هِيَ أَمْ حُصُونٌ؟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وَكَيْفَ هِيَ أَرْضُهُ: أَخَصِبَةٌ أَمْ قَاحِلَةٌ؟ أَفِيهَا شَجَرٌ أَمْ جَرْدَاءُ؟ تَشَجَّعُوا وَأَحْضِرُوا عَيِّنَةً مِنْ ثَمَرِ الأَرْضِ». وَكَانَ الْمَوْسِمُ عِنْدَئِذٍ مَوْسِمَ بَاكُورَاتِ الْعِنَبِ.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فَمَضَوْا وَتَجَسَّسُوا الأَرْضَ، ابْتِدَاءً مِنْ صَحْرَاءِ صِينَ إِلَى رَحُوبَ عَلَى مَشَارِفِ حَمَاةَ.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وَاجْتَازُوا صَحْرَاءَ النَّقَبِ حَتَّى وَصَلُوا حَبْرُونَ حَيْثُ تُقِيمُ قَبَائِلُ بَنِي عَنَاقَ: أَخِيمَانَ وَشِيشَايَ وَتَلْمَايَ. وَكَانَتْ حَبْرُونُ قَدْ بُنِيَتْ قَبْلَ مَدِينَةِ صُوعَنَ الْمِصْرِيَّةِ بِسَبْعِ سَنَوَاتٍ.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قَدِمُوا عَلَى وَادِي أَشْكُولَ، فَقَطَفُوا فَرْعاً مِنْ كَرْمَةِ عِنَبٍ فِيهِ عُنْقُودٌ وَاحِدٌ، حَمَلُوهُ بِعَصاً عَلَى كَتِفَيْ اثْنَيْنِ مِنْهُمْ، فَضْلاً عَنْ شَيْءٍ مِنَ التِّينِ وَالرُّمَّانِ.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فَدُعِيَ ذَلِكَ الْمَوْضِعُ وَادِي أَشْكُولَ (وَمَعْنَاهُ: وَادِي الْعُنْقُودِ) بِسَبَبِ عُنْقُودِ الْعِنَبِ الَّذِي قَطَفَهُ الإِسْرَائِيلِيُّونَ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وَبَعْدَ أَرْبَعِينَ يَوْماً رَجَعُوا مِنِ اسْتِكْشَافِ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فَأَقْبَلُوا عَلَى مُوسَى وَهَرُونَ وَسَائِرِ شَعْبِ إِسْرَائِيلَ فِي صَحْرَاءِ فَارَانَ فِي قَادِشَ، وَبَلَّغُوهُمْ بِمَا شَاهَدُوهُ، وَأَرَوْهُمْ ثَمَرَ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وَقَالُوا: «قَدِ انْطَلَقْنَا إِلَى الأَرْضِ الَّتِي أَرْسَلْتَنَا إِلَيْهَا، فَوَجَدْنَاهَا تَفِيضُ حَقّاً لَبَناً وَعَسَلاً، وَهَذِهِ هِيَ ثِمَارُهَا،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غَيْرَ أَنَّ الشَّعْبَ الْمُسْتَوْطِنَ فِيهَا بَالِغُ الْقُوَّةِ وَمُدُنَهُ مَنِيعَةٌ وَعَظِيمَةٌ جِدّاً. كَمَا شَاهَدْنَا هُنَاكَ بَنِي عَنَاقَ،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فَالْعَمَالِقَةُ مُقِيمُونَ فِي أَرْضِ الْجَنُوبِ، وَالْحِثِّيُّونَ وَالْيَبُوسِيُّونَ وَالأَمُورِيُّونَ مُتَمَنِّعُونَ فِي الْجَبَلِ، وَالْكَنْعَانِيُّونَ مُسْتَوْطِنُونَ عِنْدَ الْبَحْرِ وَعَلَى مُحَاذَاةِ الأُرْدُنِّ».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 كَالَبَ هَدَّأَ رَوْعَ الشَّعْبِ الْمَاثِلِ أَمَامَ مُوسَى وَقَالَ: «لِنَمْضِ وَنَمْتَلِكِ الأَرْضَ لأَنَّنَا قَادِرُونَ حَقّاً عَلَى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فَعَارَضَهُ الرِّجَالُ الَّذِينَ كَانُوا مَعَهُ وَقَالُوا: «لا نَقْدِرُ أَنْ نُقَاوِمَ سُكَّانَهَا لأَنَّهُمْ أَقْوَى 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وَبِذَلِكَ أَشَاعُوا الذُّعْرَ بَيْنَ الإِسْرَائِيلِيِّينَ مِنَ الْبِلادِ الَّتِي تَجَسَّسُوهَا قَائِلِينَ: «سَتَفْتَرِسُنَا الأَرْضُ الَّتِي تَجَسَّسْنَاهَا، وَجَمِيعُ مَنْ شَاهَدْنَاهُمْ مِنْ سُكَّانِهَا عَمَالِقَةٌ.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فَقَدْ رَأَيْنَا هُنَاكَ الْجَبَابِرَةَ بَنِي عَنَاقَ، فَبَدَوْنَا فِي أَعْيُنِ أَنْفُسِنَا كَالْجَرَادِ، وَكَذَلِكَ كُنَّا فِي عُيُونِهِمْ».</w:t>
      </w:r>
      <w:r>
        <w:rPr>
          <w:lang w:val="ar_AE" w:bidi="ar_AE"/>
        </w:rPr>
      </w:r>
      <w:r>
        <w:rPr>
          <w:lang w:val="ar_AE" w:bidi="ar_AE"/>
        </w:rPr>
      </w:r>
    </w:p>
    <w:p>
      <w:pPr>
        <w:bidi/>
      </w:pPr>
      <w:r>
        <w:rPr>
          <w:lang w:val="ar_AE" w:bidi="ar_AE"/>
        </w:rPr>
      </w:r>
    </w:p>
    <w:p>
      <w:pPr>
        <w:pStyle w:val="Heading2"/>
        <w:bidi/>
      </w:pPr>
      <w:r>
        <w:rPr>
          <w:lang w:val="ar_AE" w:bidi="ar_AE"/>
        </w:rPr>
        <w:t>Numbers 14:1</w:t>
      </w:r>
      <w:r>
        <w:rPr>
          <w:lang w:val="ar_AE" w:bidi="ar_AE"/>
        </w:rPr>
      </w:r>
    </w:p>
    <w:p>
      <w:pPr>
        <w:bidi/>
      </w:pPr>
      <w:r>
        <w:rPr>
          <w:lang w:val="ar_AE" w:bidi="ar_AE"/>
        </w:rPr>
      </w:r>
      <w:r>
        <w:rPr>
          <w:vertAlign w:val="superscript"/>
          <w:lang w:val="ar_AE" w:bidi="ar_AE"/>
        </w:rPr>
        <w:t>1</w:t>
      </w:r>
      <w:r>
        <w:rPr>
          <w:lang w:val="ar_AE" w:bidi="ar_AE"/>
        </w:rPr>
        <w:t xml:space="preserve"> فَرَفَعَ الشَّعْبُ كُلُّهُ صَوْتَهُ وَبَكَى فِي تِلْكَ اللَّيْلَةِ،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وَتَذَمَّرَ عَلَى مُوسَى وَهَرُونَ، وَقَالُوا: «لَيْتَنَا مُتْنَا فِي دِيَارِ مِصْرَ، أَوْ لَيْتَنَا مُتْنَا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لِمَاذَا أَحْضَرَنَا الرَّبُّ إِلَى هَذِهِ الأَرْضِ لِنَهْلِكَ بِحَدِّ السَّيْفِ، وَتُؤْخَذَ نِسَاؤُنَا وَأَطْفَالُنَا سَبَايَا؟ أَلَيْسَ مِنَ الأَفْضَلِ لَنَا أَنْ نَرْجِعَ إِلَى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وَقَالَ بَعْضُهُمْ لِبَعْضٍ: «لِنَنْتَخِبْ لَنَا قَائِداً وَنَرْجِعْ إِلَى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فَخَرَّ مُوسَى وَهَرُونُ عَلَى وَجْهَيْهِمَا أَمَامَ جَمِيعِ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وَمَزَّقَ يَشُوعُ بْنُ نُونَ وَكَالَبُ بْنُ يَفُنَّةَ ثِيَابَهُمَا، وَهُمَا مِمَّنْ تَجَسَّسُوا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وَقَالا لِكُلِّ الشَّعْبِ: «إِنَّ الأَرْضَ الَّتِي اجْتَزْنَا فِيهَا هِيَ أَرْضُ خَيْرَاتٍ عَظِيمَةٍ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رَضِيَ عَنَّا الرَّبُّ يُدْخِلْنَا إِلَيْهَا وَيَهَبْهَا لَنَا، أَرْضاً تَفِيضُ لَبَناً وَعَسَلاً.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إِنَّمَا لَا تَتَمَرَّدُوا عَلَى الرَّبِّ وَلا تَجْزَعُوا مِنْ شَعْبِ الأَرْضِ، لأَنَّنَا سَنَبْتَلِعُهُمْ كَالْخُبْزِ، فَقَدْ تَلاشَى ظِلُّ الْحِمَايَةِ عَنْهُمْ، وَالرَّبُّ مَعَنَا فَلا تَرْهَبُوهُمْ».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الشَّعْبَ طَالَبَ بِرَجْمِهِمَا بِالْحِجَارَةِ. غَيْرَ أَنَّ مَجْدَ الرَّبِّ ظَهَرَ فِي خَيْمَةِ الاجْتِمَاعِ عَلَى مَرْأَىً مِنْهُمْ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وَقَالَ الرَّبُّ لِمُوسَى: «إِلَى مَتَى يُمْعِنُ هَذَا الشَّعْبُ فِي إِهَانَتِي، وَإِلَى مَتَى لَا يُصَدِّقُونَنِي عَلَى الرَّغْمِ مِنْ مُعْجِزَاتِي الَّتِي أَجْرَيْتُهَا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سَأُبِيدُهُمْ بِالْوَبَأِ، وَأَجْعَلُكَ شَعْباً أَكْبَرَ وَأَعْظَمَ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مُوسَى لِلرَّبِّ: «عِنْدَئِذٍ يَسْمَعُ الْمِصْرِيُّونَ، الَّذِينَ أَخْرَجْتَ هَذَا الشَّعْبَ مِنْ بَيْنِهِمْ بِقُدْرَتِكَ، بِهَذَا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وَيُخْبِرُونَ بِهِ أَهْلَ هَذِهِ الأَرْضِ، الَّذِينَ قَدْ سَمِعُوا يَا رَبُّ أَنَّكَ قَائِمٌ فِي وَسَطِ هَذَا الشَّعْبِ، وَأَنَّكَ قَدْ ظَهَرْتَ لَهُمْ وَجْهاً لِوَجْهٍ تُظَلِّلُهُمْ بِحِمَايَتِكَ، وَتَسِيرُ أَمَامَهُمْ فِي عَمُودِ سَحَابٍ نَهَاراً وَفِي عَمُودِ نَارٍ لَيْلاً.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 أَهْلَكْتَ هَذَا الشَّعْبَ دَفْعَةً وَاحِدَةً، فَإِنَّ الأُمَمَ الَّتِي سَمِعَتْ بِخَبَرِكَ تَقُولُ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إِنَّكَ قَدْ عَجَزْتَ عَنْ أَنْ تُدْخِلَ هَذَا الشَّعْبَ إِلَى الأَرْضِ الَّتِي وَعَدْتَهُمْ بِها، فَأَهْلَكْتَهُمْ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وَالآنَ لِتَتَعَظَّمْ قُدْرَةُ سَيِّدِي كَمَا نَطَقْتَ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الرَّبُّ طَوِيلُ الأَنَاةِ، وَافِرُ الرَّحْمَةِ، يَغْفِرُ الذَّنْبَ وَالسَّيِّئَةَ. لَكِنَّهُ لَا يُبْرِئُ، بَلْ يَفْتَقِدُ ذَنْبَ الآبَاءِ فِي الأَبْنَاءِ إِلَى الْجِيلِ الثَّالِثِ وَالرَّابِعِ.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فَاصْفَحْ عَنْ ذَنْبِ هَذَا الشَّعْبِ بِحَسَبِ نِعْمَتِكَ، وَاغْفِرْ لَهُ كَمَا غَفَرْتَ ذُنُوبَهُ مِنْ مِصْرَ إِلَى هَهُنَا».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فَأَجَابَ الرَّبُّ: «قَدْ صَفَحْتُ بِحَسَبِ قَوْلِكَ.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كَمَا أَنَا حَقّاً حَيٌّ، وَكَمَا أَنَّ مَجْدَ الرَّبِّ حَقّاً يَمْلأُ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فَإِنَّ جَمِيعَ الرِّجَالِ الَّذِينَ عَايَنُوا مَجْدِي وَمُعْجِزَاتِي الَّتِي أَجْرَيْتُهَا فِي مِصْرَ وَفِي الصَّحْرَاءِ، وَجَرَّبُونِي عَشْرَ مَرَّاتٍ مِنْ غَيْرِ أَنْ يُطِيعُوا قَوْلِي،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لَنْ يَرَوْا الأَرْضَ الَّتِي وَعَدْتُ بِها آبَاءَهُمْ. جَمِيعُ الَّذِينَ اسْتَخَفُّوا بِي، لَنْ يُشَاهِدُوهَا.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 لأَنَّ فِي عَبْدِي كَالَبَ رُوحاً مُخْتَلِفَةً، وَقَدْ تَبِعَنِي بِكُلِّ قَلْبِهِ، فَسَأُدْخِلُهُ إِلَى الأَرْضِ الَّتِي ذَهَبَ إِلَيْهَا، وَسَيَرِثُهَا نَسْلُهُ مِنْ بَعْدِهِ.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وَبِمَا أَنَّ الْعَمَالِقَةَ وَالْكَنْعَانِيِّينَ سَاكِنُونَ فِي الْوِدْيَانِ، فَارْجِعُوا غَداً إِلَى الصَّحْرَاءِ فِي اتِّجَاهِ الْبَحْرِ الأَحْمَرِ».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«إِلَى مَتَى أَصْفَحُ عَنْ هَذِهِ الْجَمَاعَةِ الشِّرِّيرَةِ الْمُتَذَمِّرَةِ عَلَيَّ؟ لَقَدْ سَمِعْتُ تَذَمُّرَهُمْ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فَقُلْ لَهُمْ: حَيٌّ أَنَا يَقُولُ الرَّبُّ، لأُنْزِلَنَّ بِكُمْ كُلَّ مَا تَكَلَّمْتُمْ بِهِ فِي مَسْمَعِي.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إِذْ تَتَسَاقَطُ جُثَثُكُمْ فِي هَذِهِ الصَّحْرَاءِ، مِنِ ابْنِ عِشْرِينَ سَنَةً فَمَا فَوْقُ مِمَّنْ تَمَّ إِحْصَاؤُهُمْ وَتَذَمَّرُوا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لَنْ تَدْخُلُوا الأَرْضَ الَّتِي وَعَدْتُ رَافِعاً يَدِي بِقَسَمٍ أَنْ أُسْكِنَكُمْ فِيهَا، مَاعَدَا كَالَبَ بنَ يَفُنَّةَ وَيَشُوعَ بْنَ 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غَيْرَ أَنِّي سَأُدْخِلُ إِلَيْهَا أَوْلادَكُمُ الَّذِينَ ادَّعَيْتُمْ أَنَّهُمْ يُصْبِحُونَ أَسْرَى، فَيَتَمَتَّعُونَ بِالأَرْضِ الَّتِي احْتَقَرْتُمُوهَا.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أَمَّا أَنْتُمْ فَإِنَّ جُثَثَكُمْ تَتَسَاقَطُ فِي هَذَا الْقَفْرِ،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وَيَبْقَى بَنُوكُمْ فِي الصَّحْرَاءِ أَرْبَعِينَ سَنَةً، تُعَانُونَ مِنْ فُجُورِكُمْ، حَتَّى تَبْلَى جُثَثُكُمْ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وَتَحْمِلُونَ أَوْزَارَكُمْ أَرْبَعِينَ سَنَةً. كُلُّ يَوْمٍ بِسَنَةٍ، عَلَى عَدَدِ الأَيَّامِ الأَرْبَعِينَ الَّتِي تَجَسَّسْتُمْ فِيهَا الأَرْضَ، فَتُدْرِكُونَ عَاقِبَةَ ابْتِعَادِي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أَنَا الرَّبُّ قَدْ تَكَلَّمْتُ، وَهَذَا مَا سَأُعَاقِبُ بِهِ هَذِهِ الْجَمَاعَةَ الشِّرِّيرَةَ الْمُتَآمِرَةَ عَلَيَّ: فِي هَذِهِ الصَّحْرَاءِ يَفْنَوْنَ وَيَمُوتُونَ».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أَمَّا الْجَوَاسِيسُ الَّذِينَ أَرْسَلَهُمْ مُوسَى لاِسْتِكْشَافِ الأَرْضِ، فَرَجَعُوا فَأَثَارُوا عَلَيْهِ الشَّعْبَ بِمَا رَوَّجُوهُ مِنْ أَخْبَارٍ سَيِّئَةٍ عَنِ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فَقَدْ أَمَاتَهُمُ الرَّبُّ بِالْوَبَأِ عِقَاباً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وَلَمْ يَعِشْ مِنْهُمْ إِلّا يَشُوعُ بْنُ نُونَ وَكَالَبُ بْنُ يَفُنَّةَ.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وَلَمَا أَبْلَغَ مُوسَى هَذَا الْكَلامَ إِلَى جَمِيعِ بَنِي إِسْرَائِيلَ بَكَوْا بُكَاءً شَدِيداً.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وَفِي الصَّبَاحِ الْبَاكِرِ صَعِدُوا إِلَى رَأْسِ الْجَبَلِ قَائِلِينَ: «هَا نَحْنُ قَدْ أَخْطَأْنَا، فَلْنَمْضِ إِلَى الْمَكَانِ الَّذِي وَعَدَنَا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فَقَالَ مُوسَى: «لِمَاذَا تَعْصَوْنَ أَمْرَ الرَّبِّ؟ إِنَّ عَمَلَكُمْ هَذَا لَنْ يُفْلِحَ.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لَا تَنْطَلِقُوا لِئَلّا تَنْهَزِمُوا أَمَامَ أَعْدَائِكُمْ، لأَنَّ الرَّبَّ لَيْسَ فِي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فَالْعَمَالِقَةُ وَالْكَنْعَانِيُّونَ مُتَرَبِّصُونَ بِكُمْ هُنَاكَ فَتَهْلِكُونَ بِحَدِّ السَّيْفِ، لأَنَّكُمْ قَدِ ارْتَدَدْتُمْ عَنِ الرَّبِّ وَلَنْ يَكُونَ الرَّبُّ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لَكِنَّهُمْ، فِي غَطْرَسَتِهِمْ، ارْتَقَوْا إِلَى قِمَّةِ الْجَبَلِ، غَيْرَ أَنَّ تَابُوتَ عَهْدِ الرَّبِّ وَمُوسَى لَمْ يَبْرَحَا مِنْ وَسَطِ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فَانْقَضَّ عَلَيْهِمِ الْعَمَالِقَةُ وَالْكَنْعَانِيُّونَ الْمُقِيمُونَ فِي ذَلِكَ الْجَبَلِ، وَهَاجَمُوهُمْ وَتَعَقَّبُوهُمْ إِلَى «حُرْمَةَ».</w:t>
      </w:r>
      <w:r>
        <w:rPr>
          <w:lang w:val="ar_AE" w:bidi="ar_AE"/>
        </w:rPr>
      </w:r>
      <w:r>
        <w:rPr>
          <w:lang w:val="ar_AE" w:bidi="ar_AE"/>
        </w:rPr>
      </w:r>
    </w:p>
    <w:p>
      <w:pPr>
        <w:bidi/>
      </w:pPr>
      <w:r>
        <w:rPr>
          <w:lang w:val="ar_AE" w:bidi="ar_AE"/>
        </w:rPr>
      </w:r>
    </w:p>
    <w:p>
      <w:pPr>
        <w:pStyle w:val="Heading2"/>
        <w:bidi/>
      </w:pPr>
      <w:r>
        <w:rPr>
          <w:lang w:val="ar_AE" w:bidi="ar_AE"/>
        </w:rPr>
        <w:t>Numbers 15:1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وَقُلْ لَهُمْ: مَتَى اسْتَوْطَنْتُمُ الأَرْضَ الَّتِي أَنَا وَاهِبُهَا لَكُمْ مَسْكَناً،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وَقَدَّمْتُمْ لِي قُرْبَانَ مُحْرَقَةٍ أَوْ ذَبِيحَةٍ وَفَاءً لِنَذْرٍ، أَوْ تَقْدِمَةً طَوْعِيَّةً أَوْ قَرَابِينَ فِي أَعْيَادِكُمْ لِلْحُظْوَةِ بِرِضَى الرَّبِّ وَمَسَرَّتِهِ، مِنَ الْبَقَرِ وَالْغَنَمِ.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فَلْيُرْفِقْهَا الْمُقَرِّبُ بِتَقْدِمَةِ عُشْرٍ مِنَ الدَّقِيقِ الْمَعْجُونِ بِرُبْعِ الْهِينِ (نَحْوَ لِتْرٍ) مِنَ الزَّيْتِ،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وَسَكِيبِ خَمْرٍ مِقْدَارُهُ رُبْعُ الْهِينِ (نَحْوَ لِتْرٍ)، يُصْعِدُهُ مَعَ الْمُحْرَقَةِ أَوِ الذَّبِيحَةِ لِلْحَمَلِ الْوَاحِدِ.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مَعَ الْكَبْشِ فَلْيُقَرِّبْ تَقْدِمَةً عُشْرَيْنِ مِنَ الدَّقِيقِ مَعْجُونَيْنِ بِثُلْثِ الْهِينِ (بِنَحْوِ لِتْرٍ وَثُلْثِ اللِّتْرِ) مِنَ الزَّيْتِ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وَسَكِيبَ خَمْرٍ مِقْدَارُهُ ثُلْثُ الْهِينِ (نَحْوَ لِتْرٍ وَثُلْثِ اللِّتْرِ)، يُصْعِدُهَا لِلْحُظْوَةِ بِرِضَى الرَّبِّ وَمَسَرَّتِهِ.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وَإذَا قَرَّبْتَ ثَوْراً مُحْرَقَةً أَوْ ذَبِيحَةً وَفَاءً لِنَذْرٍ أَوْ ذَبِيحَةَ سَلامٍ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فَأَصْعِدْ مَعَ الثَّوْرِ تَقْدِمَةً ثَلاثَةَ أَعْشَارٍ مِنَ الدَّقِيقِ مَعْجُونَةً بِنِصْفِ الْهِينِ (بِنَحْوِ لِتْرَيْنِ) مِنَ الزَّيْتِ.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وَسَكِيبَ خَمْرٍ مِقْدَارُهُ نِصْفُ الْهِينِ (نَحْوَ لِتْرَيْنِ)، لِيَكُونَ وَقُودَ رِضَىً وَمَسَرَّةٍ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هَذَا مَا يُقَدَّمُ لِلثَّوْرِ الْوَاحِدِ، أَوْ لِلْكَبْشِ الْوَاحِدِ، أَوْ لِلْحَمَلِ أَوْ لِلتَّيْسِ.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هَكَذَا تَفْعَلُونَ بِكُلِّ وَاحِدٍ مِنْهَا عَلَى حَسَبِ أَعْدَادِهَا.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وَيُمَارِسُ كُلُّ مُواطِنٍ إِسْرَائِيلِيٍّ هَذِهِ الشَّعَائِرَ عَلَى هَذَا الْمِثَالِ عِنْدَمَا يُقَدِّمُ مُحْرَقَةً لِتَكُونَ رَائِحَةَ 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قَرَّبَ غَرِيبٌ مُقِيمٌ فِي وَسَطِكُمْ، أَوْ نَازِلٌ فِي دِيَارِكُمْ عَلَى مَدَى أَجْيَالِكُمْ مُحْرَقَةً رَائِحَةَ سُرُورٍ لِلرَّبِّ، فَلْيَصْنَعْ كَمَا تَصْنَعُونَ.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فَهَذِهِ فَرِيضَةٌ دَائِمَةٌ لَكُمْ، وَلِلْغَرِيبِ النَّازِلِ عِنْدَكُمْ عَلَى مَدَى أَجْيَالِكُمْ، فَتَكُونُونَ عَلَى حَدٍّ سَوَاءٍ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فَتَكُونُ لَكُمْ وَلِلْغَرِيبِ النَّازِلِ عِنْدَكُمْ شَرِيعَةٌ وَاحِدَةٌ وَحُكْمٌ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«أَوْصِ شَعْبَ إِسْرَائِيلَ وَقُلْ لَهُمْ: مَتَى دَخَلْتُمُ الأَرْضَ الَّتِي أَنَا آخِذُكُمْ إِلَيْهَا،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وَأَكَلْتُمْ مِنْ غَلَّتِهَا، فَأَصْعِدُوا لِي تَقْدِمَةً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مِنْ أَوَّلِ عَجِينِكُمْ تُقَدِّمُونَ قُرْصاً قُرْبَاناً، كَقُرْبَانِ الْبَيْدَرِ هَكَذَا تُقَدِّمُونَهُ.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إِذْ يَتَوَجَّبُ عَلَيْكُمْ، جِيلاً بَعْدَ جِيلٍ، أَنْ تُقَدِّمُوا قُرْبَاناً لِي مِنْ أَوَّلِ عَجِينِكُمْ.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وَإذَا سَهَوْتُمْ وَلَمْ تُنَفِّذُوا جَمِيعَ هَذِهِ الْوَصَايَا الَّتِي أَبْلَغْتُهَا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وَالَّتِي أَمَرْتُكُمْ بِمُمَارَسَتِهَا عَلَى مَدَى أَجْيَالِكُمْ، مُنْذُ أَنْ أَصْدَرْتُهَا إِلَيْكُمْ عَلَى لِسَانِ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وَإِنْ حَدَثَ هَذَا سَهْواً وَعَنْ غَيْرِ عِلْمِ الْجَمَاعَةِ، فَعَلَى كُلِّ الْجَمَاعَةِ أَنْ تُقَرِّبَ ثَوْراً مُحْرَقَةً رَائِحَةَ سُرُورٍ لِلرَّبِّ مَعَ تَقْدِمَةٍ مِنَ الدَّقِيقِ وَسَكِيبِهِ مِنَ الْخَمْرِ طِبْقاً لِلشَّعَائِرِ، وَتَيْساً وَاحِداً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فَيُكَفِّرُ الْكَاهِنُ عَنْ جَمِيعِ شَعْبِ إِسْرَائِيلَ، فَأَصْفَحُ عَنْهُمْ، لأَنَّ الأَمْرَ صَدَرَ سَهْواً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فَأَصْفَحُ عَنِ الشَّعْبِ كُلِّهِ، وَالْغَرِيبِ الْمُقِيمِ بَيْنَكُمْ، لأَنَّ الأَمْرَ صَدَرَ سَهْواً عَنِ الشَّعْبِ جَمِيعِهِ.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أَخْطَأَتْ نَفْسٌ وَاحِدَةٌ سَهْواً، فَلْتُقَرِّبْ عَنْزَةً حَوْلِيَّةً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فَيُكَفِّرُ الْكَاهِنُ عَنِ النَّفْسِ الَّتِي سَهَتْ فَأَخْطَأَتْ أَمَامِي فَأَصْفَحُ عَنْهَا عِنْدَمَا يَتِمُّ التَّكْفِيرُ عَنْهَا.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وَتَكُونُ هَذِهِ شَرِيعَةً وَاحِدَةً تُطَبَّقُ عَلَى كُلِّ مَنْ أَخْطَأَ سَهْواً سَوَاءٌ كَانَ مُواطِناً أَمْ غَرِيباً نَازِلاً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أَمَّا إِنْ تَعَمَّدَ أَحَدٌ الْخَطَأَ، سَوَاءٌ كَانَ مِنَ الإِسْرَائِيلِيِّينَ أَمْ مِنَ الْغُرَبَاءِ، فَهُوَ يَزْدَرِي بِي وَيَجِبُ أَنْ يُسْتَأْصَلَ مِنْ بَيْنِ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لأَنَّهُ احْتَقَرَ كَلامِي وَنَقَضَ وَصِيَّتِي، لِهَذَا يُسْتَأْصَلُ مُتَحَمِّلاً عِقَابَ 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وَفِي أَثْنَاءِ إِقَامَةِ بَنِي إِسْرَائِيلَ فِي الصَّحْرَاءِ، وَجَدُوا رَجُلاً يَجْمَعُ حَطَباً فِي يَوْمِ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فَاقْتَادُوهُ إِلَى مُوسَى وَهَرُونَ وَبَقِيَّةِ الْجَمَاعَةِ،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وَزَجُّوهُ فِي السِّجْنِ لأَنَّهُ لَمْ يَكُنْ وَاضِحاً بَعْدُ مَا يَتَوَجَّبُ عَلَيْهِمْ أَنْ يَفْعَلُوا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فَقَالَ الرَّبُّ لِمُوسَى: «لِتَرْجُمْهُ الْجَمَاعَةُ كُلُّهَا بِالْحِجَارَةِ خَارِجَ الْمُخَيَّمِ، لأَنَّ عِقَابَهُ الْقَتْلُ حَتْماً».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فَأَخَذَهُ الشَّعْبُ إِلَى خَارِجِ الْمُخَيَّمِ وَرَجَمُوهُ بِالْحِجَارَةِ حَتَّى مَاتَ،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«أَوْصِ شَعْبَ إِسْرَائِيلَ وَقُلْ لَهُمْ: اِصْنَعُوا عَلَى مَدَى أَجْيَالِكُمْ، أَهْدَاباً فِي أَذْيَالِ ثِيَابِكُمْ وَضَعُوا عَلَى هُدُبِ الذَّيْلِ خَيْطاً أَزْرَقَ.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فَتَرَوْنَ أَهْدَابَكُمْ هَذِهِ وَتَذْكُرُونَ كُلَّ وَصَايَايَ وَتُطِيعُونَهَا، وَلا تُغْوُونَ أَنْفُسَكُمْ بِاتِّبَاعِ شَهْوَاتِ قُلُوبِكُمْ وَعُيُونِكُمْ.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عِنْدَئِذٍ تَتَذَكَّرُونَ أَنْ تُطِيعُوا جَمِيعَ وَصَايَايَ وَتَتَقَدَّسُوا لإِلَهِكُمْ.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فَأَنَا الرَّبُّ إِلَهُكُمُ الَّذِي أَخْرَجَكُمْ مِنْ دِيَارِ مِصْرَ لِيَكُونَ لَكُمْ إِلَهاً. أَنَا الرَّبُّ إِلَهُكُمْ».</w:t>
      </w:r>
      <w:r>
        <w:rPr>
          <w:lang w:val="ar_AE" w:bidi="ar_AE"/>
        </w:rPr>
      </w:r>
      <w:r>
        <w:rPr>
          <w:lang w:val="ar_AE" w:bidi="ar_AE"/>
        </w:rPr>
      </w:r>
    </w:p>
    <w:p>
      <w:pPr>
        <w:bidi/>
      </w:pPr>
      <w:r>
        <w:rPr>
          <w:lang w:val="ar_AE" w:bidi="ar_AE"/>
        </w:rPr>
      </w:r>
    </w:p>
    <w:p>
      <w:pPr>
        <w:pStyle w:val="Heading2"/>
        <w:bidi/>
      </w:pPr>
      <w:r>
        <w:rPr>
          <w:lang w:val="ar_AE" w:bidi="ar_AE"/>
        </w:rPr>
        <w:t>Numbers 16:1</w:t>
      </w:r>
      <w:r>
        <w:rPr>
          <w:lang w:val="ar_AE" w:bidi="ar_AE"/>
        </w:rPr>
      </w:r>
    </w:p>
    <w:p>
      <w:pPr>
        <w:bidi/>
      </w:pPr>
      <w:r>
        <w:rPr>
          <w:lang w:val="ar_AE" w:bidi="ar_AE"/>
        </w:rPr>
      </w:r>
      <w:r>
        <w:rPr>
          <w:vertAlign w:val="superscript"/>
          <w:lang w:val="ar_AE" w:bidi="ar_AE"/>
        </w:rPr>
        <w:t>1</w:t>
      </w:r>
      <w:r>
        <w:rPr>
          <w:lang w:val="ar_AE" w:bidi="ar_AE"/>
        </w:rPr>
        <w:t xml:space="preserve"> وَشَرَعَ قُورَحُ بْنُ يِصْهَارَ بْنِ قَهَاتَ بْنِ لاوِي، وَدَاثَانُ وَأَبِيرَامُ ابْنَا أَلِيَآبَ، وَأُونُ بْنُ فَالَتَ مِنْ سِبْطِ رَأُوبَيْنَ،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يَتَآمَرُونَ عَلَى مُوسَى، مَعَ مِئَتَيْنِ وَخَمْسِينَ مِنْ رُؤَسَاءِ جَمَاعَةِ بَنِي إِسْرَائِيلَ، ذَوِي الْمَكَانَةِ مِمَّنْ تَمَّ تَعْيِينُهُمْ فِي الْمَجْلِسِ.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هَؤُلاءِ تَأَلَّبُوا عَلَى مُوسَى وَهَرُونَ وَقَالُوا: «حَسْبُكُمَا! إِنَّ كُلَّ الْجَمَاعَةِ بِأَسْرِهَا مُقَدَّسَةٌ، وَفِي وَسَطِهَا الرَّبُّ. فَمَا بَالُكُمَا تَتَرَفَّعَانِ عَلَى جَمَاعَةِ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فَلَمَّا سَمِعَ مُوسَى هَذَا، أَكَبَّ عَلَى وَجْهِهِ،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لِقُورَحَ وَسَائِرِ جَمَاعَتِهِ: «غَداً يُعْلِنُ الرَّبُّ مَنْ هُوَ لَهُ، وَمَنْ هُوَ الْمُقَدَّسُ فَيُقَرِّبُهُ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يَا قُورَحُ افْعَلْ هَذَا أَنْتَ وَجَمَاعَتُكَ: خُذُوا لَكُمْ مَجَامِرَ،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وَضَعُوا فِيهَا نَاراً وَبَخُوراً أَمَامَ الرَّبِّ غَداً. وَالرَّجُلُ الَّذِي يَخْتَارُهُ الرَّبُّ يَكُونُ هُوَ الْمُقَدَّسُ، فَحَسْبُكُمْ أَيُّهَا اللّاوِيُّونَ!»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وَأَضَافَ مُوسَى قَائِلاً لِقُورَحَ: «اسْتَمِعُوا يَا بَنِي لاوِي،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أَلَمْ يَكْفِكُمْ أَنَّ إِلَهَ إِسْرَائِيلَ قَدْ أَفْرَزَكُمْ مِنْ بَيْنِ الشَّعْبِ لِيُقَرِّبَكُمْ إِلَيْهِ لِكَيْ تَخْدِمُوا مَسْكَنَ الرَّبِّ وَتَقِفُوا فِي حَضْرَةِ الشَّعْبِ كُلِّهِ لِخِدْمَتِهِ.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فَقَرَّبَكَ مَعَ بَقِيَّةِ إِخْوَتِكَ مِنْ بَنِي لاوِي، حَتَّى صِرْتُمْ تَطْمَعُونَ فِي الْكَهَنُوتِ.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إِذَنْ أَنْتَ وَكُلُّ جَمَاعَتِكَ قَدْ تَأَلَّبْتُمْ عَلَى الرَّبِّ، لأَنَّهُ مَنْ هُوَ هَرُونُ حَتَّى تَتَذَمَّرُوا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فَأَرْسَلَ مُوسَى يَسْتَدْعِي دَاثَانَ وَأَبِيرَامَ ابْنَيْ أَلِيآبَ، فَرَدَّا: «لَنْ نَحْضُرَ!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أَلَمْ يَكْفِكَ أَنَّكَ أَخْرَجْتَنَا مِنْ أَرْضٍ تُدِرُّ لَبَناً وَعَسَلاً لِتُهْلِكَنَا فِي الصَّحْرَاءِ، ثُمَّ تَتَرَأَّسُ عَلَيْنَا؟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فَأَنْتَ لَمْ تَقُدْنَا إِلَى أَرْضٍ تَفِيضُ خَيْرَاتٍ، وَلا أَوْرَثْتَنَا حُقُولاً وَكُرُوماً. فَمَنْ تُحَاوِلُ أَنْ تَخْدَعَ؟ إِنَّنَا لَنْ نَحْضُرَ!»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فَاحْتَدَمَ غَيْظُ مُوسَى وَقَالَ لِلرَّبِّ: «لا تَقْبَلْ تَقْدِمَتَهُمَا، فَأَنَا لَمْ آخُذْ حَتَّى حِمَاراً وَاحِداً مِنْهُمَا، وَلَمْ أُسِئْ إِلَى أَحَدٍ مِنْهُمَا».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مُوسَى لِقُورَحَ: «امْثُلْ أَنْتَ وَجَمَاعَتُكَ كُلُّهَا أَمَامَ الرَّبِّ غَداً، وَكَذَلِكَ يَحْضُرُ هَرُونُ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وَلْيَأْخُذْ كُلٌّ مِنْكُمْ مَجْمَرَتَهُ وَضَعُوا فِيهَا بَخُوراً، وَلْيُقَدِّمْ كُلُّ وَاحِدٍ مَجْمَرَتَهُ، فَتَكُونَ مِئَتَيْنِ وَخَمْسِينَ مَجْمَرَةً، وَكَذَلِكَ خُذْ أَنْتَ وَهَرُونُ، كُلُّ وَاحِدٍ مَجْمَرَتَهُ».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فَجَاءَ كُلُّ وَاحِدٍ بِمَجْمَرَتِهِ وَوَضَعُوا فِيهَا نَاراً وَبَخُوراً، وَمَثَلُوا عِنْدَ مَدْخَلِ خَيْمَةِ الاجْتِمَاعِ مَعَ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وَحَشَدَ قُورَحُ عَلَيْهِمَا كُلَّ الْجَمَاعَةِ الْمُتَآمِرَةِ عِنْدَ مَدْخَلِ خَيْمَةِ الاجْتِمَاعِ، فَتَرَاءَى آنَئِذٍ مَجْدُ الرَّبِّ لِلْجَمَاعَةِ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«افْتَرِزَا مِنْ بَيْنِ هَذِهِ الْجَمَاعَةِ لأَنِّي سَأُفْنِيهِمْ فِي لَحْظَةٍ».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فَانْطَرَحَا عَلَى وَجْهَيْهِمَا وَابْتَهَلا قَائِلَيْنِ: «اللهُمَّ، يَا إِلَهَ أَرْوَاحِ جَمِيعِ الْبَشَرِ، أَتَسْخَطُ عَلَى الْجَمَاعَةِ كُلِّهَا مِنْ أَجْلِ خَطِيئَةِ رَجُلٍ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«اطْلُبْ مِنَ الشَّعْبِ أَنْ يَبْتَعِدُوا مِنْ حَوَالَيْ خِيَامِ قُورَحَ وَدَاثَانَ وَأَبِيرَامَ».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فَذَهَبَ مُوسَى إِلَى دَاثَانَ وَأَبِيرَامَ، وَتَبِعَهُ شُيُوخُ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وَقَالَ لِلْجَمَاعَةِ كُلِّهَا: «ابْتَعِدُوا عَنْ خِيَامِ هَؤُلاءِ الْقَوْمِ الأَشْرَارِ، وَلا تَلْمَسُوا شَيْئاً مِمَّا لَهُمْ لِئَلّا تَهْلِكُوا مِنَ جَرَّاءِ 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فَابْتَعَدُوا مِنْ حَوَالَيْ خِيَامِ قُورَحَ وَدَاثَانَ وَأَبِيرَامَ، وَخَرَجَ دَاثَانُ وَأَبِيرَامُ، وَوَقَفَا أَمَامَ خَيْمَتَيْهِمَا مَعَ زَوْجَاتِهِمَا وَأَوْلادِهِمَا صِغَاراً وَكِبَاراً.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مُوسَى: «بِهَذَا تَعْرِفُونَ أَنَّ الرَّبَّ قَدْ أَرْسَلَنِي لأُجْرِيَ كُلَّ هَذِهِ الأَعْمَالِ، وَأَنَّهَا لَيْسَتْ صَادِرَةً عَنْ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إِنْ مَاتَ هَؤُلاءِ مَوْتاً طَبِيعِيًّا، أَوِ ابْتُلُوا بِمَا يُبْتَلَى بِهِ النَّاسُ عَادَةً، فَلا يَكُونُ الرَّبُّ قَدْ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 إِنْ أَجْرَى الرَّبُّ أَمْراً جَدِيداً، وَانْشَقَّتِ الأَرْضُ وَابْتَلَعَتْهُمْ مَعَ كُلِّ مَالَهُمْ، وَدُفِنُوا فِي بَاطِنِ الأَرْضِ أَحْيَاءَ، عِنْدَئِذٍ تُدْرِكُونَ أَنَّ هَؤُلاءِ الْقَوْمَ قَدِ ازْدَرَوْا بِالرَّبِّ».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وَحَالَمَا انْتَهَى مِنْ كَلامِهِ انْشَقَّتِ الأَرْضُ تَحْتَهُمْ،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وَفَتَحَتْ فَاهَا وَابْتَلَعَتْهُمْ مَعَ بُيُوتِهِمْ، كَمَا ابْتَلَعَتْ رِجَالَ قُورَحَ مَعَ كُلِّ مَا يَمْلِكُونَ.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فَاخْتَفَوْا هُمْ وَكُلُّ مَا يَمْلِكُونَ أَحْيَاءَ فِي بَاطِنِ الأَرْضِ الَّتِي انْطَبَقَتْ عَلَيْهِمْ، فَبَادُوا مِنْ بَيْنِ الْجَمَاعَةِ.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وَهَرَبَ الإِسْرَائِيلِيُّونَ الَّذِينَ حَوْلَهُمْ مِنْ صَوْتِ صَرَخَاتِهِمْ قَائِلِينَ: «لِئَلّا تَبْتَلِعَنَا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وَانْدَلَعَتْ نَارٌ مِنْ عِنْدِ الرَّبِّ فَالْتَهَمَتِ الْمِئَتَيْنِ وَالْخَمْسِينَ رَجُلاً الَّذِينَ قَرَّبُوا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«اطْلُبْ مِنْ أَلِعَازَارَ بْنِ هَرُونَ الْكَاهِنِ أَنْ يَجْمَعَ الْمَجَامِرَ مِنَ الْحَرِيقِ، وَلْيَذْرِ مَا فِيهَا مِنْ جَمْرٍ فَإِنَّهَا قَدْ تَقَدَّسَتْ.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وَاطْرُقُوا مَجَامِرَ هَؤُلاءِ الَّذِينَ أَخْطَأُوا فِي حَقِّ نُفُوسِهِمْ صَفَائِحَ، لِتَكُونَ غِشَاءً لِلْمَذْبَحِ، لأَنَّهُمْ قَدَّمُوهَا فِي حَضْرَةِ الرَّبِّ فَتَقَدَّسَتْ، فَتَكُونُ عِبْرَةً لِبَنِي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فَجَمَعَ أَلِعَازَارُ الْكَاهِنُ مَجَامِرَ النُّحَاسِ الَّتِي قَرَّبَهَا الْمُحْتَرِقُونَ، فَطُرِقَتْ غِشَاءً لِلْمَذْبَحِ،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عِبْرَةً لِبَنِي إِسْرَائِيلَ لِكَيْ لَا يَدْنُوَ أَحَدٌ مِنْ غَيْرِ نَسْلِ هَرُونَ لِيُبَخِّرَ فِي حَضْرَةِ الرَّبِّ، فَيُصِيبَهُ مَا أَصَابَ قُورَحَ وَجَمَاعَتَهُ، كَمَا كَلَّمَ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وَفِي الْيَوْمِ الثَّانِي تَذَمَّرَ جَمِيعُ بَنِي إِسْرَائِيلَ عَلَى مُوسَى وَهَرُونَ قَائِلِينَ: «لَقَدْ قَتَلْتُمَا شَعْبَ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فَلَمَّا اجْتَمَعَتِ الْجَمَاعَةُ عَلَى مُوسَى وَهَرُونَ مَضَيَا إِلَى خَيْمَةِ الاجْتِمَاعِ، وَإذَا بِالسَّحَابَةِ قَدْ غَطَّتْهَا وَمَجْدُ الرَّبِّ قَدْ تَرَاءَى.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فَأَقْبَلَ مُوسَى وَهَرُونُ إِلَى أَمَامِ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«اخْرُجَا مِنْ بَيْنِ هَذِهِ الْجَمَاعَةِ لأَنَّنِي سَأُفْنِيهِمْ فِي لَحْظَةٍ». فَخَرَّا عَلَى وَجْهَيْهِمَا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ثُمَّ قَالَ مُوسَى لِهَرُونَ: «خُذِ الْمَجْمَرَةَ وَضَعْ فِيهَا نَاراً مِنْ عَلَى الْمَذْبَحِ، وَأَيْضاً بَخُوراً، وَأَسْرِعْ إِلَى الْجَمَاعَةِ لِتُكَفِّرَ عَنْهُمْ، لأَنَّ الْغَضَبَ الْمُحْتَدِمَ قَدْ صَدَرَ عَنِ الرَّبِّ وَتَفَشَّى فِيهِمِ الْوَبَأُ».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فَنَفَّذَ هَرُونُ أَمْرَ مُوسَى، وَأَسْرَعَ إِلَى وَسَطِ الْجَمَاعَةِ، وَإذَا بِالْوَبَأِ قَدِ ابْتَدَأَ يَتَفَشَّى فِيهِمْ، فَوَضَعَ الْبَخُورَ وَكَفَّرَ عَنِ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وَوَقَفَ هَرُونُ بَيْنَ الْمَوْتَى وَالأَحْيَاءِ، فَتَوَقَّفَ الوَبَأُ.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فَكَانَ الَّذِينَ هَلَكُوا بِالْوَبَإِ أَرْبَعَةَ عَشَرَ أَلْفاً وَسَبْعَ مِئَةٍ، عَدَا الَّذِينَ مَاتُوا بِسَبَبِ قُورَحَ.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ثُمَّ رَجَعَ هَرُونُ إِلَى مُوسَى عِنْدَ مَدْخَلِ خَيْمَةِ الاجْتِمَاعِ وَقَدْ تَوَقَّفَ سَرَيَانُ الْوَبَإِ.</w:t>
      </w:r>
      <w:r>
        <w:rPr>
          <w:lang w:val="ar_AE" w:bidi="ar_AE"/>
        </w:rPr>
      </w:r>
      <w:r>
        <w:rPr>
          <w:lang w:val="ar_AE" w:bidi="ar_AE"/>
        </w:rPr>
      </w:r>
    </w:p>
    <w:p>
      <w:pPr>
        <w:bidi/>
      </w:pPr>
      <w:r>
        <w:rPr>
          <w:lang w:val="ar_AE" w:bidi="ar_AE"/>
        </w:rPr>
      </w:r>
    </w:p>
    <w:p>
      <w:pPr>
        <w:pStyle w:val="Heading2"/>
        <w:bidi/>
      </w:pPr>
      <w:r>
        <w:rPr>
          <w:lang w:val="ar_AE" w:bidi="ar_AE"/>
        </w:rPr>
        <w:t>Numbers 17:1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وَخُذْ مِنْهُمْ اثْنَتَيْ عَشْرَةَ عَصاً، وَاحِدَةً مِنْ كُلِّ رَئِيسِ سِبْطٍ مِنْ أَسْبَاطِ آبَائِهِمْ، وَاحْفُرِ اسْمَ كُلِّ وَاحِدٍ مِنْهُمْ عَلَى عَصَاهُ.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وَاحْفُرِ اسْمَ هَرُونَ عَلَى عَصَا لاوِي، لأَنَّ لِرَئِيسِ بَيْتِ آبَائِهِمْ عَصاً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وَضَعِ الْعِصِيَّ فِي خَيْمَةِ الاجْتِمَاعِ أَمَامَ الشَّهَادَةِ حَيْثُ أَجْتَمِعُ 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فَالرَّجُلُ الَّذِي أَخْتَارُهُ تُوْرِقُ عَصَاهُ، وَبِذَلِكَ أَضَعُ حَدّاً لِتَذَمُّرَاتِ بَنِي إِسْرَائِيلَ الَّتِي تَرْتَفِعُ ضِدَّكُمَا».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فَأَبْلَغَ مُوسَى ذَلِكَ بَنِي إِسْرَائِيلَ، فَأَعْطَاهُ كُلُّ وَاحِدٍ مِنْ رُؤَسَائِهِمْ عَصاً بِحَسَبِ أَسْبَاطِهِمْ فَكَانَتِ اثْنَتَيْ عَشْرَةَ عَصاً. وَكَانَتْ عَصَا هَرُونَ مِنْ بَيْنِ عِصِيِّهِمْ.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فَوَضَعَ مُوسَى الْعِصِيَّ أَمَامَ الرَّبِّ فِي خَيْمَةِ الشَّهَادَةِ.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وَفِي الْيَوْمِ التَّالِي دَخَلَ مُوسَى إِلَى خَيْمَةِ الشَّهَادَةِ فَوَجَدَ أَنَّ عَصَا هَرُونَ الَّتِي تُمَثِّلُ سِبْطَ لاوِي قَدْ أَوْرَقَتْ، إِذْ أَخْرَجَتْ فُرُوخاً وَأَزْهَرَتْ وَأَثْمَرَتْ لَوْزاً نَاضِجاً.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فَأَخْرَجَ مُوسَى جَمِيعَ الْعِصِيِّ مِنْ حَضْرَةِ الرَّبِّ لِيَتَفَحَّصَهَا بَنُو إِسْرَائِيلَ كُلُّهُمْ، فَأَخَذَ كُلُّ وَاحِدٍ عَصَاهُ.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وَقَالَ الرَّبُّ لِمُوسَى: «رُدَّ عَصَا هَرُونَ إِلَى أَمَامِ تَابُوتِ الْعَهْدِ وَاحْفَظْهَا لِتَكُونَ عِبْرَةً لِلْمُتَمَرِّدِينَ، فَتَكُفَّ تَذَمُّرَاتُهُمْ عَنِّي لِئَلّا يَهْلِكُوا».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فَفَعَلَ مُوسَى بِمُقْتَضَى 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بَنُو إِسْرَائِيلَ لِمُوسَى: «إِنَّنَا انْقَرَضْنَا وَهَلَكْنَا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 كُلَّ مَنِ اقْتَرَبَ إِلَى مَسْكَنِ الرَّبِّ يَمُوتُ. تُرَى أَنَفْنَى كُلُّنَا؟»</w:t>
      </w:r>
      <w:r>
        <w:rPr>
          <w:lang w:val="ar_AE" w:bidi="ar_AE"/>
        </w:rPr>
      </w:r>
      <w:r>
        <w:rPr>
          <w:lang w:val="ar_AE" w:bidi="ar_AE"/>
        </w:rPr>
      </w:r>
    </w:p>
    <w:p>
      <w:pPr>
        <w:bidi/>
      </w:pPr>
      <w:r>
        <w:rPr>
          <w:lang w:val="ar_AE" w:bidi="ar_AE"/>
        </w:rPr>
      </w:r>
    </w:p>
    <w:p>
      <w:pPr>
        <w:pStyle w:val="Heading2"/>
        <w:bidi/>
      </w:pPr>
      <w:r>
        <w:rPr>
          <w:lang w:val="ar_AE" w:bidi="ar_AE"/>
        </w:rPr>
        <w:t>Numbers 18:1</w:t>
      </w:r>
      <w:r>
        <w:rPr>
          <w:lang w:val="ar_AE" w:bidi="ar_AE"/>
        </w:rPr>
      </w:r>
    </w:p>
    <w:p>
      <w:pPr>
        <w:bidi/>
      </w:pPr>
      <w:r>
        <w:rPr>
          <w:lang w:val="ar_AE" w:bidi="ar_AE"/>
        </w:rPr>
      </w:r>
      <w:r>
        <w:rPr>
          <w:vertAlign w:val="superscript"/>
          <w:lang w:val="ar_AE" w:bidi="ar_AE"/>
        </w:rPr>
        <w:t>1</w:t>
      </w:r>
      <w:r>
        <w:rPr>
          <w:lang w:val="ar_AE" w:bidi="ar_AE"/>
        </w:rPr>
        <w:t xml:space="preserve"> وَقَالَ الرَّبُّ لِهَرُونَ: «أَنْتَ وَأَبْنَاؤُكَ وَبَيْتُ أَبِيكَ مَسْؤولُونَ عَمَّا يُصِيبُ الْمَقْدِسَ مِنْ تَدْنِيسٍ، وَأَنْتَ وَأَبْنَاؤُكَ مَعَكَ تَحْمِلُونَ مَسْؤولِيَّةَ مَا يُرْتَكَبُ فِي حَقِّ الْكَهَنُوتِ.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وَاسْتَعِنْ بِإِخْوَتِكَ مِنْ سِبْطِ لاوِي، سِبْطِ أَبِيكَ، فَيَنْضَمُّوا إِلَيْكَ وَيُؤَازِرُوكَ أَنْتَ وَأَبْنَاءَكَ حِينَ تَقُومُونَ بِالْخِدْمَةِ أَمَامَ خَيْمَةِ الشَّهَادَةِ،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فَيَقُومُونَ عَلَى خِدْمَتِكَ، وَعَلَى خِدْمَةِ خَيْمَةِ الاجْتِمَاعِ. وَلَكِنْ إِيَّاهُمُ الاقْتِرَابَ مِنْ أَوَانِي الْمَقْدِسِ وَمِنَ الْمَذْبَحِ، لِئَلّا يَمُوتُوا جَمِيعاً وَأَنْتُمْ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لِيَنْضَمُّوا إِلَيْكَ قَائِمِينَ بِخِدْمَةِ الْخَيْمَةِ وَكُلِّ مَا يُنَاطُ بِهِمْ مِنْ وَاجِبَاتٍ لِلْعِنَايَةِ بِها. وَلَكِنْ لَا يَقْتَرِبْ مِنْهَا مَنْ لَيْسَ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فَأَنْتُمُ الْكَهَنَةُ الَّذِينَ تَقُومُونَ عَلَى خِدْمَةِ الْمَقْدِسِ وَالْمَذْبَحِ، لِئَلّا يَنْصَبَّ السَّخَطُ عَلَى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فَقَدِ اخْتَرْتُ إِخْوَتَكُمُ اللّاوِيِّينَ مِنْ بَيْنِ الإِسْرَائِيلِيِّينَ لِيَكُونُوا لَكُمْ عَطِيَّةً مِنَ الرَّبِّ، لِيَعْتَنُوا بِخِدْمَةِ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أَنْتَ، وَأَبْنَاؤُكَ مَعَكَ فَقَطْ، فَتَقُومُونَ بِخِدْمَةِ الْكَهَنُوتِ فِي جَمِيعِ مَا لِلْمَذْبَحِ ومَا هُوَ وَرَاءَ الْحِجَابِ، فَأَنَا قَدْ أَعْطَيْتُكُمْ خِدْمَةَ الْكَهَنُوتِ هِبَةً. وَكُلُّ غَرِيبٍ يَقْتَرِبُ مِنَ الْمَقْدِسِ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الرَّبُّ لِهَرُونَ: «هَا أَنَا قَدْ وَلَّيْتُكَ الْقِيَامَ بِخِدْمَةِ قَرَابِينِي. وَكُلُّ التَّقْدِمَاتِ الْمُقَدَّسَةِ الَّتِي يُحْضِرُهَا بَنُو إِسْرَائِيلَ لِي، أَمْنَحُكَ إِيَّاهَا أَنْتَ وَبَنِيكَ لِتَكُونَ لَكُمْ نَصِيباً فَرِيضَةً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فَيَكُونُ مِنْ نَصِيبِكُمْ قَرَابِينُ قُدْسِ الأَقْدَاسِ، إِلا مَا تُحْرِقُونَهُ مِنْهَا عَلَى الْمَذْبَحِ؛ فَيَكُونُ لَكُمْ مِنْ تَقْدِمَاتِ قُدْسِ الأَقْدَاسِ الَّتِي يُحْضِرُونَهَا لِي، سَوَاءٌ كَانَتْ تَقْدِمَاتِ دَقِيقٍ أَمْ ذَبَائِحَ خَطَايَاهُمْ أَمْ ذَبَائِحَ آثَامِهِمْ. هَذِهِ تَكُونُ نَصِيباً لَكَ وَلأَبْنَائِكَ.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وَعَلَى كُلِّ ذَكَرٍ مِنْكُمْ أَنْ يَأْكُلَهَا فِي مَكَانٍ مُقَدَّسٍ لأَنَّهَا أَصْبَحَتْ 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وَأَمَّا مَا تُرَجِّحُهُ مِنْ عَطَايَا بَنِي إِسْرَائِيلَ فَإِنَّنِي أَهَبُهُ لَكَ وَلأَبْنَائِكَ وَبَنَاتِكَ فَرِيضَةً دَائِمَةً، وَلا يَأْكُلُ مِنْهَا مِنْ أَهْلِ بَيْتِكَ إِلّا مَنْ كَانَ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وَأُعْطِيكَ أَيْضاً بَاكُورَةَ غَلّاتِ أَفْضَلِ زَيْتِ الزَّيْتُونِ وَالْخَمْرِ وَالْحِنْطَةِ الَّتِي يُقَدِّمُونَهَا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فَتَكُونُ لَكَ أَبْكَارُ غَلّاتِ أَرْضِهِمِ الَّتِي يُقَدِّمُونَهَا لِلرَّبِّ، فَيَأْكُلُ مِنْهَا كُلُّ طَاهِرٍ مِنْ أَهْلِ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كُلُّ مَا هُوَ مَنْذُورٌ لِلرَّبِّ فِي إِسْرَائِيلَ يَكُونُ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وَكَذَلِكَ كُلُّ بِكْرٍ فَاتِحِ رَحِمٍ مِنَ النَّاسِ وَالْبَهَائِمِ يُقَدِّمُونَهُ لِلرَّبِّ يَكُونُ لَكَ، مَاعَدَا بِكْرَ الإِنْسَانِ وَبِكْرَ الْبَهِيمَةِ النَّجِسَةِ فَإِنَّكَ تَقْبَلُ فِدَاءَهُمَا.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وَفِدَاءُ النَّاسِ مِنِ ابْنِ شَهْرٍ، حَسَبَ تَقْوِيمِكَ، خَمْسَةُ شَوَاقِلَ (نَحْوَ سِتِّينَ جِرَاماً) مِنَ الفِضَّةِ وَفْقاً لِلْوَزْنِ الْمُعْتَمَدِ فِي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لَكِنْ لَا تَقْبَلْ فِدَاءَ بِكْرِ الْبَقَرِ أَوِ الضَّأْنِ أَوِ الْمَعْزِ. إِنَّهُ مُفْرَزٌ لِلرَّبِّ. بَلْ تَرُشُّ دَمَهُ عَلَى الْمَذْبَحِ، وَتُحْرِقُ شَحْمَهُ وَقُوداً رَائِحَةَ رِضًى وَمَسَرَّةٍ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لَحْمُهُ فَيَكُونُ لَكَ نَصِيباً كَصَدْرِ التَّرْجِيحِ وَالسَّاقِ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وَهَكَذَا أُعْطِيكَ أَنْتَ وَأَبْنَاءَكَ وَبَنَاتِكَ، حَقّاً أَبَدِيًّا، جَمِيعَ تَقْدِمَاتِ الأَقْدَاسِ الَّتِي يُقَرِّبُهَا بَنُو إِسْرَائِيلَ لِلرَّبِّ، فَيَكُونُ هَذَا مِيثَاقَ مِلْحٍ أَبَدِيًّا أَمَامَ الرَّبِّ، لَكَ وَلِنَسْلِكَ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وَقَالَ الرَّبُّ لِهَرُونَ: «لا يَكُونُ لَكَ مِيرَاثٌ فِي أَرْضِهِمْ وَلا نَصِيبٌ بَيْنَهُمْ، لأَنَّنِي أَنَا نَصِيبُكَ وَمِيرَاثُكَ فِي وَسَطِ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اللّاوِيُّونَ فَقَدْ وَهَبْتُهُمْ كُلَّ عُشْرٍ فِي إِسْرَائِيلَ، لِقَاءَ عَمَلِهِمِ الَّذِي يَقُومُونَ بِهِ فِي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وَعَلَى الإِسْرَائِيلِيِّينَ، مُنْذُ الآنَ، أَنْ لَا يَقْتَرِبُوا إِلَى خَيْمَةِ الاجْتِمَاعِ، وَإلَّا تَحَمَّلُوا نَتَائِجَ خَطِيئَتِهِمْ فَيَمُوتُونَ.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فَاللّاوِيُّونَ وَحْدَهُمْ يَقُومُونَ بِخِدْمَةِ خَيْمَةِ الاجْتِمَاعِ، وَيَتَحَمَّلُونَ مَسْؤولِيَّةَ خَطَئِهِمْ، فَتَكُونُ هَذِهِ لَكُمْ فَرِيضَةً دَائِمَةً جِيلاً بَعْدَ جِيلٍ. وَلا يَكُونُ لِلّاوِيِّينَ نَصِيبٌ مِنَ الأَمْلاكِ فِي وَسَطِ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إِنَّ الْعُشُورَ الَّتِي يُقَدِّمُهَا الإِسْرَائِيلِيُّونَ لِلرَّبِّ قَدْ وَهَبْتُهَا لِلّاوِيِّينَ نَصِيباً، لِهَذَا قُلْتُ لَهُمْ، لَا يَرِثُونَ نَصِيباً فِي وَسَطِ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«أَوْصِ اللّاوِيِّينَ وَقُلْ لَهُمْ: مَتَى أَخَذْتُمْ مِنَ الإِسْرَائِيلِيِّينَ الْعُشْرَ الَّذِي جَعَلْتُهُ نَصِيباً لَكُمْ، تُقَدِّمُونَ مِنْهُ عُشْرَهُ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فَيُحْسَبُ تَقْدِمَتَكُمْ مِثْلَ الْحِنْطَةِ مِنَ الْبَيْدَرِ أَوْ تَقْدِمَةِ عَصِيرِ الْكَرْمَةِ.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وَهَكَذَا تُقَدِّمُونَ أَنْتُمْ أَيْضاً تَقْدِمَةً لِلرَّبِّ مِنْ جَمِيعِ عُشُورِكُمُ الَّتِي تَأْخُذُونَهَا مِنْ بَنِي إِسْرَائِيلَ، وَمَا تُقَرِّبُونَهُ لِلرَّبِّ، تُعْطُونَهُ لِهَرُونَ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وَعَلَيْكُمْ أَنْ تُحْضِرُوا لِلرَّبِّ أَفْضَلَ جُزْءٍ وَأَقْدَسَهُ مِمَّا أُعْطِيَ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وَقُلْ لَهُمْ: حِينَ تُقَدِّمُونَ مِنْ أَفْضَلِ عَطَايَاكُمْ فَإِنَّهَا تُحْسَبُ لَكُمْ مِثْلَ مَحْصُولِ الْبَيْدَرِ وَنِتَاجِ الْمَعْصَرَةِ.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وَتَأْكُلُونَهُ فِي كُلِّ مَكَانٍ أَنْتُمْ وَأَهْلُ بُيُوتِكُمْ، لأَنَّهُ أُجْرَةٌ لَكُمْ لِقَاءَ خِدْمَتِكُمْ فِي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وَلَدَى تَقْدِيمِ خَيْرِ جُزْءٍ مِنْهَا لَا تَتَحَمَّلُونَ وِزْراً بِسَبَبِهَا. أَمَّا أَقْدَاسُ بَنِي إِسْرَائِيلَ فَلا تُدَنِّسُوهَا لِئَلّا تَمُوتُوا».</w:t>
      </w:r>
      <w:r>
        <w:rPr>
          <w:lang w:val="ar_AE" w:bidi="ar_AE"/>
        </w:rPr>
      </w:r>
      <w:r>
        <w:rPr>
          <w:lang w:val="ar_AE" w:bidi="ar_AE"/>
        </w:rPr>
      </w:r>
    </w:p>
    <w:p>
      <w:pPr>
        <w:bidi/>
      </w:pPr>
      <w:r>
        <w:rPr>
          <w:lang w:val="ar_AE" w:bidi="ar_AE"/>
        </w:rPr>
      </w:r>
    </w:p>
    <w:p>
      <w:pPr>
        <w:pStyle w:val="Heading2"/>
        <w:bidi/>
      </w:pPr>
      <w:r>
        <w:rPr>
          <w:lang w:val="ar_AE" w:bidi="ar_AE"/>
        </w:rPr>
        <w:t>Numbers 19:1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«هَذِهِ هِيَ مُتَطَلَّبَاتُ الشَّرِيعَةِ الَّتِي آمُرُ بِها: قُلْ لِبَنِي إِسْرَائِيلَ أَنْ يَأْتُوكَ بِبَقَرَةٍ حَمْرَاءَ سَلِيمَةٍ خَالِيَةٍ مِنْ كُلِّ عَيْبٍ، لَمْ يَعْلُهَا نِيرٌ،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فَتُعْطُونَهَا لأَلِعَازَارَ الْكَاهِنِ، لِيَأْخُذَهَا إِلَى خَارِجِ الْمُخَيَّمِ وَتُذْبَحُ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وَيَغْمِسُ الْكَاهِنُ إِصْبَعَهُ بِدَمِهَا وَيَرُشُّ مِنْهُ نَحْوَ وَجْهِ خَيْمَةِ الاجْتِمَاعِ سَبْعَ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وَتُحْرَقُ الْبَقَرَةُ بِجِلْدِهَا وَلَحْمِهَا وَدَمِهَا مَعَ فَرْثِهَا عَلَى مَشْهَدٍ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يَأْخُذُ خَشَبَ أَرْزٍ وَزُوفَا، وَخَيْطاً أَحْمَرَ، وَيَطْرَحُهَا فِي وَسَطِ النِّيرَانِ.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يَغْسِلُ الْكَاهِنُ ثِيَابَهُ وَيَسْتَحِمُّ بِمَاءٍ، وَبَعْدَ ذَلِكَ يَدْخُلُ الْمُخَيَّمَ، وَيَظَلُّ الْكَاهِنُ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وَيَغْسِلُ الرَّجُلُ الَّذِي أَحْرَقَ الْبَقَرَةَ ثِيَابَهُ بِمَاءٍ وَيَسْتَحِمُّ، وَيَظَلُّ أَيْضاً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وَيَجْمَعُ رَجُلٌ طَاهِرٌ رَمَادَ الْبَقَرَةِ وَيُلْقِيهِ خَارِجَ الْمُخَيَّمِ فِي مَوْضِعٍ طَاهِرٍ، فَيَظَلُّ مَحْفُوظاً لِجَمَاعَةِ إِسْرَائِيلَ لاِسْتِخْدَامِهِ فِي مَاءِ التَّطْهِيرِ. إِنَّهَا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وَعَلَى مَنْ جَمَعَ رَمَادَ الْبَقَرَةِ أَنْ يَغْسِلَ ثِيَابَهُ وَيَظَلَّ نَجِساً إِلَى الْمَسَاءِ، فَتَكُونُ هَذِهِ فَرِيضَةً دَائِمَةً لِبَنِي إِسْرَائِيلَ وَلِلْغَرِيبِ الْمُقِيمِ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مَنْ لَمَسَ جُثْمَانَ إِنْسَانٍ مَيْتٍ يَبْقَى نَجِساً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وَعَلَيْهِ أَنْ يَتَطَهَّرَ بِمَاءِ التَّطْهِيرِ فِي الْيَوْمِ الثَّالِثِ، وَفِي الْيَوْمِ السَّابِعِ يُصْبِحُ طَاهِراً. وَإِنْ لَمْ يَتَطَهَّرْ فِي الْيَوْمِ الثَّالِثِ، فَلا يَكُونُ طَاهِراً فِي الْيَوْمِ السَّابِعِ.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كُلُّ مَنْ لَمَسَ جُثْمَانَ إِنْسَانٍ مَيْتٍ وَلَمْ يَتَطَهَّرْ، يُنَجِّسُ مَسْكَنَ الرَّبِّ، وَيَجِبُ اسْتِئْصَالُهُ مِنَ الشَّعْبِ لأَنَّهُ نَجِسٌ، إِذْ إِنَّ مَاءَ التَّطْهِيرِ لَمْ يُرَشَّ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شَرِيعَةُ مَنْ مَاتَ فِي خَيْمَةٍ، فَإِنَّ كُلَّ مَنْ دَخَلَ الْخَيْمَةَ وَكُلَّ مَنْ كَانَ فِيهَا، يَكُونُ نَجِساً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 إِنَاءٍ مَفْتُوحٍ، لَا غِطَاءَ عَلَيْهِ، أَوْ غَيْرِ مُحْكَمِ السَّدِّ، يُصْبِحُ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وَكُلُّ مَنْ لَمَسَ عَلَى وَجْهِ الصَّحْرَاءِ قَتِيلاً بِسَيْفٍ أَوْ مَيْتاً، أَوْ عَظْمَ إِنْسَانٍ أَوْ قَبْراً، يَكُونُ نَجِساً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فَيَأْخُذُونَ لِلنَّجِسِ مِنْ غُبَارِ حَرِيقِ ذَبِيحَةِ الْخَطِيئَةِ، وَيُصَبُّ عَلَيْهِ مِنْ مَاءِ نَبْعٍ جَارٍ فِي إِنَاءٍ.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وَيَأْخُذُ رَجُلٌ طَاهِرٌ أَغْصَانَ الزُّوفَا وَيَغْمِسُهَا فِي الْمَاءِ، وَيَرُشُّهُ عَلَى الْخَيْمَةِ وَعَلَى جَمِيعِ الأَمْتِعَةِ، وَعَلَى كُلِّ مَنْ كَانَ حَاضِراً هُنَاكَ، وَعَلَى الَّذِي لَمَسَ الْعَظْمَ أَوِ الْقَتِيلَ أَوِ الْمَيْتَ أَوِ الْقَبْرَ.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يَرُشُّ الطَّاهِرُ مَاءَ التَّطْهِيرِ عَلَى النَّجِسِ فِي الْيَوْمِ الثَّالِثِ وَالْيَوْمِ السَّابِعِ، وَيُطَهِّرُهُ فِي الْيَوْمِ السَّابِعِ. وَعَلَى الْمُتَطَهِّرِ أَنْ يَغْسِلَ ثِيَابَهُ وَيَسْتَحِمَّ بِمَاءٍ فَيُصْبِحَ طَاهِراً فِي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الَّذِي يَتَنَجَّسُ وَلا يَتَطَهَّرُ فَيُسْتَأْصَلُ مِنْ بَيْنِ الْجَمَاعَةِ، لأَنَّهُ نَجَّسَ مَقْدِسَ الرَّبِّ، وَلَمْ يُرَشَّ عَلَيْهِ مَاءُ التَّطْهِيرِ، فَظَلَّ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وَتَكُونُ هَذِهِ لَكُمْ فَرِيضَةً دَائِمَةً. وَعَلَى مَنْ رَشَّ مَاءَ التَّطْهِيرِ أَنْ يَغْسِلَ ثِيَابَهُ. وَكُلُّ مَنْ لَمَسَ مَاءَ التَّطْهِيرِ 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وَأَيُّ شَيْءٍ يَلْمِسُهُ النَّجِسُ يُصْبِحُ نَجِساً، وَكُلُّ مَنْ يَلْمِسُهُ الشَّيْءُ الْمُتَنَجِّسُ يُصْبِحُ نَجِساً إِلَى الْمَسَاءِ».</w:t>
      </w:r>
      <w:r>
        <w:rPr>
          <w:lang w:val="ar_AE" w:bidi="ar_AE"/>
        </w:rPr>
      </w:r>
      <w:r>
        <w:rPr>
          <w:lang w:val="ar_AE" w:bidi="ar_AE"/>
        </w:rPr>
      </w:r>
    </w:p>
    <w:p>
      <w:pPr>
        <w:bidi/>
      </w:pPr>
      <w:r>
        <w:rPr>
          <w:lang w:val="ar_AE" w:bidi="ar_AE"/>
        </w:rPr>
      </w:r>
    </w:p>
    <w:p>
      <w:pPr>
        <w:pStyle w:val="Heading2"/>
        <w:bidi/>
      </w:pPr>
      <w:r>
        <w:rPr>
          <w:lang w:val="ar_AE" w:bidi="ar_AE"/>
        </w:rPr>
        <w:t>Numbers 20:1</w:t>
      </w:r>
      <w:r>
        <w:rPr>
          <w:lang w:val="ar_AE" w:bidi="ar_AE"/>
        </w:rPr>
      </w:r>
    </w:p>
    <w:p>
      <w:pPr>
        <w:bidi/>
      </w:pPr>
      <w:r>
        <w:rPr>
          <w:lang w:val="ar_AE" w:bidi="ar_AE"/>
        </w:rPr>
      </w:r>
      <w:r>
        <w:rPr>
          <w:vertAlign w:val="superscript"/>
          <w:lang w:val="ar_AE" w:bidi="ar_AE"/>
        </w:rPr>
        <w:t>1</w:t>
      </w:r>
      <w:r>
        <w:rPr>
          <w:lang w:val="ar_AE" w:bidi="ar_AE"/>
        </w:rPr>
        <w:t xml:space="preserve"> وَفِي الشَّهْرِ الأَوَّلِ أَقْبَلَ بَنُو إِسْرَائِيلَ عَلَى صَحْرَاءِ صِينَ، وَأَقَامُوا فِي قَادَشَ حَيْثُ مَاتَتْ مَرْيَمُ وَدُفِنَتْ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 لَمْ يَتَوَافَرْ مَاءٌ لِلشَّعْبِ اجْتَمَعُوا عَلَى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وَخَاصَمُوا مُوسَى قَائِلِينَ لَهُ: «لَيْتَنَا هَلَكْنَا كَإِخْوَتِنَا الَّذِينَ أَهْلَكَهُمُ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لِمَاذَا قُدْتُمَا شَعْبَ الرَّبِّ إِلَى هَذِهِ الصَّحْرَاءِ، لِكَيْ نَمُوتَ فِيهَا نَحْنُ وَمَوَاشِينَا؟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لِمَاذَا أَخْرَجْتُمَانَا مِنْ مِصْرَ لِتَأْتِيَا بِنَا إِلَى هَذَا الْمَكَانِ الْقَاحِلِ، حَيْثُ لَا زَرْعَ فِيهِ وَلا تِينَ وَلا كَرْمَ وَلا رُمَّانَ وَلا مَاءَ لِلشُّرْبِ؟»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فَافْتَرَقَ مُوسَى وَهَرُونُ عَنِ الْجَمَاعَةِ، وَقَدِمَا إِلَى مَدْخَلِ خَيْمَةِ الاجْتِمَاعِ حَيْثُ انْطَرَحَا عَلَى وَجْهَيْهِمَا، فَتَرَاءَى لَهُمَا مَجْدُ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«خُذِ الْعَصَا، وَاجْمَعِ الشَّعْبَ أَنْتَ وَأَخُوكَ هَرُونُ وَأْمُرَا الصَّخْرَةَ عَلَى مَشْهَدٍ مِنْهُمْ أَنْ تُعْطِيَ مَاءَهَا، فَتُخْرِجَ لَهُمْ مَاءً مِنَ الصَّخْرَةِ فَيَشْرَبَ الشَّعْبُ وَمَوَاشِيهِمْ».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فَأَطَاعَ مُوسَى وَأَخَذَ الْعَصَا مِنْ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وَجَمَعَ مُوسَى وَهَرُونُ الشَّعْبَ عِنْدَ الصَّخْرَةِ وَقَالا لَهُمْ: «اسْمَعُوا أَيُّهَا الْمُتَمَرِّدُونَ، أَعَلَيْنَا أَنْ نُخْرِجَ لَكُمْ مِنْ هَذِهِ الصَّخْرَةِ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وَرَفَعَ مُوسَى يَدَهُ وَضَرَبَ الصَّخْرَةَ بِعَصَاهُ مَرَّتَيْنِ، فَتَفَجَّرَ مَاءٌ غَزِيرٌ، فَشَرِبَتِ الْجَمَاعَةُ وَمَوَاشِيهَا.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الرَّبُّ لِمُوسَى وَهَرُونَ: «مِنْ حَيْثُ إِنَّكُمَا لَمْ تُؤْمِنَا بِي حَتَّى تُقَدِّسَانِي عَلَى مَرْأَىً مِنْ بَنِي إِسْرَائِيلَ فَإِنَّكُمَا لَنْ تُدْخِلا هَذَا الشَّعْبَ الأَرْضَ الَّتِي وَهَبْتُهَا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فَكَانَ هَذَا مَاءَ مَرِيبَةَ حَيْثُ خَاصَمَ الإِسْرَائِيلِيُّونَ الرَّبَّ فَأَظْهَرَ قَدَاسَتَهُ أَمَامَهُمْ.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وَبَعَثَ مُوسَى رُسُلاً مِنْ قَادَشَ إِلَى مَلِكِ أَدُومَ يَقُولُونَ لَهُ: «هَذَا مَا يَقُولُهُ لَكَ أَخُوكَ إِسْرَائِيلُ: قَدْ بَلَغَكَ مَا أَصَابَنَا مِنْ مَشَقَّةٍ،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فَقَدِ انْحَدَرَ آبَاؤُنَا إِلَى مِصْرَ فَمَكَثْنَا فِيهَا أَيَّاماً كَثِيرَةً، فَسَامَنَا الْمِصْرِيُّونَ، نَحْنُ وَآبَاءَنَا سُوءَ الْعَذَابِ،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فَتَضَرَّعْنَا إِلَى الرَّبِّ فَاسْتَجَابَ لِصَوْتِنَا، وَأَرْسَلَ مَلاكاً أَخْرَجَنَا مِنْ مِصْرَ. وَهَا نَحْنُ نَازِلُونَ فِي مَدِينَةِ قَادَشَ فِي طَرَفِ تُخُومِكَ.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فَأْذَنْ لَنَا أَنْ نَمُرَّ فِي أَرْضِكَ مِنْ غَيْرِ أَنْ نَدُوسَ فِي حَقْلٍ أَوْ كَرْمٍ أَوْ نَشْرَبَ مَاءَ بِئْرٍ، بَلْ نَسِيرُ فِي الطَّرِيقِ الْعَامَّةِ الْمُخَصَّصَةِ لِلسَّفَرِ. لَا نَمِيلُ يَمِيناً أَوْ شِمَالاً حَتَّى نَتَجَاوَزَ حُدُودَكَ».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 لَهُمْ مَلِكُ أَدُومَ: «إِيَّاكُمُ الْمُرُورَ بِأَرْضِي لِئَلّا أُجَابِهَكُمْ بِالسَّيْفِ».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فَأَجَابَهُ بَنُو إِسْرَائِيلَ: «لَنْ نَسِيرَ إِلّا عَلَى طَرِيقِ السَّفَرِ، وَإِنِ اسْتَقَيْنَا نَحْنُ وَمَوَاشِينَا مِنْ مَائِكَ نَدْفَعْ ثَمَنَهُ. إِنَّنَا لَا نَطْلُبُ أَكْثَرَ مِنَ الْمُرُورِ رَاجِلِينَ».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فَقَالَ: «لا تَمُرُّوا». وَعَبَّأَ مَلِكُ أَدُومَ جَيْشاً قَوِيًّا وَخَرَجَ لِلِقَاءِ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وَأَبَى مَلِكُ أَدُومَ أَنْ يَأْذَنَ لِلإِسْرَائِيلِيِّينَ بِاجْتِيَازِ أَرَاضِيهِ. فَتَحَوَّلُوا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وَارْتَحَلُوا جَمِيعُهُمْ مِنْ قَادَشَ حَتَّى أَقْبَلُوا عَلَى جَبَلِ 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وَقَالَ الرَّبُّ لِمُوسَى وَهَرُونَ فِي جَبَلِ هُورٍ عِنْدَ حُدُودِ أَرْضِ أَدُومَ: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«هَرُونُ لَنْ يَلْبَثَ أَنْ يَمُوتَ، لأَنَّهُ لَنْ يَدْخُلَ الأَرْضَ الَّتِي وَهَبْتُهَا لِبَنِي إِسْرَائِيلَ، لأَنَّكُمَا عَصَيْتُمَا كَلامِي عِنْدَ مَاءِ مَرِيبَةَ.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خُذْ هَرُونَ وَأَلِعَازَارَ ابْنَهُ وَاصْعَدْ إِلَى جَبَلِ 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وَانْزِعْ عَنْ هَرُونَ ثِيَابَهُ وَأَلْبِسْهَا أَلِعَازَارَ ابْنَهُ، لأَنَّ هُنَاكَ يَمُوتُ 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فَفَعَلَ مُوسَى كَمَا أَمَرَ الرَّبُّ، فَصَعِدُوا جَمِيعاً إِلَى الْجَبَلِ عَلَى مَرْأىً مِنَ الشَّعْبِ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فَنَزَعَ مُوسَى ثِيَابَ هَرُونَ وَأَلْبَسَهَا أَلِعَازَارَ ابْنَهُ. وَمَاتَ هَرُونُ هُنَاكَ عَلَى قِمَّةِ الْجَبَلِ، ثُمَّ انْحَدَرَ مُوسَى وَأَلِعَازَارُ عَنِ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وَعِنْدَمَا عَلِمَ الشَّعْبُ أَنَّ هَرُونَ قَدْ مَاتَ، نَاحُوا عَلَيْهِ ثَلاثِينَ يَوْماً.</w:t>
      </w:r>
      <w:r>
        <w:rPr>
          <w:lang w:val="ar_AE" w:bidi="ar_AE"/>
        </w:rPr>
      </w:r>
      <w:r>
        <w:rPr>
          <w:lang w:val="ar_AE" w:bidi="ar_AE"/>
        </w:rPr>
      </w:r>
    </w:p>
    <w:p>
      <w:pPr>
        <w:bidi/>
      </w:pPr>
      <w:r>
        <w:rPr>
          <w:lang w:val="ar_AE" w:bidi="ar_AE"/>
        </w:rPr>
      </w:r>
    </w:p>
    <w:p>
      <w:pPr>
        <w:pStyle w:val="Heading2"/>
        <w:bidi/>
      </w:pPr>
      <w:r>
        <w:rPr>
          <w:lang w:val="ar_AE" w:bidi="ar_AE"/>
        </w:rPr>
        <w:t>Numbers 21:1</w:t>
      </w:r>
      <w:r>
        <w:rPr>
          <w:lang w:val="ar_AE" w:bidi="ar_AE"/>
        </w:rPr>
      </w:r>
    </w:p>
    <w:p>
      <w:pPr>
        <w:bidi/>
      </w:pPr>
      <w:r>
        <w:rPr>
          <w:lang w:val="ar_AE" w:bidi="ar_AE"/>
        </w:rPr>
      </w:r>
      <w:r>
        <w:rPr>
          <w:vertAlign w:val="superscript"/>
          <w:lang w:val="ar_AE" w:bidi="ar_AE"/>
        </w:rPr>
        <w:t>1</w:t>
      </w:r>
      <w:r>
        <w:rPr>
          <w:lang w:val="ar_AE" w:bidi="ar_AE"/>
        </w:rPr>
        <w:t xml:space="preserve"> وَعِنْدَمَا سَمِعَ مَلِكُ عَرَادَ الْكَنْعَانِيُّ، الْمُسْتَوْطِنُ فِي النَّقَبِ، أَنَّ الإِسْرَائِيلِيِّينَ قَادِمُونَ عَلَى طَرِيقِ أَتَارِيمَ، حَارَبَهُمْ وَأَسَرَ عَدَداً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فَنَذَرَ الإِسْرَائِيلِيُّونَ لِلرَّبِّ نَذْراً قَائِلِينَ: «إِنْ أَظْفَرْتَنَا بِهَؤُلاءِ الْقَوْمِ، لَنُحَرِّمَنَّ مُدُنَهُمْ».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فَاسْتَجَابَ الرَّبُّ لَهُمْ، وَأَظْفَرَهُمْ بِالْكَنْعَانِيِّينَ، فَحَرَّمُوهُمْ وَمُدُنَهُمْ، فَدُعِيَ اسْمُ الْمَكَانِ «حُرْمَةَ».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وَارْتَحَلُوا مِنْ جَبَلِ هُورٍ عَنْ طَرِيقِ الْبَحْرِ الأَحْمَرِ لِيَدُورُوا حَوْلَ أَرْضِ أَدُومَ فَأَعْيَتْ نَفْسُ الشَّعْبِ فِي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وَتَذَمَّرُوا عَلَى اللهِ وَعَلَى مُوسَى قَائِلِينَ: «لِمَاذَا أَخْرَجْتُمَانَا مِنْ مِصْرَ لِنَمُوتَ فِي الصَّحْرَاءِ، حَيْثُ لَا خُبْزَ وَلا مَاءَ؟ وَقَدْ عَافَتْ أَنْفُسُنَا الطَّعَامَ التَّافِهَ».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فَأَطْلَقَ الرَّبُّ عَلَى الشَّعْبِ الْحَيَّاتِ السَّامَّةَ، فَلَدَغَتِ الشَّعْبَ، فَمَاتَ مِنْهُمْ قَوْمٌ كَثِيرُونَ.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فَجَاءَ الشَّعْبُ إِلَى مُوسَى قَائِليِنَ: «لَقَدْ أَخْطَأْنَا إِذْ تَذَمَّرْنَا عَلَى الرَّبِّ وَعَلَيْكَ، فَابْتَهِلْ إِلَى الرَّبِّ لِيُخَلِّصَنَا مِنَ الْحَيَّاتِ». فَصَلَّى مُوسَى مِنْ أَجْلِ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الرَّبُّ لِمُوسَى: «اصْنَعْ لَكَ حَيَّةً سَامَّةً وَارْفَعْهَا عَلَى عَمُودٍ، لِكَيْ يَلْتَفِتَ إِلَيْهَا كُلُّ مَنْ تَلْدَغُهُ حَيَّةٌ، فَيَحْيَا»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فَصَنَعَ مُوسَى حَيَّةً مِنْ نُحَاسٍ وَأَقَامَهَا عَلَى عَمُودٍ، فَكَانَ كُلُّ مَنْ لَدَغَتْهُ حَيَّةٌ، يَلْتَفِتُ إِلَى حَيَّةِ النُّحَاسِ وَيَحْيَا.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انْتَقَلَ بَنُو إِسْرَائِيلَ وَنَزَلُوا فِي أُوبُوتَ،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وَمِنْهَا ارْتَحَلُوا وَحَلُّوا فِي عَيِيِّ عَبَارِيمَ، فِي الصَّحْرَاءِ الْمُقَابِلَةِ لِمُوآبَ فِي اتِّجَاهِ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ارْتَحَلُوا مِنْ هُنَاكَ وَنَزَلُوا فِي وَادِي زَارَدَ،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بَعْدَ ذَلِكَ انْتَقَلُوا مِنْ هُنَاكَ وَأَقَامُوا إِلَى جَانِبِ أَرْنُونَ فِي الصَّحْرَاءِ، وَرَاءَ حُدُودِ الأَمُورِيِّينَ، لأَنَّ أَرْنُونَ هِيَ الْحَدُّ الْفَاصِلُ مَا بَيْنَ بِلادِ مُوآبَ وَالأَمُورِيِّينَ.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وَرَدَ فِي كِتَابِ حُرُوبِ الرَّبِّ: «مَدِينَةُ وَاهِبٍ فِي مِنْطَقَةِ سُوفَةَ، وَأَوْدِيَةِ نَهْرِ أَرْنُونَ،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وَمَصَبِّ الأَوْدِيَةِ الْمُمْتَدِّ نَحْوَ مَدِينَةِ عَارَ، وَالْمُسْتَنِدِ إِلَى حُدُودِ مُوآبَ».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وَمِنْ هُنَاكَ مَضَوْا نَحْوَ بِئْرٍ، وَهِيَ الْبِئْرُ الَّتِي قَالَ الرَّبُّ عِنْدَهَا لِمُوسَى: «اجْمَعِ الشَّعْبَ لأُعْطِيَهُمْ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حِينَئِذٍ شَدَا الإِسْرَائِيلِيُّونَ بِهَذَا النَّشِيدِ: «ارْتَفِعْ يَا مَاءَ الْبِئْرِ!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تَغَنَّوْا بِها، تَغَنَّوْا بِالْبِئْرِ الَّتِي حَفَرَهَا رُؤَسَاءُ. حَفَرَهَا شُرَفَاءُ الشَّعْبِ بِالصَّوْلَجَانِ وَالْعِصِيِّ». ثُمَّ انْتَقَلُوا مِنَ الصَّحْرَاءِ إِلَى مَتَّانَةَ.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وَمِنْ مَتَّانَةَ إِلَى نَحْلِيئِيلَ وَمِنْ نَحْلِيئِيلَ إِلَى بَامُوتَ.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وَمِنْ بَامُوتَ إِلَى الْجِوَاءِ الَّتِي فِي صَحْرَاءِ مُوآبَ عِنْدَ قِمَّةِ الْفِسْجَةِ الْمُشْرِفَةِ عَلَى امْتِدَادِ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وَبَعَثَ الإِسْرَائِيلِيُّونَ رُسُلاً إِلَى سِيحُونَ مَلِكِ الأَمُورِيِّينَ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«دَعْنَا نَجْتَزْ فِي أَرْضِكَ، فَلا نَمِيلُ إِلَى حَقْلٍ وَلا إِلَى كَرْمٍ، وَلا نَشْرَبُ مَاءَ بِئْرٍ، بَلْ نَسِيرُ فِي الطَّرِيقِ الْعَامَّةِ الْمُخَصَّصَةِ لِلسَّفَرِ حَتَّى نَعْبُرَ حُدُودَكَ».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فَلَمْ يَأْذَنْ سِيحُونُ لِلإِسْرَائِيلِيِّينَ بِالْمُرُورِ فِي تُخُومِهِ، بَلْ حَشَدَ جَيْشَهُ وَخَرَجَ لِلِقَائِهِمْ إِلَى الصَّحْرَاءِ، وَحَارَبَهُمْ عِنْدَ يَاهَصَ،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فَهَزَمَهُ الإِسْرَائِيلِيُّونَ بِحَدِّ السَّيْفِ، وَاسْتَوْلَوْا عَلَى بِلادِهِ مِنْ أَرْنُونَ إِلَى يَبُّوقَ حَتَّى حُدُودِ الْعَمُّونِيِّينَ وَلَمْ يَتَجَاوَزُوهَا لِمَنَاعَتِهَا.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وَامْتَلَكَ الإِسْرَائِيلِيُّونَ كُلَّ مُدُنِ الأَمُورِيِّينَ، وَمِنْ جُمْلَتِهَا حَشْبُونُ وَضَوَاحِيهَا وَأَقَامُوا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لأَنَّ حَشْبُونَ كَانَتْ عَاصِمَةَ سِيحُونَ مَلِكِ الأَمُورِيِّينَ الَّذِي كَانَ قَدْ حَارَبَ مَلِكَ مُوآبَ السَّابِقَ وَاسْتَوْلَى عَلَى أَرَاضِيهِ كُلِّهَا حَتَّى أَرْنُونَ.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لِهَذَا يَقُولُ الشُّعَرَاءُ: «هَيَّا إِلَى حَشْبُونَ فَتُبْنَى، وَتُشَيَّدُ مَدِينَةُ سِيحُونَ.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فَقَدِ انْدَلَعَتْ نَارٌ مِنْ حَشْبُونَ، لَهِيبٌ مِنْ مَدِينَةِ سِيحُونَ، فَالْتَهَمَتْ عَارَ مُوآبَ، وَأَهْلَكَتْ أَهْلَ مُرْتَفَعَاتِ أَرْنُونَ.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وَيْلٌ لَكَ يَا مُوآبُ. هَلَكْتِ يَا أُمَّةَ كَمُوشَ. قَدْ هَرَبَ أَبْنَاؤُهُ وَأَصْبَحَتْ بَنَاتُهُ سَبَايَا سِيحُونَ مَلِكِ الأَمُورِيِّينَ.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لَكِنْ قَدْ طَوَّحْنَا بِهِمْ. هَلَكَتْ حَشْبُونُ إِلَى دِيبُونَ، دَمَّرْنَا الْبِلادَ حَتَّى نُوفَحَ الَّتِي تَمْتَدُّ إِلَى مِيدَبَا».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فَأَقَامَ الإِسْرَائِيلِيُّونَ فِي بِلادِ الأَمُورِيِّينَ.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وَأَرْسَلَ مُوسَى لِيَسْتَكْشِفَ مِنْطَقَةَ يَعَزِيرَ، وَمَا لَبِثَ بَنُو إِسْرَائِيلَ أَنِ اسْتَوْلَوْا عَلَى قُرَاهَا وَطَرَدُوا مِنْهَا الأَمُورِيِّينَ،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ثُمَّ اتَّجَهُوا نَحْوَ طَرِيقِ بَاشَانَ. فَهَبَّ عُوجُ مَلِكُ بَاشَانَ مَعَ جَمِيعِ قَوْمِهِ لِلِقَائِهِمْ فِي إِذْرَعِي وَمُحَارَبَتِهِمْ.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 الرَّبُّ لِمُوسَى: «لا تَخَفْ مِنْهُ لأَنَّنِي قَدْ دَفَعْتُهُ لِيَدِكَ مَعَ جَمِيعِ قَوْمِهِ وَأَرْضِهِ، فَتَفْعَلُ بِهِ مَا فَعَلْتَهُ بِسِيحُونَ مَلِكِ الأَمُورِيِّينَ فِي حَشْبُونَ».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فَقَضَوْا عَلَيْهِ وَعَلَى أَبْنَائِهِ وَقَوْمِهِ حَتَّى لَمْ يَبْقَ مِنْهُمْ حَيٌّ، وَامْتَلَكُوا دِيَارَهُ.</w:t>
      </w:r>
      <w:r>
        <w:rPr>
          <w:lang w:val="ar_AE" w:bidi="ar_AE"/>
        </w:rPr>
      </w:r>
      <w:r>
        <w:rPr>
          <w:lang w:val="ar_AE" w:bidi="ar_AE"/>
        </w:rPr>
      </w:r>
    </w:p>
    <w:p>
      <w:pPr>
        <w:bidi/>
      </w:pPr>
      <w:r>
        <w:rPr>
          <w:lang w:val="ar_AE" w:bidi="ar_AE"/>
        </w:rPr>
      </w:r>
    </w:p>
    <w:p>
      <w:pPr>
        <w:pStyle w:val="Heading2"/>
        <w:bidi/>
      </w:pPr>
      <w:r>
        <w:rPr>
          <w:lang w:val="ar_AE" w:bidi="ar_AE"/>
        </w:rPr>
        <w:t>Numbers 22:1</w:t>
      </w:r>
      <w:r>
        <w:rPr>
          <w:lang w:val="ar_AE" w:bidi="ar_AE"/>
        </w:rPr>
      </w:r>
    </w:p>
    <w:p>
      <w:pPr>
        <w:bidi/>
      </w:pPr>
      <w:r>
        <w:rPr>
          <w:lang w:val="ar_AE" w:bidi="ar_AE"/>
        </w:rPr>
      </w:r>
      <w:r>
        <w:rPr>
          <w:vertAlign w:val="superscript"/>
          <w:lang w:val="ar_AE" w:bidi="ar_AE"/>
        </w:rPr>
        <w:t>1</w:t>
      </w:r>
      <w:r>
        <w:rPr>
          <w:lang w:val="ar_AE" w:bidi="ar_AE"/>
        </w:rPr>
        <w:t xml:space="preserve"> وَارْتَحَلَ الإِسْرَائِيلِيُّونَ وَنَزَلُوا فِي سُهُولِ مُوآبَ، شَرْقِيَّ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 بَلَغَ بَالاقَ بْنَ صِفُّورَ مَلِكَ مُوآبَ جَمِيعُ مَا أَنْزَلَهُ الإِسْرَائِيلِيُّونَ بِالأَمُورِيِّينَ،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اعْتَرَاهُ الْفَزَعُ لِكَثْرَةِ عَدَدِهِمْ، وَمَلأَ الْخَوْفُ قَلْبَ شَعْبِهِ مِنَ الإِسْرَائِيلِيِّينَ.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بَالاقُ لِشُيُوخِ مِدْيَانَ: «إِنَّ هَذَا الْجُمْهُورَ قَادِرٌ عَلَى لَحْسِ كُلِّ مَا حَوْلَنَا كَمَا يَلْحَسُ الثَّوْرُ عُشْبَ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بَعَثَ بِرُسُلٍ يَسْتَدْعِي بَلْعَامَ بْنَ بَعُورَ، الْمُقِيمَ فِي مَوْطِنِهِ فِي فَتُورَ، الْوَاقِعَةِ عَلَى نَهْرِ الْفُرَاتِ قَائِلاً: «هَا قَدْ خَرَجَ شَعْبٌ مِنْ مِصْرَ يُغَشِّي وَجْهَ الأَرْضِ بِكَثْرَتِهِ، وَهُوَ مُنْتَشِرٌ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فَتَعَالَ الآنَ وَالْعَنْ لِي هَذَا الشَّعْبَ لأَنَّهُ أَعْظَمُ مِنِّي، لَعَلِّي أَتَمَكَّنُ مِنْ دَحْرِهِ وَطَرْدِهِ مِنَ الأَرْضِ، لأَنِّي عَرَفْتُ أَنَّ مَنْ تُبَارِكُهُ يَكُونُ مُبَارَكاً وَمَنْ تَلْعَنُهُ يَكُونُ مَلْعُوناً».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فَمَضَى شُيُوخُ مُوآبَ وَشُيُوخُ مِدْيَانَ حَامِلِينَ مَعَهُمْ حُلْوَانَ الْعِرَافَةِ، وَأَقْبَلُوا عَلَى بَلْعَامَ وَأَبْلَغُوهُ كَلامَ بَالاقَ.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لَهُمْ: «بِيتُوا هُنَا اللَّيْلَةَ، وَغَداً أَرُدُّ عَلَيْكُمْ جَوَاباً كَمَا يُعْلِنُ لِي الرَّبُّ». فَمَكَثَ رُؤَسَاءُ مُوآبَ عِنْدَ بَلْعَامَ.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فَتَجَلَّى اللهُ لِبَلْعَامَ وَسَأَلَهُ: «مَنْ هُمْ هَؤُلاءِ الرِّجَالُ الَّذِينَ عِنْدَكَ؟»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فَأَجَابَ: «لَقَدْ أَرْسَلَ بَالاقُ بْنُ صِفُّورَ مَلِكُ مُوآبَ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هَا قَدْ خَرَجَ شَعْبٌ مِنْ مِصْرَ يُغَشِّي وَجْهَ الأَرْضِ. فَتَعَالَ الآنَ وَالْعَنْهُ لِي، لَعَلِّي أَقْدِرُ عَلَى مُحَارَبَتِهِ وَطَرْدِهِ».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اللهُ لِبَلْعَامَ: «لا تَمْضِ مَعَهُمْ وَلا تَلْعَنِ الشَّعْبَ لأَنَّهُ مُبَارَكٌ».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فَنَهَضَ بَلْعَامُ فِي الصَّبَاحِ وَقَالَ لِرُؤَسَاءِ بَالاقَ: «انْطَلِقُوا إِلَى دِيَارِكُمْ، لأَنَّ الرَّبَّ أَبَى أَنْ يَأْذَنَ لِي بِالذَّهَابِ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فَانْطَلَقَ رُؤَسَاءُ مُوآبَ وَأَبْلَغُوا بَالاقَ أَنَّ بَلْعَامَ رَفَضَ أَنْ يَحْضُرَ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فَعَادَ بَالاقُ وَبَعَثَ أَيْضاً عَدَداً مِنَ الرُّؤَسَاءِ أَكْبَرَ، وَعُظَمَاءَ أَكْثَرَ مِنَ الرُّؤَسَاءِ الأَوَّلِينَ.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فَقَدِمُوا عَلَى بَلْعَامَ وَقَالُوا: «هَذَا مَا يَقُولُهُ لَكَ بَالاقُ بْنُ صِفُّورَ: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تَتَقَاعَسْ عَنِ الْمَجِيءِ إِلَيَّ، لأَنَّنِي سَأُبَالِغُ فِي إِكْرَامِكَ، وَكُلُّ مَا تَطْلُبُهُ أَفْعَلُهُ، فَتَعَالَ الآنَ وَالْعَنْ هَذَا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فَأَجَابَ بَلْعَامُ رُسُلَ بَالاقَ: «لا يُمْكِنُنِي أَنْ أَعْصَى أَمْرَ الرَّبِّ إِلَهِي فِي أَيِّ عَمَلٍ صَغِيرٍ أَوْ كَبِيرٍ، وَلَوْ أَغْدَقَ عَلَيَّ بَالاقُ مِلْءَ قَصْرِهِ فِضَّةً وَذَهَباً.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فَالآنَ، اقْضُوا هُنَا لَيْلَتَكُمْ لأَعْلَمَ بِمَاذَا يَعُودُ الرَّبُّ فَيُوْصِينِي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فَتَرَاءَى اللهُ لِبَلْعَامَ لَيْلاً وَقَالَ لَهُ: «إِنْ جَاءَ الرِّجَالُ يَسْتَدْعُونَكَ فَقُمْ وَامْضِ مَعَهُمْ، إِنَّمَا لَا تَنْطِقْ إِلّا بِمَا آمُرُكَ بِهِ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فَنَهَضَ بَلْعَامُ صَبَاحاً وَأَسْرَجَ أَتَانَهُ، وَانْطَلَقَ مَعَ رُؤَسَاءِ مُوآبَ.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فَاحْتَدَمَ غَضَبُ اللهِ لأَنَّهُ مَضَى مَعَهُمْ، فَاعْتَرَضَهُ مَلاكُ الرَّبِّ فِي الطَّرِيقِ لِيُقَاوِمَهُ وَهُوَ رَاكِبٌ عَلَى أَتَانِهِ وَغُلامَاهُ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فَأَبْصَرَتِ الأَتَانُ مَلاكَ الرَّبِّ مُنْتَصِباً فِي الطَّرِيقِ، وَقَدِ اسْتَلَّ سَيْفَهُ بِيَدِهِ، فَحَادَتْ عَنِ الطَّرِيقِ وَمَشَتْ فِي الْحَقْلِ. فَضَرَبَهَا بَلْعَامُ لِيَرُدَّهَا إِلَى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وَقَفَ مَلاكُ الرَّبِّ فِي مَمَرٍّ لِلْكُرُومِ يَقُومُ عَلَى جَانِبَيْهِ حَائِطَانِ.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فَلَمَّا شَاهَدَتِ الأَتَانُ مَلاكَ الرَّبِّ زَحَمَتْ جَانِبَ الْحَائِطِ وَضَغَطَتْ رِجْلَ بَلْعَامَ عَلَيْهِ، فَضَرَبَهَا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ثُمَّ اجْتَازَ بِهِ مَلاكُ الرَّبِّ وَوَقَفَ فِي مَوْضِعٍ ضَيِّقٍ، لَا سَبِيلَ فِيهِ لِلتَّحَوُّلِ يَمْنَةً أَوْ يَسْرَةً.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فَلَمَّا رَأَتِ الأَتَانُ مَلاكَ الرَّبِّ رَبَضَتْ تَحْتَ بَلْعَامَ. فَثَارَ غَضَبُ بَلْعَامَ وَضَرَبَ الأَتَانَ بِالْقَضِيبِ.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عِنْدَئِذٍ أَنْطَقَ الرَّبُّ الأَتَانَ، فَقَالَتْ لِبَلْعَامَ: «مَاذَا جَنَيْتُ حَتَّى ضَرَبْتَنِي الْآنَ ثَلاثَ دَفْعَاتٍ؟»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فَقَالَ بَلْعَامُ: «لأَنَّكِ سَخَرْتِ مِنِّي. لَوْ كَانَ فِي يَدِي سَيْفٌ لَكُنْتُ قَدْ قَتَلْتُكِ».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فَأَجَابَتْهُ الأَتَانُ: «أَلَسْتُ أَنَا أَتَانَكَ الَّتِي رَكِبْتَ عَلَيْهَا دَائِماً إِلَى هَذَا الْيَوْمِ؟ وَهَلْ عَوَّدْتُكَ أَنْ أَصْنَعَ بِكَ هَكَذَا؟» فَقَالَ: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عِنْدَئِذٍ كَشَفَ الرَّبُّ عَنْ عَيْنَيْ بَلْعَامَ، فَشَاهَدَ مَلاكَ الرَّبِّ مُنْتَصِباً فِي الطَّرِيقِ وَسَيْفُهُ مَسْلُولٌ فِي يَدِهِ، فَخَرَّ عَلَى وَجْهِهِ سَاجِداً.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فَقَالَ لَهُ مَلاكُ الرَّبِّ: «لِمَاذَا ضَرَبْتَ الآنَ أَتَانَكَ ثَلاثَ مَرَّاتٍ؟ فَهَا أَنَا قَدْ جِئْتُ لأَعْتَرِضَكَ، لأَنَّ طَرِيقَكَ مُلْتَوِيَةٌ فِي نَظَرِي،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فَشَاهَدَتْنِي الأَتَانُ فَحَادَتْ مِنْ أَمَامِي ثَلاثَ مَرَّاتٍ. وَلَوْ لَمْ تَفْعَلْ لَكُنْتُ قَدْ قَتَلْتُكَ وَاسْتَحْيَيْتُهَا».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 بَلْعَامُ لِمَلاكِ الرَّبِّ: «لَقَدْ أَخْطَأْتُ، وَلَمْ أَعْلَمْ أَنَّكَ وَاقِفٌ لاِعْتِرَاضِي فِي الطَّرِيقِ. وَالآنَ إِنْ سَاءَ فِي عَيْنَيْكَ فَإِنِّي أَرْجِعُ».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فَقَالَ مَلاكُ الرَّبِّ لِبَلْعَامَ: «امْضِ مَعَ الرِّجَالِ، وَلَكِنْ عَلَيْكَ أَنْ تَنْطِقَ بِمَا آمُرُكَ بِهِ فَقَطْ». فَانْطَلَقَ بَلْعَامُ مَعَ رُؤَسَاءِ بَالاقَ.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فَلَمَّا بَلَغَ بَالاقَ أَنَّ بَلْعَامَ قَدْ قَدِمَ أَسْرَعَ لاِسْتِقْبَالِهِ إِلَى مَدِينَةِ مُوآبَ الْوَاقِعَةِ عَلَى حُدُودِ أَرْنُونَ الْقَصِيَّةِ.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فَقَالَ بَالاقُ لِبَلْعَامَ: «أَلَمْ أَبْعَثْ إِلَيْكَ أَسْتَدْعِيكَ؟ فَلِمَاذَا لَمْ تَقْدِمْ عَلَيَّ؟ أَحَقّاً أَعْجَزُ عَنْ إِكْرَامِكَ؟»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فَأَجَابَ بَلْعَامُ: «هَا أَنَا جِئْتُ إِلَيْكَ. أَتَظُنُّ أَنَّ فِي وُسْعِي أَنْ أَتَكَلَّمَ الآنَ بِمَا أُرِيدُ؟ عَلَيَّ أَنْ أَنْطِقَ فَقَطْ بِمَا يَأْمُرُنِي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فَمَضَى بَلْعَامُ مَعَ بَالاقَ حَتَّى أَقْبَلا إِلَى قَرْيَةِ حَصُوتَ.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فَذَبَحَ بَالاقُ بَقَراً وَغَنَماً وَأَرْسَلَهَا إِلَى بَلْعَامَ وَمَنْ مَعَهُ مِنَ الرُّؤَسَاءِ.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وَفِي الصَّبَاحِ التَّالِي أَخَذَ بَالاقُ بَلْعَامَ إِلَى مُرْتَفَعَاتِ بَعْلٍ، فَرَأَى مِنْ هُنَاكَ بَنِي إِسْرَائِيلَ كُلَّهُمْ.</w:t>
      </w:r>
      <w:r>
        <w:rPr>
          <w:lang w:val="ar_AE" w:bidi="ar_AE"/>
        </w:rPr>
      </w:r>
      <w:r>
        <w:rPr>
          <w:lang w:val="ar_AE" w:bidi="ar_AE"/>
        </w:rPr>
      </w:r>
    </w:p>
    <w:p>
      <w:pPr>
        <w:bidi/>
      </w:pPr>
      <w:r>
        <w:rPr>
          <w:lang w:val="ar_AE" w:bidi="ar_AE"/>
        </w:rPr>
      </w:r>
    </w:p>
    <w:p>
      <w:pPr>
        <w:pStyle w:val="Heading2"/>
        <w:bidi/>
      </w:pPr>
      <w:r>
        <w:rPr>
          <w:lang w:val="ar_AE" w:bidi="ar_AE"/>
        </w:rPr>
        <w:t>Numbers 23:1</w:t>
      </w:r>
      <w:r>
        <w:rPr>
          <w:lang w:val="ar_AE" w:bidi="ar_AE"/>
        </w:rPr>
      </w:r>
    </w:p>
    <w:p>
      <w:pPr>
        <w:bidi/>
      </w:pPr>
      <w:r>
        <w:rPr>
          <w:lang w:val="ar_AE" w:bidi="ar_AE"/>
        </w:rPr>
      </w:r>
      <w:r>
        <w:rPr>
          <w:vertAlign w:val="superscript"/>
          <w:lang w:val="ar_AE" w:bidi="ar_AE"/>
        </w:rPr>
        <w:t>1</w:t>
      </w:r>
      <w:r>
        <w:rPr>
          <w:lang w:val="ar_AE" w:bidi="ar_AE"/>
        </w:rPr>
        <w:t xml:space="preserve"> فَقَالَ بَلْعَامُ لِبَالاقَ: «ابْنِ لِي هُنَا سَبْعَةَ مَذَابِحَ، وَأَعِدَّ لِي هُنَا سَبْعَةَ ثِيرَانٍ وَسَبْعَةَ كِبَاشٍ».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فَفَعَلَ بَالاقُ كَمَا طَلَبَ بَلْعَامُ. وَقَرَّبَ بَالاقُ وَبَلْعَامُ ثَوْراً وَكَبْشاً عَلَى كُلِّ 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قَالَ بَلْعَامُ لِبَالاقَ: «قِفْ هُنَا عِنْدَ مُحْرَقَاتِكَ فَأَمْضِيَ أَنَا، لَعَلَّ الرَّبَّ يَأْتِي لِلِقَائِي، وَمَهْمَا يُعْلِنْ لِي أُبْلِغْكَ بِهِ». ثُمَّ ارْتَقَى بَلْعَامُ رَابِيَةً.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فَوَافَى اللهُ بَلْعَامَ. فَقَالَ بَلْعَامُ: «قَدْ أَعْدَدْتُ سَبْعَةَ مَذَابِحَ وَقَرَّبْتُ ثَوْراً وَكَبْشاً عَلَى كُلِّ 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فَحَمَّلَ الرَّبُّ بَلْعَامَ رِسَالَةً وَقَالَ: «ارْجِعْ إِلَى بَالاقَ وَبَلِّغْهُ إِيَّاهَا».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فَعَادَ إِلَيْهِ، وَإذَا بِهِ مَازَالَ وَاقِفاً عِنْدَ مُحْرَقَاتِهِ، وَمَعَهُ جَمِيعُ رُؤَسَاءِ مُوآبَ،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فَنَطَقَ بِنُبُوءَتِهِ قَائِلاً: «أَتَى بِي بَالاقُ مَلِكُ مُوآبَ مِنْ بِلادِ أَرَامَ مِنَ الْجِبَالِ الشَّرْقِيَّةِ، وَقَالَ: تَعَالَ الْعَنْ لِي يَعْقُوبَ، وَاشْتِمْ لِي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كَيْفَ أَلْعَنُ مَنْ لَمْ يَلْعَنْهُ اللهُ؟ وَكَيْفَ أَشْتِمُ مَنْ لَمْ يَشْتِمْهُ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هَا أَنَا أَرَاهُمْ مِنْ قِمَمِ الصُّخُورِ، وَمِنَ الآكَامِ أُبْصِرُهُمْ. هُوَذَا شَعْبٌ يَسْكُنُ وَحْدَهُ. وَلا يَحْسَبُونَ أَنْفُسَهُمْ أُمَّةً مِنَ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يَقْدِرُ أَنْ يُحْصِيَ تُرَابَ يَعْقُوبَ أَوْ يَعُدَّ رُبْعَ إِسْرَائِيلَ؟ لِتَمُتْ نَفْسِي مَوْتَ الأَبْرَارِ، وَلْتَكُنْ آخِرَتِي كَآخِرَتِهِمْ».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بَالاقُ لِبَلْعَامَ: «مَاذَا فَعَلْتَ بِي؟ لَقَدِ اسْتَدْعَيْتُكَ لِتَشْتِمَ أَعْدَائِي، وَهَا أَنْتَ تُبَارِكُهُمْ»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فَأَجَابَهُ: «إِنَّنِي أَحْرِصُ أَنْ لَا أَتَكَلَّمَ إِلّا بِمَا يَضَعُهُ الرَّبُّ عَلَى فَمِي».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لَهُ بَالاقُ: «تَعَالَ مَعِي إِلَى مَوْضِعٍ آخَرَ فَلا تَرَى مِنْهُ إِلّا طَرَفَ مُخَيَّمِ الشَّعْبِ فَقَطْ، وَالْعَنْهُ لِي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فَأَخَذَهُ إِلَى حَقْلِ صُوفِيمَ الْمُشْرِفِ عَلَى رَأْسِ الْفِسْجَةِ وَهُنَاكَ شَيَّدَ سَبْعَةَ مَذَابِحَ، وَقَرَّبَ بَلْعَامُ ثَوْراً وَكَبْشاً عَلَى كُلِّ 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لِبَالاقَ: «انْتَظِرْنِي هُنَاكَ عِنْدَ مُحْرَقَاتِكَ وَأَنَا أَمْضِي إِلَى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فَوَافَى الرَّبُّ بَلْعَامَ وَلَقَّنَهُ رِسَالَةً وَقَالَ لَهُ: «ارْجِعْ إِلَى بَالاقَ وَبَلِّغْهُ إِيَّاهَا».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فَأَقْبَلَ عَلَى بَالاقَ، وَإذَا بِهِ مُنْتَظِرٌ عِنْدَ مُحْرَقَاتِهِ وَمَعَهُ رُؤَسَاءُ مُوآبَ. فَسَأَلَهُ بَالاقُ: «مَاذَا تَكَلَّمَ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فَضَرَبَ مَثَلَهُ قَائِلاً: «انْهَضْ يَا بَالاقُ وَأَصْغَ، اسْتَمِعْ إِلَيَّ يَا ابْنَ صِفُّورَ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لَيْسَ اللهُ إِنْسَاناً فَيَكْذِبَ. وَلا هُوَ ابْنَ آدَمَ فَيَنْدَمَ. هَلْ يَقُولُ وَلا يَفْعَلُ أَوْ يَعِدُ ولا يَفِي؟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إِنِّي أُمِرْتُ أَنْ أُبَارِكَ، وَهُوَ قَدْ بَارَكَ وَلا طَاقَةَ لِي عَلَى رَدِّهِ.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لَمْ يَشْهَدْ إِثْماً فِي يَعْقُوبَ، وَلَمْ يَرَ مَشَقَّةً فِي إِسْرَائِيلَ. الرَّبُّ إِلَهُهُمْ مَعَهُمْ، وَهُتَافٌ لِلْمَلِكِ 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اللهُ أَخْرَجَهُمْ مِنْ مِصْرَ، وَقُوَّتُهُمْ مِثْلُ قُوَّةِ الثَّوْرِ الْوَحْشِيِّ.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فَلا عِيَافَةَ تَضُرُّ يَعْقُوبَ، وَلا عِرَافَةَ تُؤَثِّرُ فِي إِسْرَائِيلَ. مُنْذُ الآنَ يُقَالُ عَنْ يَعْقُوبَ وَعَنْ إِسْرَائِيلَ: ’انْظُرْ مَاذَا فَعَلَ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هُوَذَا شَعْبٌ يَتَحَفَّزُ كَلَبْوَةٍ وَيَنْهَضُ كَأَسَدٍ. لَا يَنَامُ حَتَّى يَلْتَهِمَ فَرِيسَةً وَيَلَغَ فِي دَمِ قَتْلَى».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بَالاقُ لِبَلْعَامَ: «إِذَنْ لَا تَلْعَنْهُ وَلا تُبَارِكْهُ!»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فَأَجَابَ بَلْعَامُ: «أَلَمْ أُخْبِرْكَ أَنَّنِي لَنْ أَنْطِقَ إِلّا بِمَا يَأْمُرُنِي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فَقَالَ بَالاقُ: «دَعْنِي آخُذُكَ إِلَى مَوْضِعٍ آخَرَ، فَعَسَى أَنْ يَحْسُنَ فِي عَيْنَيِ اللهِ أَنْ تَلْعَنَ لِيَ الشَّعْبَ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فَأَخَذَ بَالاقُ بَلْعَامَ إِلَى قِمَّةِ جَبَلِ فَغُورَ الْمُشْرِفِ عَلَى امْتِدَادِ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فَقَالَ بَلْعَامُ لِبَالاقَ: «ابْنِ لِي هُنَا سَبْعَةَ مَذَابِحَ. وَجَهِّزْ لِي هُنَا سَبْعَةَ ثِيرَانٍ وَسَبْعَةَ كِبَاشٍ».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فَلَبَّى بَالاقُ طَلَبَ بَلْعَامَ، وَقَرَّبَ ثَوْراً وَكَبْشاً عَلَى كُلِّ مَذْبَحٍ.</w:t>
      </w:r>
      <w:r>
        <w:rPr>
          <w:lang w:val="ar_AE" w:bidi="ar_AE"/>
        </w:rPr>
      </w:r>
      <w:r>
        <w:rPr>
          <w:lang w:val="ar_AE" w:bidi="ar_AE"/>
        </w:rPr>
      </w:r>
    </w:p>
    <w:p>
      <w:pPr>
        <w:bidi/>
      </w:pPr>
      <w:r>
        <w:rPr>
          <w:lang w:val="ar_AE" w:bidi="ar_AE"/>
        </w:rPr>
      </w:r>
    </w:p>
    <w:p>
      <w:pPr>
        <w:pStyle w:val="Heading2"/>
        <w:bidi/>
      </w:pPr>
      <w:r>
        <w:rPr>
          <w:lang w:val="ar_AE" w:bidi="ar_AE"/>
        </w:rPr>
        <w:t>Numbers 24:1</w:t>
      </w:r>
      <w:r>
        <w:rPr>
          <w:lang w:val="ar_AE" w:bidi="ar_AE"/>
        </w:rPr>
      </w:r>
    </w:p>
    <w:p>
      <w:pPr>
        <w:bidi/>
      </w:pPr>
      <w:r>
        <w:rPr>
          <w:lang w:val="ar_AE" w:bidi="ar_AE"/>
        </w:rPr>
      </w:r>
      <w:r>
        <w:rPr>
          <w:vertAlign w:val="superscript"/>
          <w:lang w:val="ar_AE" w:bidi="ar_AE"/>
        </w:rPr>
        <w:t>1</w:t>
      </w:r>
      <w:r>
        <w:rPr>
          <w:lang w:val="ar_AE" w:bidi="ar_AE"/>
        </w:rPr>
        <w:t xml:space="preserve"> وَلَمَّا رَأَى بَلْعَامُ أَنَّ الرَّبَّ يُسَرُّ بِمُبَارَكَةِ إِسْرَائِيلَ لَمْ يَمْضِ كَالْمَرَّتَيْنِ السَّابِقَتَيْنِ لِمُلاقَاةِ الرَّبِّ، لَكِنَّهُ تَوَجَّهَ بِنَظَرِهِ نَحْوَ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وَهُنَاكَ شَاهَدَ بَنِي إِسْرَائِيلَ مُخَيِّمِينَ حَسَبَ أَسْبَاطِهِمْ، فَحَلَّ عَلَيْهِ رُوحُ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وَتَنَبَّأَ قَائِلاً: «كَلامُ بَلْعَامَ بْنِ بَعُورَ، كَلامُ الرَّجُلِ الْمَفْتُوحِ الْعَيْنَيْنِ.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كَلامُ مَنْ يَسْمَعُ أَقْوَالَ اللهِ، الَّذِي يُشَاهِدُ رُؤْيَا الْقَدِيرِ. الَّذِي يَنْطَرِحُ فَتَنْفَتِحُ عَيْنَاهُ.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مَا أَجْمَلَ خِيَامَكَ يَا يَعْقُوبُ، وَمَا أَبْهَى مَسَاكِنَكَ يَا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هِيَ مِثْلُ أَوْدِيَةٍ مُمْتَدَّةٍ، وَكَجَنَّاتٍ عَلَى مَجْرَى نَهْرٍ، وَكَشَجَرَاتِ صَبَّارٍ غَرَسَهَا الرَّبُّ، وَمِثْلُ أَشْجَارِ الأَرْزِ النَّامِيَةِ بِجُوَارِ الْمِيَاهِ.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تَجْرِي مِيَاهٌ مِنْ مَسَاقِيهِ، وَلِزَرْعِهِ يَتَوَافَرُ مَاءٌ غَزِيرٌ. يَكُونُ مَلِكُهُ أَعْظَمَ شَأْناً مِنْ أَجَاجَ وَتَتَسَامَى مَمْلَكَتُهُ.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اللهُ أَخْرَجَهُ مِنْ مِصْرَ، وَقُوَّتُهُ مِثْلُ الثَّوْرِ الْوَحْشِيِّ. يَفْتَرِسُ خُصُومَهُ مِنَ الأُمَمِ، وَيَقْضَمُ عِظَامَهُمْ وَيُثْخِنُهُمْ بِسِهَامِهِ.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يَجْثِمُ كَأَسَدٍ، وَيَرْبِضُ كَلَبْوَةٍ. فَمَنْ يَجْرُؤُ عَلَى إِثَارَتِهِ؟ مَنْ يُبَارِكُكَ يَكُونُ مُبَارَكاً، وَمَنْ يَلْعَنُكَ يَكُونُ مَلْعُوناً».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فَاسْتَشَاطَ بَالاقُ غَضَباً عَلَى بَلْعَامَ، وَضَرَبَ كَفّاً عَلَى كَفٍّ قَائِلاً لَهُ: «دَعَوْتُكَ لِتَشْتِمَ أَعْدَائِي، وَهَا أَنْتَ قَدْ بَارَكْتَهُمْ ثَلاثَ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وَالآنَ اغْرُبْ عَنْ وَجْهِي وَامْضِ إِلَى بَيْتِكَ، فَقَدْ كَانَ فِي عَزْمِي إِكْرَامُكَ وَلَكِنَّ الرَّبَّ شَاءَ أَنْ لَا تَحْظَى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فَأَجَابَهُ بَلْعَامُ: «أَلَمْ أَقُلْ لِرُسُلِكَ الَّذِينَ بَعَثْتَهُمْ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إِنَّهُ وَلَوْ أَغْدَقَ عَلَيَّ بَالاقُ مِلْءَ قَصْرِهِ ذَهَباً وَفِضَّةً فَلَنْ أَعْصَى أَمْرَ الرَّبِّ، فَأَصْنَعَ خَيْراً أَوْ شَرّاً مِنْ نَفْسِي؟ فَإِنَّ مَا يُعْلِنُهُ لِي الرَّبُّ فَإِيَّاهُ أُبَلِّغُ.</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وَالآنَ أَعُودُ إِلَى شَعْبِي، وَلَكِنْ دَعْنِي أُنْبِئُكَ بِمَا سَيُنْزِلُهُ هَذَا الشَّعْبُ بِقَوْمِكَ فِي آخِرِ الأَيَّامِ».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تَنَبَّأَ قَائِلاً: «كَلامُ بَلْعَامَ بْنِ بَعُورَ، كَلامُ الرَّجُلِ الْمَفْتُوحِ الْعَيْنَيْنِ.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كَلامُ مَنْ يَسْمَعُ أَقْوَالَ اللهِ، وَيَتَلَقَّى الْمَعْرِفَةَ مِنَ الْعَلِيِّ، الَّذِي يُشَاهِدُ رُؤْيَا الْقَدِيرِ، الَّذِي يَنْطَرِحُ فَتَنْفَتِحُ عَيْنَاهُ.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أَرَاهُ وَلَكِنْ لَيْسَ حَاضِراً، وَأُبْصِرُهُ وَلَكِنْ لَيْسَ قَرِيباً. يَخْرُجُ نَجْمٌ مِنْ يَعْقُوبَ، وَيَظْهَرُ مَلِكٌ مِنْ إِسْرَائِيلَ فَيُحَطِّمُ طَرَفَيْ مُوآبَ، وَيُهْلِكُ كُلَّ رِجَالِ الْحَرْبِ.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وَيَرِثُ أَرْضَ أَدُومَ، وَيَتَمَلَّكُ دِيَارَ سَعِيرَ. أَمَّا إِسْرَائِيلُ فَيَزْدَادُ قُوَّةً.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وَيَبْرُزُ حَاكِمٌ مِنْ يَعْقُوبَ فَيُدَمِّرُ مَا تَبَقَّى مِنْ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تَطَلَّعَ بَلْعَامُ نَحْوَ مَسَاكِنِ أَهْلِ عَمَالِيقَ فَتَنَبَّأَ: «كَانَ عَمَالِيقُ أَوَّلَ الشُّعُوبِ، أَمَّا عَاقِبَتُهُ فَإِلَى الْهَلاكِ».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الْتَفَتَ نَحْوَ الْقَيْنِيِّينَ فَأَنْبَأَ: «لِيَكُنْ مَسْكَنُكَ مَنِيعاً، وَعُشُّكَ مَوْضُوعاً فِي صَخْرَةٍ.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وَإِنَّمَا سَتُدَمَّرُونَ عِنْدَمَا يَطْرُدُكُمُ الأَشُّورِيُّونَ».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تَنَبَّأَ قَائِلاً: «مَنْ لَهُ طَاقَةٌ عَلَى الْعَيْشِ حِينَ يُجْرِي الرَّبُّ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تُقْبِلُ سُفُنٌ مِنْ كِتِّيمَ، وَتُخْضِعُ أَشُورَ وَتُذِلُّ عَابِرَ، فَهُمَا أَيْضاً يَهْلِكَانِ».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رَجَعَ بَلْعَامُ إِلَى دِيَارِهِ، وَأَمَّا بَالاقُ فَمَضَى فِي سَبِيلِهِ.</w:t>
      </w:r>
      <w:r>
        <w:rPr>
          <w:lang w:val="ar_AE" w:bidi="ar_AE"/>
        </w:rPr>
      </w:r>
      <w:r>
        <w:rPr>
          <w:lang w:val="ar_AE" w:bidi="ar_AE"/>
        </w:rPr>
      </w:r>
    </w:p>
    <w:p>
      <w:pPr>
        <w:bidi/>
      </w:pPr>
      <w:r>
        <w:rPr>
          <w:lang w:val="ar_AE" w:bidi="ar_AE"/>
        </w:rPr>
      </w:r>
    </w:p>
    <w:p>
      <w:pPr>
        <w:pStyle w:val="Heading2"/>
        <w:bidi/>
      </w:pPr>
      <w:r>
        <w:rPr>
          <w:lang w:val="ar_AE" w:bidi="ar_AE"/>
        </w:rPr>
        <w:t>Numbers 25:1</w:t>
      </w:r>
      <w:r>
        <w:rPr>
          <w:lang w:val="ar_AE" w:bidi="ar_AE"/>
        </w:rPr>
      </w:r>
    </w:p>
    <w:p>
      <w:pPr>
        <w:bidi/>
      </w:pPr>
      <w:r>
        <w:rPr>
          <w:lang w:val="ar_AE" w:bidi="ar_AE"/>
        </w:rPr>
      </w:r>
      <w:r>
        <w:rPr>
          <w:vertAlign w:val="superscript"/>
          <w:lang w:val="ar_AE" w:bidi="ar_AE"/>
        </w:rPr>
        <w:t>1</w:t>
      </w:r>
      <w:r>
        <w:rPr>
          <w:lang w:val="ar_AE" w:bidi="ar_AE"/>
        </w:rPr>
        <w:t xml:space="preserve"> وَأَقَامَ الإِسْرَائِيلِيُّونَ فِي شِطِّيمَ، فَشَرَعَ الرِّجَالُ يَرْتَكِبُونَ الزِّنَى مَعَ الْمُوآبِيَّاتِ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اللَّوَاتِي أَغْوَيْنَ الشَّعْبَ لِحُضُورِ ذَبَائِحِ آلِهَتِهِنَّ وَالأَكْلِ مِنْهَا وَالسُّجُودِ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فَاشْتَرَكَ الإِسْرَائِيلِيُّونَ فِي عِبَادَةِ بَعْلِ فَغُورَ. فَاحْتَدَمَ غَضَبُ الرَّبِّ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الرَّبُّ لِمُوسَى: «خُذْ جَمِيعَ قَادَةِ عَبَدَةِ الْبَعْلِ وَاصْلِبْهُمْ، وَعَلِّقْهُمْ تَحْتَ وَطْأَةِ حَرَارَةِ الشَّمْسِ أَمَامَ الرَّبِّ، فَتَرْتَدَّ شِدَّةُ غَضَبِهِ عَنْ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فَقَالَ مُوسَى لِقُضَاةِ إِسْرَائِيلَ: «اقْتُلُوا كُلَّ وَاحِدٍ مِنْ قَوْمِكُمْ مِنَ الْمُتَعَلِّقِينَ بِعِبَادَةِ بَعْلِ فَغُورَ».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وَإِذْ كَانَ مُوسَى وَسَائِرُ جَمَاعَةِ إِسْرَائِيلَ يَبْكُونَ عِنْدَ مَدْخَلِ خَيْمَةِ الاجْتِمَاعِ، أَقْبَلَ إِسْرَائِيلِيٌّ وَقَدَّمَ إِلَى إِخْوَتِهِ امْرَأَةً مِدْيَانِيَّةً عَلَى مَرْأَى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فَلَمَّا رَأَى فِينْحَاسُ بْنُ أَلِعَازَارَ بْنِ هَرُونَ ذَلِكَ، هَبَّ مِنْ بَيْنِ الْجَمَاعَةِ، وَتَنَاوَلَ رُمْحاً بِيَدِهِ،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وَتَبِعَ الإِسْرَائِيلِيَّ إِلَى الْخَيْمَةِ حَيْثُ طَعَنَهُمَا. فَاخْتَرَقَ الرُّمْحُ الرَّجُلَ الإِسْرَائِيلِيَّ وَبَطْنَ الْمَرأَةِ، فَكَفَّ الْوَبَأُ عَنْ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 عَدَدُ الَّذِينَ مَاتُوا بِالْوَبَإِ أَرْبَعَةً وَعِشْرِينَ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 فِينْحَاسَ بْنَ أَلِعَازَارَ بْنِ هَرُونَ الْكَاهِنِ قَدْ رَدَّ غَضَبِي عَنْ بَنِي إِسْرَائِيلَ، إِذْ غَارَ غَيْرَتِي فِي وَسَطِهِمْ، فَلَمْ أَفْنِ بَنِي إِسْرَائِيلَ بِغَيْرَتِي.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قُلْ لَهُ: هَأَنَذَا أَقْطَعُ مَعَهُ مِيثَاقَ 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فَيَكُونُ لَهُ وَلِنَسْلِهِ مِنْ بَعْدِهِ مِيثَاقَ كَهَنُوتٍ أَبَدِيٍّ، لأَنَّهُ غَارَ للهِ وَكَفَّرَ عَنِ الإِسْرَائِيلِيِّينَ».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اسْمُ الإِسْرَائِيلِيِّ الَّذِي قُتِلَ مَعَ الْمَرْأَةِ الْمِدْيَانِيَّةِ زِمْرِيَ بْنَ سَالُو، وَهُوَ أَحَدُ رُؤَسَاءِ عَائِلَةٍ مِنْ سِبْطِ شِمْعُونَ.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الْمَرْأَةُ الْمِدْيَانِيَّةُ الْمَقْتُولَةُ فَكَانَ اسْمُهَا كُزْبِيَ بِنْتَ صُورٍ الَّذِي كَانَ رَئِيسَ قَبِيلَةٍ مِنْ قَبَائِلِ مِدْيَانَ.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«أَسِيئُوا مُعَامَلَةَ الْمِدْيَانِيِّينَ وَأَهْلِكُوهُمْ،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لأَنَّهُمْ ضَايَقُوكُمْ بِمَكَايِدِهِمِ الَّتِي احْتَالُوا بِها عَلَيْكُمْ بِشَأْنِ فَغُورَ، وَأُخْتِهِمْ كُزْبِي ابْنَةِ رَئِيسٍ لِمِدْيَانَ، الَّتِي قُتِلَتْ عِنْدَمَا تَفَشَّى الْوَبَأُ بِسَبَبِ عِبَادَةِ فَغُورَ».</w:t>
      </w:r>
      <w:r>
        <w:rPr>
          <w:lang w:val="ar_AE" w:bidi="ar_AE"/>
        </w:rPr>
      </w:r>
      <w:r>
        <w:rPr>
          <w:lang w:val="ar_AE" w:bidi="ar_AE"/>
        </w:rPr>
      </w:r>
    </w:p>
    <w:p>
      <w:pPr>
        <w:bidi/>
      </w:pPr>
      <w:r>
        <w:rPr>
          <w:lang w:val="ar_AE" w:bidi="ar_AE"/>
        </w:rPr>
      </w:r>
    </w:p>
    <w:p>
      <w:pPr>
        <w:pStyle w:val="Heading2"/>
        <w:bidi/>
      </w:pPr>
      <w:r>
        <w:rPr>
          <w:lang w:val="ar_AE" w:bidi="ar_AE"/>
        </w:rPr>
        <w:t>Numbers 26:1</w:t>
      </w:r>
      <w:r>
        <w:rPr>
          <w:lang w:val="ar_AE" w:bidi="ar_AE"/>
        </w:rPr>
      </w:r>
    </w:p>
    <w:p>
      <w:pPr>
        <w:bidi/>
      </w:pPr>
      <w:r>
        <w:rPr>
          <w:lang w:val="ar_AE" w:bidi="ar_AE"/>
        </w:rPr>
      </w:r>
      <w:r>
        <w:rPr>
          <w:vertAlign w:val="superscript"/>
          <w:lang w:val="ar_AE" w:bidi="ar_AE"/>
        </w:rPr>
        <w:t>1</w:t>
      </w:r>
      <w:r>
        <w:rPr>
          <w:lang w:val="ar_AE" w:bidi="ar_AE"/>
        </w:rPr>
        <w:t xml:space="preserve"> وَبَعْدَ تَوَقُّفِ الْوَبَإِ قَالَ الرَّبُّ لِمُوسَى وَأَلِعَازَارَ بْنِ هَرُونَ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«أَحْصِيَا كُلَّ جَمَاعَةِ إِسْرَائِيلَ، مِنِ ابْنِ عِشْرِينَ سَنَةً فَمَا فَوْقُ، مِنَ الْقَادِرِينَ عَلَى التَّجَنُّدِ فِي جَيْشِ إِسْرَائِيلَ، حَسَبَ انْتِمَاءِ كُلٍّ مِنْهُمْ لِسِبْطِهِ».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مُوسَى وَأَلِعَازَارُ الْكَاهِنُ لِلشَّعْبِ فِي سُهُولِ مُوآبَ بِقُرْبِ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«أَحْصُوا كُلَّ رَجُلٍ مِنِ ابْنِ عِشْرِينَ سَنَةً فَمَا فَوْقُ، كَمَا أَمَرَ الرَّبُّ مُوسَى». فَكَانَ هَؤُلاءِ هُمُ الْخَارِجُونَ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رَأُوبَيْنُ بِكْرُ يَعْقُوبَ، أَمَّا أَبْنَاؤُهُ فَهُمْ: حَنُوكُ رَأْسُ عَشِيرَةِ الْحَنُوكِيِّينَ، وَفَلُّو رَأْسُ عَشِيرَةِ الْفَلُّويِّينَ.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وَحَصْرُونُ رَأْسُ عَشِيرَةِ الْحَصْروُنِيِّينَ، وَكَرْمِي رَأْسُ عَشِيرَةِ الْكَرْمِيِّينَ.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هَذِهِ الْعَشَائِرُ الْمُنْحَدِرَةُ مِنْ نَسْلِ رَأُوبَيْنَ. وَكَانَ الْمُحْصَوْنَ مِنْهُمْ ثَلاثَةً وَأَرْبَعِينَ أَلْفاً وَسَبْعَ مِئَةٍ وَثَلاثِينَ.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وَأَلِيآبُ بْنُ فَلُّو.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أَبْنَاءُ أَلِيآبَ فَهُمْ: نَمُوئِيلُ وَدَاثَانُ وَأَبِيرَامُ. وَكَانَ دَاثَانُ وَأَبِيرَامُ مِنَ الْمُنْتَخَبِينَ فِي الْمَجْلِسِ وَهُمَا اللَّذَانِ خَاصَمَا مُوسَى وَهَرُونَ مَعَ بَقِيَّةِ جَمَاعَةِ قُورَحَ حِينَ تَمَرَّدُوا عَلَى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فَانْشَقَّتِ الأَرْضُ آنَئِذٍ وَابْتَلَعَتْهُمَا مَعَ قُورَحَ، حِينَ أَحْرَقَتِ النَّارُ الْقَوْمَ الْبَالِغَ عَدَدُهُمْ مِئَتَيْنِ وَخَمْسِينَ رَجُلاً، فَصَارُوا عِبْرَةً.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غَيْرَ أَنَّ أَبْنَاءَ قُورَحَ لَمْ يَهْلِكُوا.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أَمَّا أَبْنَاءُ شِمْعُونَ فَهُمْ: نَمُوئِيلُ رَأْسُ عَشِيرَةِ النَّمُوئِيلِيِّينَ، وَيَامِينُ رَأْسُ عَشِيرَةِ الْيَامِينِيِّينَ، وَيَاكِينُ رَأْسُ عَشِيرَةِ الْيَاكِينِيِّينَ.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وَزَارَحُ رَأْسُ عَشِيرَةِ الزَّارَحِيِّينَ. وَشَأُولُ رَأْسُ عَشِيرَةِ الشَّأُولِيِّينَ.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هَذِهِ هِيَ الْعَشَائِرُ الْمُنْحَدِرَةُ مِنْ نَسْلِ شِمْعُونَ، وَعَدَدُ الْمُحْصَيْنَ مِنْهُمُ اثْنَانِ وَعِشْرُونَ أَلْفاً وَمِئَتَانِ.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أَبْنَاءُ جَادٍ فَهُمْ: صِفُونُ رَأْسُ عَشِيرَةِ الصِّفُونِيِّينَ، وَحَجِّي رَأْسُ عَشِيرَةِ الْحَجِّيِّينَ، وَشُونِي رَأْسُ عَشِيرَةِ الشُّونِيِّينَ،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وَأُزْنِي رَأْسُ عَشِيرَةِ الأُزْنِيِّينَ، وَعِيرِي رَأْسُ عَشِيرَةِ الْعِيرِيِّينَ،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وَأَرُودُ رَأْسُ عَشِيرَةِ الأَرُودِيِّينَ، وَأَرْئِيلِي رَأْسُ عَشِيرَةِ الأَرْئِيلِيِّينَ.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هَذِهِ هِيَ الْعَشَائِرُ الْمُنْحَدِرَةُ مِنْ نَسْلِ جَادٍ. وَكَانَ الْمُحْصَوْنَ مِنْهُمْ أَرْبَعِينَ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أَمَّا ابْنَا يَهُوذَا عِيرُ وَأُونَانُ فَقَدْ مَاتَا فِي أَرْضِ كَنْعَانَ مِنْ غَيْرِ عَقِبٍ.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وَالَّذِينَ أَعْقَبُوا نَسْلاً مِنْ أَبْنَاءِ يَهُوذَا هُمْ: شِيلَةُ رَأْسُ عَشِيرَةِ الشِّيلِيِّينَ، وَفَارَصُ رَأْسُ عَشِيرَةِ الْفَارَصِيِّينَ، وزَارَحُ رَأْسُ عَشِيرَةِ الزَّارَحِيِّينَ.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وَأَبْنَاءُ فَارَصَ: حَصْرُونُ رَأْسُ عَشِيرَةِ الْحَصْرُونِيِّينَ، وَحَامُولُ رَأْسُ عَشِيرَةِ الْحَامُولِيِّينَ.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هَذِهِ هِيَ الْعَشَائِرُ الْمُنْحَدِرَةُ مِنْ نَسْلِ يَهُوذَا. وَكَانَ الْمُحْصَوْنَ مِنْهُمْ سِتَّةً وَسَبْعِينَ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أَبْنَاءُ يَسَّاكَرَ فَهُمْ: تُولاعُ رَأْسُ عَشِيرَةِ التُّولاعِيِّينَ، وَفُوَّةُ رَأْسُ عَشِيرَةِ الْفُوِّيِّينَ،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وَيَاشُوبُ رَأْسُ عَشِيرَةِ الْيَاشُوبِيِّينَ، وَشِمْرُونُ رَأْسُ عَشِيرَةِ الشِّمْرُونِيِّينَ.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هَذِهِ هِيَ الْعَشَائِرُ الْمُنْحَدِرَةُ مِنْ نَسْلِ يَسَّاكَرَ. وَكَانَ الْمُحْصَوْنَ مِنْهُمْ أَرْبَعَةً وَسِتِّينَ أَلْفاً وَثَلاثَ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أَمَّا أَبْنَاءُ زَبُولُونَ فَهُمْ: سَارَدُ رَأْسُ عَشِيرَةِ السَّارَدِيِّينَ، وَإِيلُونُ رَأْسُ عَشِيرَةِ الإِيلُونِيِّينَ وَيَاحِلْئِيلُ رَأْسُ عَشِيرَةِ الْيَاحِلْئِيلِيِّينَ.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هَذِهِ هِيَ الْعَشَائِرُ الْمُنْحَدِرَةُ مِنْ نَسْلِ زَبُولُونَ. وَكَانَ الْمُحْصَوْنَ مِنْهُمْ سِتِّينَ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ابْنَا يُوسُفَ فَهُمَا: مَنَسَّى وَأَفْرَايِمُ.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وَنَسْلُ مَنَسَّى مَاكِيرُ رَأْسُ عَشِيرَةِ الْمَاكِيرِيِّينَ، وَأَنْجَبَ مَاكِيرُ جِلْعَادَ، فَكَانَ جِلْعَادُ رَأْسَ عَشِيرَةِ الْجِلْعَادِيِّينَ.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وَهَؤُلاءِ هُمْ أَبْنَاءُ جِلْعَادَ: إِيعَزَرُ رَأْسُ عَشِيرَةِ الإِيعَزَرِيِّينَ وَحَالَقُ رَأْسُ عَشِيرَةِ الْحَالَقِيِّينَ،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وَأَسْرِيئِيلُ رَأْسُ عَشِيرَةِ الأَسْرِيئِيلِيِّينَ، وَشَكَمُ رَأْسَ عَشِيرَةِ الشَّكَمِيِّينَ،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وَشَمِيدَاعُ رَأْسُ عَشِيرَةِ الشَّمِيدَاعِيِّينَ، وَحَافَرُ رَأْسُ عَشِيرَةِ الْحَافَرِيِّينَ.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وَأَنْجَبَ حَافَرُ صَلُفْحَادَ الَّذِي لَمْ يُنْجِبْ سِوَى بَنَاتٍ هُنَّ: مَحْلَةُ وَنُوعَةُ وَحُجْلَةُ وَمِلْكَةُ وَتِرْصَةُ.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هَذِهِ هِيَ الْعَشَائِرُ الْمُنْحَدِرَةُ مِنْ نَسْلِ مَنَسَّى. وَكَانَ الْمُحْصَوْنَ مِنْهُمُ اثْنَيْنِ وَخَمْسِينَ أَلْفاً وَسَبْعَ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أَمَّا أَبْنَاءُ أَفْرَايِمَ فَهُمْ: شُوتَالَحُ رَأْسُ عَشِيرَةِ الشُّوتَالَحِيِّينَ، وَبَاكَرُ رَأْسُ عَشِيرَةِ الْبَاكَرِيِّينَ، وَتَاحَنُ رَأْسَ عَشِيرَةِ التَّاحَنِيِّينَ.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وَأَنْجَبَ شُوتَالَحُ عِيرَانَ رَأْسُ عَشِيرَةِ الْعِيرَانِيِّينَ.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هَذِهِ هِيَ الْعَشَائِرُ الْمُنْحَدِرَةُ مِنْ نَسْلِ أَفْرَايِمَ. وَكَانَ الْمُحْصَوْنَ مِنْهُمْ اثْنَيْنِ وَثَلاثِينَ أَلْفاً وَخَمْسَ مِئَةٍ، وَجَمِيعُ هَذِهِ الْعَشَائِرِ مِنْ نَسْلِ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أَمَّا أَبْنَاءُ بِنْيَامِينَ فَهُمْ: بَالَعُ رَأْسُ عَشِيرَةِ الْبَالَعِيِّينَ، وَأَشْبِيلُ رَأْسُ عَشِيرَةِ الأَشْبِيلِيِّينَ، وَأَحِيرَامُ رَأْسُ عَشِيرَةِ الأَحِيرَامِيِّينَ.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وَشَفُوفَامُ رَأْسُ عَشِيرَةِ الشَّفُوفَامِيِّينَ، وَحُوفَامُ رَأْسُ عَشِيرَةِ الْحُوفَامِيِّينَ.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وَأَنْجَبَ بَالَعُ أَرْدَ وَنُعْمَانَ، فَكَانَ أَرْدُ رَأْسَ عَشِيرَةِ الأَرْدِيِّينَ، وَنُعْمَانُ رَأْسَ عَشِيرَةِ النُّعْمَانِيِّينَ.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هَذِهِ هِيَ الْعَشَائِرُ الْمُنْحَدِرَةُ مِنْ نَسْلِ بِنْيَامِينَ، وَكَانَ الْمُحْصَوْنَ مِنْهُمْ خَمْسَةً وَأَرْبَعِينَ أَلْفاً وَسِتَّ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أَمَّا ابْنُ دَانٍ فَهُوَ: شُوحَامُ رَأْسُ عَشِيرَةِ الشُّوحَامِيِّينَ، وَهِيَ الْعَشِيرَةُ الْمُنْحَدِرَةُ مِنْ نَسْلِ 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وَكَانَ الْمُحْصَوْنَ مِنْ عَشِيرَةِ الشُّوحَامِيِّينَ أَرْبَعَةً وَسِتيِّنَ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أَمَّا أَبْنَاءُ أَشِيرَ فَهُمْ: يِمْنَةُ رَأْسُ عَشِيرَةِ الْيِمْنِيِّينَ، وَيِشْوِي رَأْسُ عَشِيرَةِ الْيِشْوِيِّينَ، وَبَرِيعَةُ رَأْسُ عَشِيرَةِ الْبَرِيعِيِّينَ.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وَأَنْجَبَ بَرِيعَةُ حَابَرَ رَأْسَ عَشِيرَةِ الْحَابَرِيِّينَ، وَمَلْكِيئِيلَ رَأْسَ عَشِيرَةِ الْمَلْكِيئِيلِيِّينَ.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وَكَانَ لأَشِيرَ ابْنَةٌ اسْمُهَا سَارَحُ.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هَذِهِ هِيَ الْعَشَائِرُ الْمُنْحَدِرَةُ مِنْ نَسْلِ أَشِيرَ، وَكَانَ الْمُحْصَوْنَ مِنْهُمْ ثَلاثَةً وَخَمْسِينَ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أَمَّا أَبْنَاءُ نَفْتَالِي فَهُمْ: يَاحَصْئِيلُ رَأْسُ عَشِيرَةِ الْيَاحَصْئِيلِيِّينَ، وَجُونِي رَأْسُ عَشِيرَةِ الْجُونِيِّينَ.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وَيِصِرُ رَأْسُ عَشِيرَةِ الْيِصِرِيِّينَ، وَشِلِّيمُ رَأْسُ عَشِيرَةِ الشِّلِّيمِيِّينَ.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هَذِهِ هِيَ الْعَشَائِرُ الْمُنْحَدِرَةُ مِنْ نَسْلِ نَفْتَالِي، وَكَانَ الْمُحْصَوْنَ مِنْهُمْ خَمْسَةً وَأَرْبَعِينَ أَلْفاً وَأَرْبَعَ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فَكَانَتْ جُمْلَةُ الْمُحْصَيْنَ مِنْ بَنِي إِسْرَائِيلَ سِتَّ مِئَةِ أَلْفٍ وَأَلْفاً وَسَبْعَ مِئَةٍ وَثَلاثِينَ.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ثُمَّ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«قَسِّمِ الأَرْضَ بَيْنَ الأَسْبَاطِ وَفْقاً لِنِسْبَةِ عَدَدِ أَفْرَادِ كُلِّ 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فَالسِّبْطُ الْكَبِيرُ أَعْطِهِ نَصِيباً أَكْبَرَ، وَالسِّبْطُ الصَّغِيرُ أَعْطِهِ نَصِيباً أَقَلَّ. أَعْطِ كُلَّ سِبْطٍ حَسَبَ أَعْدَادِ أَفْرَادِهِ الْمُحْصَيْنَ،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عَلَى أَنْ تُوَزَّعَ الأَرْضُ بِالْقُرْعَةِ، فَيَمْلِكُونَ الأَرْضَ حَسَبَ أَسْمَاءِ آبَاءِ أَسْبَاطِهِمْ،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فَتُوَزَّعُ الأَرْضُ مَا بَيْنَ الأَسْبَاطِ الْكَبِيرَةِ وَالصَّغِيرَةِ بِالْقُرْعَةِ».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أَمَّا اللّاوِيُّونَ الَّذِينَ أُحْصُوْا حَسَبَ عَشَائِرِهِمْ فَهُمْ: الْجِرْشُونِيُّونَ مِنْ نَسْلِ جِرْشُونَ، وَالْقَهَاتِيُّونَ مِنْ نَسْلِ قَهَاتَ، وَالْمَرَارِيُّونَ مِنْ نَسْلِ مَرَارِي.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وَمِنْ عَشَائِرِ لاوِي أَيْضاً: عَشِيرَةُ اللِّبْنِيِّينَ، وَعَشِيرَةُ الْحَبْرُونِيِّينَ، وَعَشِيرَةُ الْمَحْلِيِّينَ، وَعَشِيرَةُ الْمُوشِيِّينَ، وَعَشِيرَةُ الْقُورَحِيِّينَ. وَكَانَ عَمْرَامُ مُنْحَدِراً مِنْ نَسْلِ قَهَاتَ.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وَاسْمُ امْرَأَةِ عَمْرَامَ يَوْكَابَدُ بِنْتُ لاوِي، الَّتِي وُلِدَتْ فِي مِصْرَ وَأَنْجَبَتْ لِعَمْرَامَ هَرُونَ وَمُوسَى وَمَرْيَمَ أُخْتَهُمَا.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وَأَنْجَبَ هَرُونُ نَادَابَ وَأَبِيهُو وَأَلِعَازَارَ وَإِيثَامَارَ.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أَمَّا نَادَابُ وَأَبِيهُو فَقَدْ مَاتَا عِنْدَمَا قَرَّبَا نَاراً غَيْرَ مُقَدَّسَةٍ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وَكَانَ الْمُحْصَوْنَ مِنْ ذُكُورِ اللّاوِيِّينَ ثَلاثَةً وَعِشْرِينَ أَلْفاً، مِنِ ابْنِ شَهْرٍ فَمَا فَوْقُ. هَؤُلاءِ لَمْ يُحْصَوْا مَعَ بَقِيَّةِ الإِسْرَائِيلِيِّينَ، لأَنَّهُمْ لَمْ يَرِثُوا نَصِيباً بَيْنَ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هَؤُلاءِ هُمُ الَّذِينَ أَحْصَاهُمْ مُوسَى وَأَلِعَازَارُ الْكَاهِنُ، حِينَ قَامَا بِإِحْصَاءِ بَنِي إِسْرَائِيلَ فِي سُهُولِ مُوآبَ بِالْقُرْبِ مِنْ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وَلَمْ يَكُنْ بَيْنَ هَؤُلاءِ الْمُحْصَيْنَ إِنْسَانٌ مِمَّنْ عَدَّهُمْ مُوسَى وَهَرُونُ سَابِقاً فِي صَحْرَاءِ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لأَنَّ الرَّبَّ كَانَ قَدْ قَالَ لَهُمْ، إِنَّهُمْ جَمِيعاً سَيَمُوتُونَ فِي الصَّحْرَاءِ، فَلَمْ يَبْقَ مِنْهُمْ إِنْسَانٌ سِوَى كَالَبَ بْنِ يَفُنَّةَ وَيَشُوعَ بْنِ نُونَ.</w:t>
      </w:r>
      <w:r>
        <w:rPr>
          <w:lang w:val="ar_AE" w:bidi="ar_AE"/>
        </w:rPr>
      </w:r>
      <w:r>
        <w:rPr>
          <w:lang w:val="ar_AE" w:bidi="ar_AE"/>
        </w:rPr>
      </w:r>
    </w:p>
    <w:p>
      <w:pPr>
        <w:bidi/>
      </w:pPr>
      <w:r>
        <w:rPr>
          <w:lang w:val="ar_AE" w:bidi="ar_AE"/>
        </w:rPr>
      </w:r>
    </w:p>
    <w:p>
      <w:pPr>
        <w:pStyle w:val="Heading2"/>
        <w:bidi/>
      </w:pPr>
      <w:r>
        <w:rPr>
          <w:lang w:val="ar_AE" w:bidi="ar_AE"/>
        </w:rPr>
        <w:t>Numbers 27:1</w:t>
      </w:r>
      <w:r>
        <w:rPr>
          <w:lang w:val="ar_AE" w:bidi="ar_AE"/>
        </w:rPr>
      </w:r>
    </w:p>
    <w:p>
      <w:pPr>
        <w:bidi/>
      </w:pPr>
      <w:r>
        <w:rPr>
          <w:lang w:val="ar_AE" w:bidi="ar_AE"/>
        </w:rPr>
      </w:r>
      <w:r>
        <w:rPr>
          <w:vertAlign w:val="superscript"/>
          <w:lang w:val="ar_AE" w:bidi="ar_AE"/>
        </w:rPr>
        <w:t>1</w:t>
      </w:r>
      <w:r>
        <w:rPr>
          <w:lang w:val="ar_AE" w:bidi="ar_AE"/>
        </w:rPr>
        <w:t xml:space="preserve"> وَأَقْبَلَتْ بَنَاتُ صَلُفْحَادَ بْنِ حَافَرَ بْنِ جِلْعَادَ بْنِ مَاكِيرَ بْنِ مَنَسَّى، الْمُنْتَمِيَاتُ إِلَى عَشَائِرِ مَنَسَّى بْنِ يُوسُفَ، وَهُنَّ: مَحْلَةُ وَنُوعَةُ وَحُجْلَةُ وَمِلْكَةُ وَتِرْصَةُ.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وَوَقَفْنَ أَمَامَ مُوسَى وَأَلِعَازَارَ الْكَاهِنِ، وَأَمَامَ الْقَادَةِ وَالشَّعْبِ، عِنْدَ مَدْخَلِ خَيْمَةِ الاجْتِمَاعِ وَقُلْنَ: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«لَقَدْ مَاتَ أَبُونَا فِي الصَّحْرَاءِ، وَلَمْ يَكُنْ مِنَ الْقَوْمِ الَّذِينَ اجْتَمَعُوا مَعَ قُورَحَ وَتَمَرَّدُوا ضِدَّ الرَّبِّ، بَلْ بِخَطِيئَتِهِ مَاتَ مِنْ غَيْرِ أَنْ يُعْقِبَ بَنِينَ.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فَلِمَاذَا يَسْقُطُ اسْمُ أَبِينَا مِنْ بَيْنِ عَشِيرَتِهِ لأَنَّهُ لَمْ يُخْلِفِ ابْناً؟ أَعْطِنَا مُلْكاً بَيْنَ أَعْمَامِنَا».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فَرَفَعَ مُوسَى قَضِيَّتَهُنَّ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بَنَاتِ صَلُفْحَادَ قَدْ نَطَقْنَ بِحَقٍّ، فَأَعْطِهِنَّ نَصِيباً مُلْكاً لَهُنَّ بَيْنَ أَعْمَامِهِنَّ. انْقُلْ إِلَيْهِنَّ نَصِيبَ أَبِيهِنَّ.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وَأَوْصِ بَنِي إِسْرَائِيلَ أَنَّ أَيَّ رَجُلٍ يَمُوتُ مِنْ غَيْرِ أَنْ يُخْلِفَ ابْناً، تَنْقُلُونَ مُلْكَهُ إِلَى ابْنَتِهِ.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لَمْ تَكُنْ لَهُ ابْنَةٌ تُعْطُوا مُلْكَهُ لإِخْوَتِهِ.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وَإِنْ لَمْ يَكُنْ لَهُ إِخْوَةٌ، فَأَعْطُوا مُلْكَهُ لأَعْمَامِهِ.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وَإِنْ لَمْ يَكُنْ لَهُ أَعْمَامٌ، فَأَعْطُوا مُلْكَهُ لأَقْرَبِ أَقْرِبَائِهِ مِنْ عَشِيرَتِهِ، فَيَرِثَهُ. وَلْتَكُنْ هَذِهِ فَرِيضَةَ قَضَاءٍ لِبَنِي إِسْرَائِيلَ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الرَّبُّ لِمُوسَى: «اصْعَدْ إِلَى جَبَلِ عَبَارِيمَ، وَانْظُرْ مِنْ عَبْرِ النَّهْرِ إِلَى الأَرْضِ الَّتِي أَعْطَيْتُهَا لِبَنِي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وَمَتَى شَاهَدْتَهَا تَمُوتُ وَتَنْضَمُّ إِلَى قَوْمِكَ أَيْضاً، نَظِيرَ أَخِيكَ 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لأَنَّكُمَا فِي صَحْرَاءِ صِينَ عَصَيْتُمَا قَوْلِي، حِينَ تَمَرَّدَ الشَّعْبُ، وَلَمْ تُقَدِّسَانِي أَمَامَ أَعْيُنِهِمْ، إِذْ لَمْ تَأْمُرَا الْمَاءَ بِالتَّفَجُّرِ مِنَ الصَّخْرَةِ». ذَلِكَ مَاءُ مَرِيبَةَ عِنْدَ قَادَشَ فِي صَحْرَاءِ صِينَ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مُوسَى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«لِيُقِمِ الرَّبُّ، إِلَهُ أَرْوَاحِ جَمِيعِ النَّاسِ، قَائِداً لِلشَّعْبِ،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يَخْرُجُ وَيَدْخُلُ أَمَامَهُمْ، يَقُودُهُمْ وَيُرْجِعُهُمْ لِئَلّا تُصْبِحَ جَمَاعَةُ الرَّبِّ كَغَنَمٍ لَا رَاعِيَ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 الرَّبُّ لِمُوسَى: «خُذْ يَشُوعَ بْنَ نُونَ، رَجُلاً فِيهِ رُوحُ الرَّبِّ، وَضَعْ يَدَكَ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أَوْقِفْهُ أَمَامَ أَلِعَازَارَ وَأَمَامَ الْجَمَاعَةِ كُلِّهَا، وَأَوْصِهِ بِحَضْرَتِهِمْ،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وَسَلِّمْهُ بَعْضَ سُلْطَتِكَ، لِكَيْ يُطِيعَهُ كُلُّ جَمَاعَةِ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لِيَمْثُلَ أَمَامَ أَلِعَازَارَ الْكَاهِنِ الَّذِي يَتَلَقَّى الْقَرَارَاتِ بِشَأْنِهِ بِوَاسِطَةِ الأُورِيمِ أَمَامَ الرَّبِّ. فَلا يَخْرُجُونَ وَلا يَدْخُلُونَ إِلّا بِأَمْرِهِ، هُوَ وَجَمِيعُ الشَّعْبِ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فَأَخَذَ مُوسَى يَشُوعَ وَأَوْقَفَهُ أَمَامَ أَلِعَازَارَ الْكَاهِنِ وَسَائِرِ الْجَمَاعَةِ،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وَوَضَعَ يَدَيْهِ عَلَيْهِ وَأَوْصَاهُ كَمَا أَمَرَهُ الرَّبُّ.</w:t>
      </w:r>
      <w:r>
        <w:rPr>
          <w:lang w:val="ar_AE" w:bidi="ar_AE"/>
        </w:rPr>
      </w:r>
      <w:r>
        <w:rPr>
          <w:lang w:val="ar_AE" w:bidi="ar_AE"/>
        </w:rPr>
      </w:r>
    </w:p>
    <w:p>
      <w:pPr>
        <w:bidi/>
      </w:pPr>
      <w:r>
        <w:rPr>
          <w:lang w:val="ar_AE" w:bidi="ar_AE"/>
        </w:rPr>
      </w:r>
    </w:p>
    <w:p>
      <w:pPr>
        <w:pStyle w:val="Heading2"/>
        <w:bidi/>
      </w:pPr>
      <w:r>
        <w:rPr>
          <w:lang w:val="ar_AE" w:bidi="ar_AE"/>
        </w:rPr>
        <w:t>Numbers 28:1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وَقُلْ لَهُمْ: عَلَيْكُمْ أَنْ تُقَرِّبُوا لِي طَعَامَ وَقَائِدِي فِي مَوَاعِيدِهِ كَرَائِحَةِ رِضًى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لَهُمْ: هَذَا هُوَ الْوَقُودُ الَّذِي تُقَدِّمُونَهُ لِلرَّبِّ: حَمَلانِ حَوْلِيَّانِ صَحِيحَانِ يَوْمِيًّا، لِيَكُونَا مُحْرَقَةً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قَدِّمُوا أَحَدَ الْحَمَلَيْنِ صَبَاحاً، وَالْحَمَلَ الآخَرَ مَا بَيْنَ غُرُوبِ الشَّمْسِ والظَّلامِ،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مَعَ تَقْدِمَةٍ مِنْ عُشْرِ الإِيفَةِ (نَحْوَ لِتْرَيْنِ وَنِصْفِ اللِّتْرِ) مِنْ دَقِيقٍ مَعْجُونٍ بِرُبْعِ الْهِينِ (نَحْوَ لِتْرٍ) مِنْ زَيْتِ زَيْتُونٍ مَرْضُوضٍ.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هَذِهِ هِيَ التَّقْدِمَةُ الْمُعْتَادَةُ الَّتِي نُصَّ عَلَيْهَا فِي جَبَلِ سِينَاءَ لِتَكُونَ رَائِحَةَ رِضًى وَمُحْرَقَةً دَائِمَةً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وَيُسْكَبُ مَعَ الْحَمَلِ الْوَاحِدِ رُبْعُ الْهِينِ (نَحْوَ لِتْرٍ) مِنَ الْخَمْرِ لِلرَّبِّ فِي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الْحَمَلُ الثَّانِي فَتُقَدِّمُونَهُ بَيْنَ الْعَشَاءَيْنِ كَتَقْدِمَةِ الصَّبَاحِ، مَعَ سَكِيبِهِ، فَيَكُونُ مُحْرَقَةً رَائِحَةَ رِضًى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 يَوْمِ السَّبْتِ تُقَرِّبُونَ حَمَلَيْنِ حَوْلِيَّيْنِ صَحِيحَيْنِ، مَعَ تَقْدِمَةٍ مِنْ عُشْرَيِ الإيفَةِ (نَحْوَ خَمْسَةِ لِتْرَاتٍ) مِنْ دَقِيقٍ مَعْجُونٍ بِزَيْتٍ، وَأَيْضاً سَكِيبِ 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فَتَكُونُ هَذِهِ مُحْرَقَةً فِي كُلِّ سَبْتٍ، عَلاوَةً عَلَى الْمُحْرَقَةِ الدَّائِمَةِ وَسَكِيبِهَا.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وَتُقَرِّبُونَ أَيْضاً فِي الْيَوْمِ الأَوَّلِ مِنْ كُلِّ شَهْرٍ مُحْرَقَةً لِلرَّبِّ مِنْ ثَوْرَيْنِ وَكَبْشٍ وَاحِدٍ، وَسَبْعَةِ حُمْلانٍ حَوْلِيَّةٍ صَحِيحَةٍ.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وَتَقْدِمَةً مِنْ ثَلاثَةِ أَعْشَارِ الإيفَةِ (نَحْوَ سَبْعَةِ لِتْرَاتٍ وَنِصْفِ اللِّتْرِ) مِنْ دَقِيقٍ مَعْجُونٍ بِزَيْتٍ، لِكُلِّ ثَوْرٍ، وَتَقْدِمَةً مِنْ عُشْرَيِ الإيفَةِ (نَحْوَ خَمْسَةِ لِتْرَاتٍ) مِنْ دَقِيقٍ مَعْجُونٍ بِزَيْتٍ لِلْكَبْشِ الْوَاحِدِ.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وَتَقْدِمَةً مِنْ عُشْرِ الإيفَةِ (نَحْوَ لِتْرَيْنِ وَنِصْفِ اللِّتْرِ) مِنْ دَقِيقٍ مَعْجُونٍ بِزَيْتٍ لِكُلِّ حَمَلٍ، فَتَكُونُ مُحْرَقَةً رَائِحَةَ رِضًى وَقُرْبَاناً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وَتَكُونُ سَكَائِبُ خَمْرِهَا نِصْفَ الْهِينِ (نَحْوَ لِتْرَينِ) لِلثَّوْرِ، وَثُلْثَ الْهِينِ (نَحْوَ لِتْرٍ وَثُلْثِ اللِّتْرِ) لِلْكَبْشِ، وَرُبْعَ الْهِينِ (نَحْوَ لِتْرٍ) لِلْحَمَلِ. هَذِهِ مُحْرَقَةٌ تُقَرَّبُ كُلَّ شَهْرٍ مِنْ أَشْهُرِ السَّنَةِ.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كَذَلِكَ تُقَدِّمُونَ تَيْساً وَاحِداً مِنَ الْمَعْزِ ذَبِيحَةَ خَطِيئَةٍ لِلرَّبِّ عَلاوَةً عَلَى الْمُحْرَقَةِ الدَّائِمَةِ الْمُقَرَّبَةِ مَعَ سَكِيبِهَا مِنَ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وَيَكُونُ الْيَوْمُ الرَّابِعَ عَشَرَ مِنَ الشَّهْرِ الأَوَّلِ الْعِبْرِيِّ فِصْحاً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وَفِي الْيَوْمِ الْخَامِسَ عَشَرَ مِنْهُ تَحْتَفِلُونَ وَتَأْكُلُونَ فَطِيراً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وَتُقِيمُونَ فِي الْيَوْمِ الأَوَّلِ مَحْفَلاً مُقَدَّساً، تَمْتَنِعُونَ فِيهِ عَنْ أَيِّ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وَتُصْعِدُونَ ذَبَائِحَ مُحْرَقَاتٍ لِلرَّبِّ ثَوْرَيْنِ وَكَبْشاً وَاحِداً وَسَبْعَةَ حُمْلانٍ حَوْلِيَّةٍ صَحِيحَةٍ.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وَتَكُونُ تَقْدِمَتُهَا ثَلاثَةَ أَعْشَارِ الإيفَةِ (نَحْوَ سَبْعَةِ لِتْرَاتٍ وَنِصْفِ اللِّتْرِ) مِنْ دَقِيقٍ مَعْجُونٍ بِزَيْتٍ لِكُلِّ ثَوْرٍ، وَعُشْرَيِ الإيفَةِ (نَحْوَ خَمْسَةِ لِتْرَاتٍ) لِلْكَبْشِ الْوَاحِدِ.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وَعُشْرَ الإيفَةِ (نَحْوَ لِتْرَيْنِ وَنِصْفٍ) لِكُلِّ حَمَلٍ مِنَ السَّبْعَةِ الْحُمْلانِ.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وَتُقَرِّبُونَ أَيْضاً تَيْساً وَاحِداً ذَبِيحَةَ خَطِيئَةٍ لِلتَّكْفِيرِ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فَتَكُونُ هَذِهِ التَّقْدِمَةُ عَلاوَةً عَلَى مُحْرَقَةِ الصَّبَاحِ الدَّائِمَةِ الَّتِي تُصْعِدُونَهَا.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هَكَذَا تَصْنَعُونَ كُلَّ يَوْمٍ طَوَالَ السَّبْعَةِ الأَيَّامِ، فَتُقَدِّمُونَ طَعَامَ وَقُودِ رَائِحَةِ رِضًى لِلرَّبِّ، فَضْلاً عَنِ الْمُحْرَقَةِ الدَّائِمَةِ الَّتِي تُقَرَّبُ مَعَ سَكِيبِ خَمْرِهَا.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تُقِيمُونَ مَحْفَلاً مُقَدَّساً فِي الْيَوْمِ السَّابِعِ، تَمْتَنِعُونَ فِيهِ عَنْ أَيِّ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وَفِي يَوْمِ أَوَّلِ الأَثْمَارِ حِينَ تُقَرِّبُونَ تَقْدِمَةً جَدِيدَةً لِلرَّبِّ فِي أَثْنَاءِ عِيدِ الأَسَابِيعِ، أَقِيمُوا مَحْفَلاً مُقَدَّساً، تَمْتَنِعُونَ فِيهِ عَنْ أَيِّ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وَتُقَرِّبُونَ مُحْرَقَةً كَرَائِحَةِ رِضًى لِلرَّبِّ، مِنْ ثَوْرَيْنِ وَكَبْشٍ وَاحِدٍ وَسَبْعَةِ حُمْلانٍ حَوْلِيَّةٍ.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تَقْدِمَتُها فَتَكُونُ ثَلاثَةَ أَعْشَارِ الإيفَةِ (نَحْوَ سَبْعَةِ لِتْرَاتٍ وَنِصْفِ اللِّتْرِ) مِنْ دَقِيقٍ مَعْجُونٍ بِزَيْتٍ لِكُلِّ ثَوْرٍ، وَعُشْرَيِ الإيفَةِ (نَحْوَ خَمْسَةِ لِتْرَاتٍ) لِلْكَبْشِ الْوَاحِدِ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وَعُشْرَ الإيفَةِ (نَحْوَ لِتْرَيْنِ وَنِصْفِ اللِّتْرِ) لِكُلِّ حَمَلٍ مِنَ الْحُمْلانِ السَّبْعَةِ.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وَأَيْضاً تُقَدِّمُونَ تَيْساً وَاحِداً مِنَ الْمَعْزِ لِلتَّكْفِيرِ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وَهَكَذَا عَلاوَةً عَلَى الْمُحْرَقَةِ الدَّائِمَةِ وَتَقْدِمَتِهَا، أَصْعِدُوا هَذِهِ مَعَ سَكَائِبِهَا مِنَ الْخَمْرِ، عَلَى أَنْ تَكُونَ الذَّبَائِحُ خَالِيَةً مِنْ كُلِّ عَيْبٍ.</w:t>
      </w:r>
      <w:r>
        <w:rPr>
          <w:lang w:val="ar_AE" w:bidi="ar_AE"/>
        </w:rPr>
      </w:r>
      <w:r>
        <w:rPr>
          <w:lang w:val="ar_AE" w:bidi="ar_AE"/>
        </w:rPr>
      </w:r>
    </w:p>
    <w:p>
      <w:pPr>
        <w:bidi/>
      </w:pPr>
      <w:r>
        <w:rPr>
          <w:lang w:val="ar_AE" w:bidi="ar_AE"/>
        </w:rPr>
      </w:r>
    </w:p>
    <w:p>
      <w:pPr>
        <w:pStyle w:val="Heading2"/>
        <w:bidi/>
      </w:pPr>
      <w:r>
        <w:rPr>
          <w:lang w:val="ar_AE" w:bidi="ar_AE"/>
        </w:rPr>
        <w:t>Numbers 29:1</w:t>
      </w:r>
      <w:r>
        <w:rPr>
          <w:lang w:val="ar_AE" w:bidi="ar_AE"/>
        </w:rPr>
      </w:r>
    </w:p>
    <w:p>
      <w:pPr>
        <w:bidi/>
      </w:pPr>
      <w:r>
        <w:rPr>
          <w:lang w:val="ar_AE" w:bidi="ar_AE"/>
        </w:rPr>
      </w:r>
      <w:r>
        <w:rPr>
          <w:vertAlign w:val="superscript"/>
          <w:lang w:val="ar_AE" w:bidi="ar_AE"/>
        </w:rPr>
        <w:t>1</w:t>
      </w:r>
      <w:r>
        <w:rPr>
          <w:lang w:val="ar_AE" w:bidi="ar_AE"/>
        </w:rPr>
        <w:t xml:space="preserve"> وَفِي الْيَوْمِ الأَوَّلِ مِنَ الشَّهْرِ السَّابِعِ الْعِبْرِيِّ تُقِيمُونَ لَكُمْ مَحْفَلاً مُقَدَّساً لِلرَّبِّ، تَمْتَنِعُونَ فِيهِ عَنْ أَيِّ عَمَلٍ، إذْ يَكُونُ لَكُمْ يَوْمَ نَفْخٍ بِالأَبْوَاقِ.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وَتُصْعِدُونَ فِيهِ مُحْرَقَةً لِرَائِحَةِ رِضًى لِلرَّبِّ ثَوْراً وَاحِداً وَكَبْشاً وَاحِداً وَسَبْعَةَ حُمْلانٍ حَوْلِيَّةٍ سَلِيمَةٍ.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وَتَكُونُ تَقْدِمَتُهَا ثَلاثَةَ أَعْشَارِ الإيفَةِ (نَحْوَ سَبْعَةِ لِتْرَاتٍ وَنِصْفِ اللِّتْرِ) مِنْ دَقِيقٍ مَعْجُونٍ بِزَيْتٍ لِلثَّوْرِ، وَعُشْرَيِ الإيفَةِ (نَحْوَ خَمْسَةِ لِتْرَاتٍ) لِلْكَبْشِ،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وَعُشْرَ الإيفَةِ (نَحْوَ لِتْرَيْنِ وَنِصْفِ اللِّتْرِ) لِكُلِّ حَمَلٍ مِنَ السَّبْعَةِ الْحُمْلانِ.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كَمَا تُقَدِّمُونَ تَيْساً وَاحِداً مِنَ الْمَعْزِ ذَبِيحَةَ خَطِيئَةٍ لِلتَّكْفِيرِ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فَتَكُونُ هَذِهِ عَلاوَةً عَلَى الْمُحْرَقَةِ الشَّهْرِيَّةِ وَتَقْدِمَتِهَا مِنَ الدَّقِيقِ وَالْمُحْرَقَةِ الْيَوْمِيَّةِ الدَّائِمَةِ وَتَقْدِمَتِهَا مِنَ الدَّقِيقِ، مَعَ مَا يُرَافِقُهَا مِنْ سَكَائِبِ الْخَمْرِ، هِيَ مُحْرَقَةٌ رَائِحَةُ رِضًى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وَفِي الْيَوْمِ الْعَاشِرِ مِنَ الشَّهْرِ السَّابِعِ تُقِيمُونَ لَكُمْ مَحْفَلاً مُقَدَّساً، تَصُومُونَ فِيهِ وَتَمْتَنِعُونَ عَنْ أَيِّ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وَتُقَرِّبُونَ مُحْرَقَةً لِلرَّبِّ رَائِحَةَ رِضًى ثَوْراً وَاحِداً وَكَبْشاً وَاحِداً وَسَبْعَةَ حُمْلانٍ حَوْلِيَّةٍ سَلِيمَةٍ.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تَكُونُ تَقْدِمَتُهَا ثَلاثَةَ أَعْشَارِ الإيفَةِ (نَحْوَ سَبْعَةِ لِتْرَاتٍ وَنِصْفِ اللِّتْرِ) مِنْ دَقِيقٍ مَعْجُونٍ بِزَيْتٍ لِلثَّوْرِ، وَعُشْرَيِ الإيفَةِ (نَحْوَ خَمْسَةِ لِتْرَاتٍ) لِلْكَبْشِ الْوَاحِدِ،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وَعُشْرَ الإيفَةِ (نَحْوَ لِتْرَيْنِ وَنِصْفِ اللِّتْرِ) لِكُلِّ حَمَلٍ مِنَ السَّبْعَةِ الْحُمْلانِ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كَمَا تُقَدِّمُونَ تَيْساً وَاحِداً مِنَ الْمَعْزِ ذَبِيحَةَ خَطِيئَةٍ لِلتَّكْفِيرِ عَنْكُمْ. فَتَكُونُ هَذِهِ عَلاوَةً عَلَى ذَبِيحَةِ الْخَطِيئَةِ السَّنَوِيَّةِ الْمُقَدَّمَةِ فِي يَوْمِ الْكَفَّارَةِ، وَالْمُحْرَقَةِ الْيَوْمِيَّةِ الدَّائِمَةِ مَعَ مَا يُرَافِقُهَا مِنْ 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وَفِي الْيَوْمِ الْخَامِسَ عَشَرَ مِنَ الشَّهْرِ نَفْسِهِ تُقِيمُونَ لَكُمْ مَحْفَلاً مُقَدَّساً، تَمْتَنِعُونَ فِيهِ عَنْ أَيِّ عَمَلٍ، وَتَحْتَفِلُونَ فِيهِ لِلرَّبِّ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وَتُقَرِّبُونَ فِي الْيَوْمِ الأَوَّلِ مُحْرَقَةً رَائِحَةَ رِضًى لِلرَّبِّ، ثَلاثَةَ عَشَرَ ثَوْراً وَكَبْشَيْنِ وَأَرْبَعَةَ عَشَرَ حَمَلاً حَوْلِيًّا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وَتَكُونُ تَقْدِمَتُهَا ثَلاثَةَ أَعْشَارِ الإيفَةِ (نَحْوَ سَبْعَةِ لِتْرَاتٍ وَنِصْفِ اللِّتْرِ) مِنْ دَقِيقٍ مَعْجُونٍ بِزَيْتٍ لِكُلِّ ثَوْرٍ مِنَ الثِّيرَانِ الثَّلاثَةَ عَشَرَ، وَعُشْرَيِ الإيفَةِ (نَحْوَ خَمْسَةِ لِتْرَاتٍ) لِكُلِّ كَبْشٍ مِنَ الْكَبْشَيْنِ.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وَعُشْرَ الإيفَةِ (نَحْوَ لِتْرَيْنِ وَنِصْفِ اللِّتْرِ) لِكُلِّ حَمَلٍ مِنَ الأَرْبَعَةَ عَشَرَ حَمَلاً.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كَمَا تُقَدِّمُونَ تَيْساً مِنَ الْمَعْزِ ذَبِيحَةَ خَطِيئَةٍ، عَلاوَةً عَلَى الْمُحْرَقَةِ الْيَوْمِيَّةِ الدَّائِمَةِ وَتَقْدِمَتِهَا وَسَكِيبِهَا مِنَ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وَتُقَرِّبُونَ فِي الْيَوْمِ الثَّانِي اثْنَيْ عَشَرَ ثَوْراً وَكَبْشَيْنِ وَأَرْبَعَةَ عَشَرَ حَمَلاً حَوْلِيًّا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وَتَكُونُ تَقْدِمَتُهَا مِنَ الدَّقِيقِ وَسَكَائِبِ الْخَمْرِ لِكُلٍّ مِنَ الثِّيرَانِ وَالْكَبْشَيْنِ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وَتُقَرِّبوُنَ فِي الْيَوْمِ الثَّالِثِ أَحَدَ عَشَرَ ثَوْراً وَكَبْشَيْنِ وَأَرْبَعَةَ عَشَرَ حَمَلاً حَوْلِيًّا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وَتَكُونُ تَقْدِمَتُهَا مِنَ الدَّقِيقِ وَسَكَائِبِ الْخَمْرِ لِكُلٍّ مِنَ الثِّيرَانِ وَالْكَبْشَيْنِ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وَتُقَرِّبُونَ فِي الْيَوْمِ الرَّابِعَ عَشَرَةَ ثِيرَانٍ وَكَبْشَيْنِ وَأَرْبَعَةَ عَشَرَ حَمَلاً حَوْلِيًّا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وَتَكُونُ تَقْدِمَتُهَا مِنَ الدَّقِيقِ وَسَكَائِبِ الْخَمْرِ لِكُلٍّ مِنَ الثِّيرَانِ وَالْكَبْشَيْنِ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وَتُقَرِّبُونَ فِي الْيَوْمِ الْخَامِسِ تِسْعَةَ ثِيرَانٍ وَكَبْشَيْنِ وَأَرْبَعَةَ عَشَرَ حَمَلاً حَوْلِيًّا صَحِيحاً،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وَتَكُونُ تَقْدِمَتُهَا مِنَ الدَّقِيقِ وَسَكَائِبِ الْخَمْرِ لِكُلٍّ مِنَ الثِّيرَانِ وَالْكَبْشَيْنِ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وَتُقَرِّبُونَ فِي الْيَوْمِ السَّادِسِ ثَمَانِيَةَ ثِيرَانٍ وَكَبْشَيْنِ وَأَرْبَعَةَ عَشَرَ حَمَلاً حَوْلِيًّا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وَتَكُونُ تَقْدِمَتُهَا مِنَ الدَّقِيقِ وَسَكَائِبِ الْخَمْرِ لِكُلٍّ مِنَ الثِّيرَانِ وَالْكَبْشَيْنِ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وَتُقَرِّبُونَ فِي الْيَوْمِ السَّابِعِ سَبْعَةَ ثِيرَانٍ وَكَبْشَيْنِ وَأَرْبَعَةَ عَشَرَ حَمَلاً حَوْلِيًّا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وَتَكُونُ تَقْدِمَتُهَا مِنَ الدَّقِيقِ وَسَكَائِبِ الْخَمْرِ لِكُلٍّ مِنَ الثِّيرَانِ وَالْكَبْشَيْنِ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وَفِي الْيَوْمِ الثَّامِنِ تَجْتَمِعُونَ لِلْعِبَادَةِ وَفِيهِ تَمْتَنِعُونَ عَنْ أَيِّ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وَتُقَرِّبُونِ مُحْرَقَةً لِتَكُونَ رَائِحَةَ رِضًى لِلرَّبِّ ثَوْراً وَاحِداً وَكَبْشاً وَاحِداً وَسَبْعَةَ حُمْلانٍ حَوْلِيَّةٍ سَلِيمَةٍ.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وَتَكُونُ تَقْدِمَتُهَا مِنَ الدَّقِيقِ وَسَكَائِبِ الْخَمْرِ لِكُلٍّ مِنَ الثَّوْرِ وَالْكَبْشِ وَالْحُمْلانِ هِيَ التَّقْدِمَةُ الْمُعْتَادَةُ بِمَا يَتَّفِقُ مَعَ عَدَدِهَا.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كَمَا تُقَدِّمُونَ تَيْساً وَاحِداً مِنَ الْمَعْزِ ذَبِيحَةَ خَطِيئَةٍ عَلاوَةً عَلَى الْمُحْرَقَةِ الْيَوْمِيَّةِ الدَّائِمَةِ وَتَقْدِمَتِهَا مِنَ الدَّقِيقِ وَسَكَائِبِ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فَهَذِهِ هِيَ الذَّبَائِحُ الَّتِي تُقَرِّبُونَهَا لِلرَّبِّ فِي مَوَاسِمِ أَعْيَادِكُمْ، عَلاوَةً عَلَى نُذُورِكُمْ وَقَرَابِينِ مُحْرَقَاتِكُمُ الطَّوْعِيَّةِ وَتَقْدِمَاتِكُمْ مِنَ الدَّقِيقِ وَسَكَائِبِ خَمْرِكُمْ وَذَبَائِحِ سَلامَتِكُمْ».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فَأَبْلَغَ مُوسَى بَنِي إِسْرَائِيلَ جَمِيعَ مَا أَمَرَهُ بِهِ الرَّبُّ.</w:t>
      </w:r>
      <w:r>
        <w:rPr>
          <w:lang w:val="ar_AE" w:bidi="ar_AE"/>
        </w:rPr>
      </w:r>
      <w:r>
        <w:rPr>
          <w:lang w:val="ar_AE" w:bidi="ar_AE"/>
        </w:rPr>
      </w:r>
    </w:p>
    <w:p>
      <w:pPr>
        <w:bidi/>
      </w:pPr>
      <w:r>
        <w:rPr>
          <w:lang w:val="ar_AE" w:bidi="ar_AE"/>
        </w:rPr>
      </w:r>
    </w:p>
    <w:p>
      <w:pPr>
        <w:pStyle w:val="Heading2"/>
        <w:bidi/>
      </w:pPr>
      <w:r>
        <w:rPr>
          <w:lang w:val="ar_AE" w:bidi="ar_AE"/>
        </w:rPr>
        <w:t>Numbers 30:1</w:t>
      </w:r>
      <w:r>
        <w:rPr>
          <w:lang w:val="ar_AE" w:bidi="ar_AE"/>
        </w:rPr>
      </w:r>
    </w:p>
    <w:p>
      <w:pPr>
        <w:bidi/>
      </w:pPr>
      <w:r>
        <w:rPr>
          <w:lang w:val="ar_AE" w:bidi="ar_AE"/>
        </w:rPr>
      </w:r>
      <w:r>
        <w:rPr>
          <w:vertAlign w:val="superscript"/>
          <w:lang w:val="ar_AE" w:bidi="ar_AE"/>
        </w:rPr>
        <w:t>1</w:t>
      </w:r>
      <w:r>
        <w:rPr>
          <w:lang w:val="ar_AE" w:bidi="ar_AE"/>
        </w:rPr>
        <w:t xml:space="preserve"> وَقَالَ مُوسَى لِقَادَةِ أَسْبَاطِ بَنِي إِسْرَائِيلَ: «إِلَيْكُمْ مَا أَمَرَ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إِذَا نَذَرَ رَجُلٌ نَذْراً لِلرَّبِّ، أَوْ أَقْسَمَ أَنْ يَلْتَزِمَ بِأَمْرٍ مَا، فَعَلَيْهِ أَنْ يَفِيَ بِكَلامِهِ وَيُنَفِّذَ كُلَّ مَا تَعَهَّدَ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إِذَا نَذَرَتْ صَبِيَّةٌ نَذْراً لِلرَّبِّ وَأَلْزَمَتْ نَفْسَهَا بِأَمْرٍ، وَهِيَ مَا بَرِحَتْ فِي بَيْتِ أَبِيهَا،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وَسَمِعَ أَبُوهَا مَا نَذَرَتْهُ أَوْ تَعَهَّدَتْ بِهِ، وَسَكَتَ، فَإِنَّهَا تَكُونُ مُلْزَمَةً بِكُلِّ نُذُورِهَا وَتَعَهُّدَاتِهَا.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إِنْ مَنَعَهَا أَبُوهَا عِنْدَ سَمَاعِهِ مَا نَذَرَتْ أَوْ تَعَهَّدَتْ بِهِ، فَإِنَّهَا لَا تَكُونُ مُلْزَمَةً بِالإِيفَاءِ، وَالرَّبُّ يَصْفَحُ عَنْهَا لأَنَّ أَبَاهَا قَدْ مَنَعَهَا.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وَإذَا تَزَوَّجَتْ بَعْدَ أَنْ نَذَرَتْ أَوْ تَعَهَّدَتْ بِمَا أَلْزَمَتْ بِهِ نَفْسَهَا،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عَرَفَ زَوْجُهَا بِنُذُورِهَا فَسَكَتَ عَنْهَا، تُصْبِحُ مُلْزَمَةً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مَنَعَهَا زَوْجُهَا عِنْدَ مَعْرِفَتِهِ بِنُذُورِهَا، فَإِنَّ مَا تَعَهَّدَتْ بِهِ وَأَلْزَمَتْ نَفْسَهَا بِهِ يُصْبِحُ لاغِياً، وَالرَّبُّ يَصْفَحُ عَنْهَا.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وَأَمَّا نَذْرُ الأَرْمَلَةِ وَالْمُطَلَّقَةِ فَكُلُّ مَا تَعَهَّدَتْ بِهِ يَثْبُتُ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 نَذَرَتِ امْرَأَةٌ مُتَزَوِّجَةٌ أَوْ أَقْسَمَتْ أَنْ تَلْتَزِمَ بِأَمْرٍ، وَهِيَ مَا بَرِحَتْ فِي بَيْتِ زَوْجِهَا،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وَسَمِعَ زَوْجُهَا وَلَمْ يَعْتَرِضْ، تُصْبِحُ مُلْزَمَةً بِكُلِّ نُذُورِهَا وَبِكُلِّ مَا تَعَهَّدَتْ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إِنْ أَبْطَلَ زَوْجُهَا نُذُورَهَا عِنْدَ مَعْرِفَتِهِ بِها، فَإِنَّ كُلَّ مَا تَعَهَّدَتْ بِهِ مِنْ نُذُورٍ، أَوْ مَا أَلْزَمَتْ بِهِ نَفْسَهَا، يُصْبِحُ لاغِياً، لأَنَّ زَوْجَهَا قَدْ أَبْطَلَ نُذُورَهَا، وَالرَّبُّ يَصْفَحُ عَنْهَا.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كُلُّ نَذْرٍ وَكُلُّ تَعَهُّدٍ مُلْزِمٍ بِقَمْعِ النَّفْسِ، فَزَوْجُهَا يُثْبِتُهُ، وَزَوْجُهَا يُبْطِلُهُ.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إِنْ لَمْ يَعْتَرِضْ زَوْجُهَا خِلالَ يَوْمٍ مِنْ مَعْرِفَتِهِ بِهِ، فَقَدْ أَثْبَتَ عَلَيْهَا كُلَّ نُذُورِهَا وَتَعَهُّدَاتِهَا، لأَنَّهُ لَمْ يَعْتَرِضْ عَلَيْهَا عِنْدَ مَعْرِفَتِهِ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 إِنْ أَبْطَلَ نُذُورَهَا بَعْدَ ذَلِكَ، فَإِنَّهُ يَحْمِلُ عِقَابَ ذَنْبِهَا».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هَذِهِ هِيَ الْفَرَائِضُ الَّتِي أَمَرَ بِها الرَّبُّ مُوسَى بِشَأْنِ نُذُورِ الأُنْثَى، الْخَاصَّةُ بِالزَّوْجِ وَزَوْجَتِهِ، وَالأَبِ وَابْنَتِهِ الصَّبِيَّةِ الَّتِي مَا بَرِحَتْ مُقِيمَةً فِي بَيْتِهِ.</w:t>
      </w:r>
      <w:r>
        <w:rPr>
          <w:lang w:val="ar_AE" w:bidi="ar_AE"/>
        </w:rPr>
      </w:r>
      <w:r>
        <w:rPr>
          <w:lang w:val="ar_AE" w:bidi="ar_AE"/>
        </w:rPr>
      </w:r>
    </w:p>
    <w:p>
      <w:pPr>
        <w:bidi/>
      </w:pPr>
      <w:r>
        <w:rPr>
          <w:lang w:val="ar_AE" w:bidi="ar_AE"/>
        </w:rPr>
      </w:r>
    </w:p>
    <w:p>
      <w:pPr>
        <w:pStyle w:val="Heading2"/>
        <w:bidi/>
      </w:pPr>
      <w:r>
        <w:rPr>
          <w:lang w:val="ar_AE" w:bidi="ar_AE"/>
        </w:rPr>
        <w:t>Numbers 31:1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«انْتَقِمْ مِنَ الْمِدْيَانِيِّينَ لِبَنِي إِسْرَائِيلَ، وَبَعْدَهَا تَمُوتُ وَتَنْضَمُّ إِلَى قَوْمِكَ».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مُوسَى لِلشَّعْبِ: «جَهِّزُوا مِنْكُمْ رِجَالاً مُجَنَّدِينَ لِمُحَارَبَةِ الْمِدْيَانِيِّينَ وَالانْتِقَامِ لِلرَّبِّ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أَرْسِلُوا لِلْحَرْبِ أَلْفاً وَاحِداً مِنْ كُلِّ سِبْطٍ مِنْ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فَتَمَّ اخْتِيَارُ أَلْفٍ مِنْ كُلِّ سِبْطٍ، فَكَانُوا اثْنَيْ عَشَرَ أَلْفاً مِنْ بَيْنِ أُلُوفِ إِسْرَائِيلَ مُجَرَّدِينَ لِلْقِتَالِ.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فَأَرْسَلَهُمْ مُوسَى، أَلْفاً مِنْ كُلِّ سِبْطٍ، لِلْحَرْبِ بِقِيَادَةِ فِينْحَاسَ بْنِ أَلِعَازَارَ الْكَاهِنِ، الَّذِي أَخَذَ مَعَهُ أَمْتِعَةَ الْقُدْسِ وَأَبْوَاقَ الْهُتَافِ.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فَحَارَبُوا الْمِدْيَانِيِّينَ كَمَا أَمَرَ الرَّبُّ وَقَتَلُوا كُلَّ ذَكَرٍ؛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وَقَتَلُوا مَعَهُمْ مُلُوكَهُمُ الْخَمْسَةَ: أَوِيَ وَرَاقِمَ وَصُورَ وَحُورَ وَرَابِعَ، كَمَا قَتَلُوا بَلْعَامَ بْنَ بَعُورَ بِحَدِّ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وَأَسَرَ بَنُو إِسْرَائِيلَ نِسَاءَ الْمِدْيَانِيِّينَ وَأَطْفَالَهُمْ، وَغَنِمُوا جَمِيعَ بَهَائِمِهِمْ وَمَوَاشِيهِمْ وَسَائِرَ أَمْلاكِهِمْ،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وَأَحْرَقُوا مُدُنَهُمْ كُلَّهَا بِمَسَاكِنِهَا وَحُصُونِهَا،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وَاسْتَوْلَوْا عَلَى كُلِّ الْغَنَائِمِ وَالأَسْلابِ مِنَ النَّاسِ وَالْحَيَوَانِ،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وَرَجَعُوا إِلَى مُوسَى وَأَلِعَازَارَ الْكَاهِنِ وَجَمَاعَةِ إِسْرَائِيلَ بِالسَّبْيِ والأَسْلابِ وَالْغَنِيمَةِ إِلَى الْمُخَيَّمِ فِي سُهُولِ مُوآبَ بِالْقُرْبِ مِنْ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فَخَرَجَ مُوسَى وَأَلِعَازَارُ وَكُلُّ قَادَةِ إِسْرَائِيلَ لاِسْتِقْبَالِهِمْ إِلَى خَارِجِ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فَأَبْدَى مُوسَى سُخْطَهُ عَلَى قَادَةِ الْجَيْشِ مِنْ رُؤَسَاءِ الأُلُوفِ وَرُؤَسَاءِ الْمِئَاتِ الْقَادِمِينَ مِنَ الْحَرْبِ،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لَهُمْ: «لِمَاذَا اسْتَحْيَيْتُمُ النِّسَاءَ؟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إِنَّهُنَّ بِاتِّبَاعِهِنَّ نَصِيحَةَ بَلْعَامَ أَغْوَيْنَ بَنِي إِسْرَائِيلَ لِعِبَادَةِ فَغُورَ، وَكُنَّ سَبَبَ خِيَانَةٍ لِلرَّبِّ، فَتَفَشَّى الْوَبَأُ فِي جَمَاعَةِ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فَالآنَ اقْتُلُوا كُلَّ ذَكَرٍ مِنَ الأَطْفَالِ، وَاقْتُلُوا أَيْضاً كُلَّ امْرَأَةٍ ضَاجَعَتْ رَجُلاً،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اسْتَحْيَوْا لَكُمْ كُلَّ عَذْرَاءَ لَمْ تُضَاجِعْ رَجُلاً.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وَأَمَّا أَنْتُمْ فَامْكُثُوا خَارِجَ الْمُخَيَّمِ سَبْعَةَ أَيَّامٍ، وَعَلَى كُلِّ مَنْ قَتَلَ نَفْساً، وَمَنْ لَمَسَ قَتِيلاً أَنْ يَتَطَهَّرَ فِي الْيَوْمِ الثَّالِثِ، وَفِي الْيَوْمِ السَّابعِ. افْعَلُوا هَذَا أَنْتُمْ وَسَبَايَاكُمْ.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وَكَذَلِكَ طَهِّرُوا كُلَّ ثَوْبٍ، وَكُلَّ مَتَاعٍ جِلْدِيٍّ، وَكُلَّ مَا هُوَ مَصْنُوعٌ مِنْ شَعْرِ الْمَعْزِ وَكُلَّ آنِيَةٍ مِنْ خَشَبٍ».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أَلِعَازَارُ الْكَاهِنُ لِلْمُحَارِبِينَ: «هَذِهِ هِيَ فَرِيضَةُ الشَّرِيعَةِ الَّتِي أَمَرَ بِها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الذَّهَبُ وَالْفِضَّةُ وَالنُّحَاسُ وَالْحَدِيدُ وَالْقَصْدِيرُ وَالرَّصَاصُ،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وَكُلُّ مَا يَتَحَمَّلُ حَرَارَةَ النَّارِ، أَجِيزُوهُ فِيهَا فَيُصْبِحَ طَاهِراً. وَلَكِنْ عَلَيْكُمْ أَيْضاً أَنْ تُطَهِّرُوهُ بِمَاءِ التَّطْهِيرِ، وَمَا لَا يَحْتَمِلُ النَّارَ طَهِّرُوهُ بِمَاءِ التَّطْهِيرِ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اغْسِلُوا ثِيَابَكُمْ فِي الْيَوْمِ السَّابعِ فَتَكُونُوا طَاهِرِينَ. وَبَعْدَ ذَلِكَ تَدْخُلُونَ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«أَحْصِ أَنْتَ وَأَلِعَازَارُ الْكَاهِنُ وَرُؤَسَاءُ الْعَشَائِرِ الْغَنَائِمَ وَالسَّبْيَ مِنَ النَّاسِ وَالْحَيَوَانِ،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وَقَسِّمِ الْغَنَائِمَ مُنَاصَفَةً بَيْنَ الْجُنْدِ الْمُشْتَرِكِينَ فِي الْحَرْبِ وَبَيْنَ كُلِّ الْجَمَاعَةِ.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وَخُذْ نَصِيباً لِلرَّبِّ مِنْ غَنَائِمِ أَهْلِ الْحَرْبِ، وَاحِداً مِنْ كُلِّ خَمْسِ مَئَةٍ مِنَ النَّاسِ وَالْبَقَرِ وَالْحَمِيرِ وَالْغَنَمِ.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مِنْ نِصْفِ أَهْلِ الْحَرْبِ تَأْخُذُهَا وَتُعْطِيهَا لأَلِعَازَارَ الْكَاهِنِ تَقْدِمَةً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وَتَأْخُذُ مِنْ نِصْفِ بَنِي إِسْرَائِيلَ وَاحِداً مِنْ كُلِّ خَمْسِينَ مِنَ النَّاسِ وَالْبَقَرِ وَالْحَمِيرِ وَالْغَنَمِ وَسَائِرِ الْبَهَائِمِ، وَتُعْطِيهَا لِلّاوِيِّينَ الْقَائِمِينَ عَلَى خِدْمَةِ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فَنَفَّذَ مُوسَى وَأَلِعَازَارُ الْكَاهِنُ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وَكَانَ النَّهْبُ الْمُتَبَقِّي مِنْ غَنَائِمِ رِجَالِ الْحَرْبِ مِنَ الْغَنَمِ سِتَّ مِئَةٍ وَخَمْسَةً وَسَبْعِينَ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وَمِنَ الْبَقَرِ اثْنَيْنِ وَسَبْعِينَ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وَمِنَ الْحَمِيرِ وَاحِداً وَسِتِّينَ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وَمِنَ الْعَذَارَى اللَّوَاتِي لَمْ يُضَاجِعْنَ ذَكَراً اثْنَيْنِ وَثَلاثِينَ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فَكَانَ النِّصْفُ نَصِيبُ أَهْلِ الْحَرْبِ، مِنَ الْغَنَمِ ثَلاثَ مِئَةٍ وَسَبْعَةً وَثَلاثِينَ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وَكَانَتْ زَكَاةُ الرَّبِّ مِنْهَا سِتَّ مِئَةٍ وَخَمْسَةً وَسَبْعِينَ،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وَمِنَ الْبَقَرِ سِتَّةً وَثَلاثِينَ أَلْفاً، وَزَكَاةُ الرَّبِّ مِنْهَا اثْنَيْنِ وَسَبْعِينَ،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وَمِنَ الْحَمِيرِ ثَلاثِينَ أَلْفاً وَخَمْسَ مِئَةٍ، وَزَكَاةُ الرَّبِّ مِنْهَا وَاحِداً وَسِتِّينَ،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وَمِنَ النِّسَاءِ الْعَذَارَى سِتَّةَ عَشَرَ أَلْفاً، وَزَكَاةُ الرَّبِّ مِنْهَا اثْنَيْنِ وَثَلاثِينَ نَفْساً.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فَأَعْطَى مُوسَى الزَّكَاةَ تَقْدِمَةَ الرَّبِّ لأَلِعَازَارَ الْكَاهِنِ،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أَمَّا نِصْفُ غَيْرِ الْمُحَارِبِينَ مِنَ الإِسْرَائِيلِيِّينَ مِنَ الْغَنِيمَةِ الَّذِي قَسَمَهُ مُوسَى مِنْ كَامِلِ غَنَائِمِ أَهْلِ الْحَرْبِ،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فَكَانَ مِنَ الْغَنَمِ ثَلاثَ مِئَةٍ وَسَبْعَةً وَثَلاثِينَ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وَمِنَ الْبَقَرِ سِتَّةً وَثَلاثِينَ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وَمِنَ الْحَمِيرِ ثَلاثِينَ أَلْفاً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وَمِنَ الْعَذَارَى سِتَّةَ عَشَرَ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فَأَفْرَزَ مُوسَى مِنْ نَصِيبِ الإِسْرَائِيلِيِّينَ وَاحِداً مِنْ كُلِّ خَمْسِينَ مِنَ النِّسَاءِ وَمِنَ الْبَهَائِمِ وَأَعْطَاهَا لِلّاوِيِّينَ الْقَائِمِينَ عَلَى خِدْمَةِ الْمَسْكَنِ،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ثُمَّ تَقَدَّمَ قَادَةُ الْجُنْدِ مِنْ رُؤَسَاءِ الأُلُوفِ وَرُؤَسَاءِ الْمِئَاتِ إِلَى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وَقَالُوا لَهُ: «لَقَدْ أَحْصَى عَبِيدُكَ عَدَدَ جُنُودِهِمِ الْمُحَارِبِينَ، فَلَمْ يُفْقَدْ مِنَّا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لِذَلِكَ يُقَدِّمُ كُلُّ وَاحِدٍ مِنَّا قُرْبَانَ الرَّبِّ فِي مَا وَجَدَهُ مِنْ أَمْتِعَةِ ذَهَبٍ: حُجُولٍ وَأَسَاوِرَ وَخَوَاتِمَ وَأَقْرَاطٍ وَقَلائِدَ لِلتَّكْفِيرِ عَنْ أَنْفُسِنَا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فَأَخَذَ مُوسَى وَأَلِعَازَارُ الْكَاهِنُ مِنْهُمْ كُلَّ مَا هُوَ مَصْنُوعٌ مِنَ 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فَكَانَتْ جُمْلَةُ ذَهَبِ التَّقْدِمَةِ الَّتِي قَرَّبُوهَا لِلرَّبِّ سِتَّةَ عَشَرَ أَلَفاً وَسَبْعَ مِئَةٍ وَخَمْسِينَ شَاقِلاً (نَحْوَ مِئَتَيْ كِيلُو جِرَاماً) قَدَّمَهَا رُؤَسَاءُ الأُلُوفِ وَرُؤَسَاءُ الْمِئَاتِ.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أَمَّا الْجُنْدُ فَقَدْ أَخَذَ كُلٌّ مِنْهُمْ مَا اغْتَنَمَهُ لِنَفْسِهِ.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وَحَمَلَ مُوسَى وَأَلِعَازَارُ الْكَاهِنُ الذَّهَبَ الَّذِي قَدَّمَهُ رُؤَسَاءُ الأُلُوفِ وَرُؤَسَاءُ الْمِئَاتِ وَأَتَيَا بِهِ إِلَى خَيْمَةِ الاجْتِمَاعِ تَذْكَاراً لِبَنِي إِسْرَائِيلَ أَمَامَ الرَّبِّ.</w:t>
      </w:r>
      <w:r>
        <w:rPr>
          <w:lang w:val="ar_AE" w:bidi="ar_AE"/>
        </w:rPr>
      </w:r>
      <w:r>
        <w:rPr>
          <w:lang w:val="ar_AE" w:bidi="ar_AE"/>
        </w:rPr>
      </w:r>
    </w:p>
    <w:p>
      <w:pPr>
        <w:bidi/>
      </w:pPr>
      <w:r>
        <w:rPr>
          <w:lang w:val="ar_AE" w:bidi="ar_AE"/>
        </w:rPr>
      </w:r>
    </w:p>
    <w:p>
      <w:pPr>
        <w:pStyle w:val="Heading2"/>
        <w:bidi/>
      </w:pPr>
      <w:r>
        <w:rPr>
          <w:lang w:val="ar_AE" w:bidi="ar_AE"/>
        </w:rPr>
        <w:t>Numbers 32:1</w:t>
      </w:r>
      <w:r>
        <w:rPr>
          <w:lang w:val="ar_AE" w:bidi="ar_AE"/>
        </w:rPr>
      </w:r>
    </w:p>
    <w:p>
      <w:pPr>
        <w:bidi/>
      </w:pPr>
      <w:r>
        <w:rPr>
          <w:lang w:val="ar_AE" w:bidi="ar_AE"/>
        </w:rPr>
      </w:r>
      <w:r>
        <w:rPr>
          <w:vertAlign w:val="superscript"/>
          <w:lang w:val="ar_AE" w:bidi="ar_AE"/>
        </w:rPr>
        <w:t>1</w:t>
      </w:r>
      <w:r>
        <w:rPr>
          <w:lang w:val="ar_AE" w:bidi="ar_AE"/>
        </w:rPr>
        <w:t xml:space="preserve"> وَكَانَ لِسِبْطَيْ رَأُوبَيْنَ وَجَادٍ مَوَاشٍ كَثِيرَةٌ جِدّاً. فَلَمَّا أَقْبَلُوا عَلَى أَرْضِ يَعَزِيرَ وَأَرْضِ جِلْعَادَ وَجَدُوا أَنَّهَا صَالِحَةٌ لِرَعْيِ الْمَوَاشِي.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فَقَالُوا لِمُوسَى وَأَلِعَازَارَ الْكَاهِنِ وَرُؤَسَاءِ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أَرَاضِي عَطَارُوتَ وَدِيبُونَ وَيَعَزِيرَ وَنِمْرَةَ وَحَشْبُونَ وَأَلِعَالَةَ وَشَبَامَ وَنَبُو وَبَعُونَ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الأَرَاضِي الَّتِي أَخْضَعَهَا الرَّبُّ لِبَنِي إِسْرَائِيلَ هِيَ مَرَاعٍ صَالِحَةٌ لِرَعْيِ مَوَاشِي عَبِيدِكَ.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حَسُنَ لَدَيْكَ، أَعْطِ هَذِهِ الأَرَاضِي لِعَبِيدِكَ مُلْكاً، وَلا تَدَعْنَا نَعْبُرُ نَهْرَ الأُرْدُنِّ».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مُوسَى لأَبْنَاءِ سِبْطَيْ جَادٍ وَرَأُوبَيْنَ: «أَيَنْطَلِقُ إِخْوَتُكُمْ لِخَوْضِ الْحَرْبِ وَأَنْتُمْ هُنَا قَاعِدُونَ؟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لِمَاذَا تُضْعِفُونَ قُلُوبَ الإِسْرَائِيلِيِّينَ عَنِ الْعُبُورِ إِلَى الأَرْضِ الَّتِي وَهَبَهَا الرَّبُّ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هَذَا مَا فَعَلَهُ آبَاؤُكُمْ حِينَ أَرْسَلْتُهُمْ مِنْ قَادَشَ بَرْنِيعَ لِيَتَجَسَّسُوا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فَبَعْدَ أَنْ بَلَغُوا وَادِي أَشْكُولَ وَتَجَسَّسُوا الأَرْضَ أَضْعَفُوا قُلُوبَ الإِسْرَائِيلِيِّينَ عَنِ الْعُبُورِ إِلَى الأَرْضِ الَّتِي وَهَبَهَا الرَّبُّ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فَاحْتَدَمَ فِي ذَلِكَ الْيَوْمِ غَضَبُ الرَّبِّ وَقَالَ: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لأَنَّهُمْ لَمْ يُطِيعُونِي مِنْ كُلِّ قُلُوبِهِمْ فَإِنَّ الرِّجَالَ مِنِ ابْنِ عِشْرِينَ سَنَةً فَمَا فَوْقُ مِنَ الَّذِينَ خَرَجُوا مِنْ مِصْرَ لَنْ يَرَوْا الأَرْضَ الَّتِي أَقْسَمْتُ أَنْ أَهَبَهَا لِنَسْلِ إِبْرَاهِيمَ وَإِسْحَاقَ وَيَعْقُوبَ،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مَاعَدَا كَالَبَ بْنَ يَفُنَّةَ الْقِنِزِّيَّ وَيَشُوعَ بْنَ نُونٍ، لأَنَّهُمَا أَطَاعَانِي مِنْ كُلِّ قَلْبَيْهِمَا.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 اشْتَدَّ غَضَبُ الرَّبِّ عَلَى بَنِي إِسْرَائِيلَ أَتَاهَهُمْ فِي الصَّحْرَاءِ أَرْبَعِينَ سَنَةً، حَتَّى فَنِيَ كُلُّ الْجِيلِ الَّذِي ارْتَكَبَ الشَّرَّ فِي عَيْنَيِ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وَهَا أَنْتُمْ نِتَاجُ تَرْبِيَةِ قَوْمٍ خُطَاةٍ، تَرْتَكِبُونَ وِزْرَ آبَائِكُمْ، لِتَزِيدُوا مِنْ شِدَّةِ غَضَبِهِ عَلَى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لأَنَّكُمْ إِنْ تَخَلَّيْتُمْ عَنْ طَاعَتِهِ، يَعُودُ وَيَتْرُكُهُمْ فِي الصَّحْرَاءِ وَتَكُونُونَ أَنْتُمْ سَبَبَ هَلاكِهِمْ».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فَاقْتَرَبُوا مِنْهُ وَقَالُوا: «سَنَبْنِي حَظَائِرَ لِمَوَاشِينَا وَمُدُناً لأَطْفَالِنَا وَنِسَائِنَا،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نَحْنُ فَنَتَسَلَّحُ وَنَنْطَلِقُ مُسْرِعِينَ أَمَامَ بَنِي إِسْرَائِيلَ حَتَّى يَبْلُغُوا أَمَاكِنَهُمْ بَيْنَمَا يَمْكُثُ نِسَاؤُنَا وَأَطْفَالُنَا فِي مُدُنٍ مُحَصَّنَةٍ تَقِيهِمْ هَجْمَاتِ أَهْلِ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وَلا نَرْجِعُ إِلَى بُيُوتِنَا حَتَّى يَمْتَلِكَ كُلُّ وَاحِدٍ مِنْ بَنِي إِسْرَائِيلَ نَصِيبَهُ مِنَ الْمِيرَاثِ.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وَإِنَّنَا لَا نَرِثُ مَعَهُمْ شَيْئاً فِي غَرْبِيِّ نَهْرِ الأُرْدُنِّ، لأَنَّنَا قَدْ حَصَلْنَا عَلَى نَصِيبِنَا فِي الأَرَاضِي الْوَاقِعَةِ فِي شَرْقِيِّهِ».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فَقَالَ لَهُمْ مُوسَى: «إِنْ وَفَيْتُمْ بِعَهْدِكُمْ فَحَمَلْتُمُ السِّلاحَ لِخَوْضِ الْحَرْبِ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وَعَبَرَ كُلُّ مُتَسَلِّحٍ مِنْكُمْ نَهْرَ الأُرْدُنِّ لِيُحَارِبَ أَمَامَ الرَّبِّ حَتَّى يَتِمَّ طَرْدُ أَعْدَائِهِ مِنْ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فَتَخْضَعُ الأَرْضُ بَيْنَ يَدَيِ الرَّبِّ، وَبَعْدَهَا تَرْجِعُونَ، عِنْدَئِذٍ تَكُونُونَ أَبْرِيَاءَ عِنْدَ الرَّبِّ وَعِنْدَ شَعْبِ إِسْرَائِيلَ، وَتُصْبِحُ هَذِهِ الأَرْضُ مُلْكاً لَكُمْ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 إِنْ نَكَثْتُمْ بِتَعَهُّدِكُمْ فَإِنَّكُمْ تُخْطِئُونَ إِلَى الرَّبِّ. وَثِقُوا أَنَّ خَطِيئَتَكُمْ سَتُلاحِقُكُمْ.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ابْنُوا مُدُناً لِنِسَائِكُمْ وَأَطْفَالِكُمْ، وَحَظَائِرَ لِغَنَمِكُمْ، وَنَفِّذُوا مَا تَعَهَّدْتُمْ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فَأَجَابَ أَبْنَاءُ سِبْطَيْ جَادٍ وَرَأُوبَيْنَ مُوسَى: «سَيَفْعَلُ عَبِيدُكَ كَأَمْرِ سَيِّدِهِمْ،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 يَمْكُثُ أَطْفَالُنَا وَنِسَاؤُنَا وَمَوَاشِينَا وَكُلُّ بَهَائِمِنَا فِي مُدُنِ جِلْعَادَ،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بَيْنَمَا يَعْبُرُ كُلُّ مُنْخَرِطٍ فِي الْجَيْشِ مِنْ عَبِيدِكَ نَهْرَ الأُرْدُنِّ لِلْحَرْبِ أَمَامَ الرَّبِّ كَمَا أَمَرَ سَيِّدُنَا».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فَأَوْصَى بِهِمْ مُوسَى أَلِعَازَارَ الْكَاهِنَ وَيَشُوعَ بْنَ نُونٍ وَرُؤَسَاءَ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قَائِلاً: «إِنْ عَبَرَ مَعَكُمْ نَهْرَ الأُرْدُنِّ كُلُّ مُتَجَرِّدٍ لِلْحَرْبِ بَيْنَ يَدَيِ الرَّبِّ مِنْ أَبْنَاءِ سِبْطَيْ جَادٍ وَرَأُوبَيْنَ، وَتَمَّ الاسْتِيلاءُ عَلَى الأَرْضِ، تُوَرِّثُونَهُمْ أَرْضَ جِلْعَادَ مُلْكاً.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 إِنْ تَقَاعَسُوا عَنِ الْعُبُورِ لِخَوْضِ الْحَرْبِ مَعَكُمْ، فَإِنَّكُمْ تُوَرِّثُونَهُمْ فِي وَسَطِكُمْ فِي أَرْضِ كَنْعَانَ».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فَأَجَابَ أَبْنَاءُ سِبْطَيْ جَادٍ وَرَأُوبَيْنَ: «كُلُّ مَا تَكَلَّمَ الرَّبُّ بِهِ مِنْ نَحْوِ عَبِيدِكَ نَلْتَزِمُ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فَإِنَّنَا نَعْبُرُ بِكَامِلِ أَسْلِحَتِنَا لِنُحَارِبَ بَيْنَ يَدَيِ الرَّبِّ فِي أَرْضِ كَنْعَانَ، وَلَكِنَّنَا لَا نَرِثُ نَصِيباً فِي غَرْبِيِّ الأُرْدُنِّ».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فَوَهَبَ مُوسَى أَبْنَاءَ سِبْطَيْ جَادٍ وَرَأُوبَيْنَ وَأَبْنَاءَ نِصْفِ سِبْطِ مَنَسَّى بْنِ يُوسُفَ مَمْلَكَةَ سِيحُونَ مَلِكِ الأَمُورِيِّينَ، وَمَمْلَكَةَ عُوجٍ مَلِكِ بَاشَانَ بِمَا فِيهِمَا مِنْ أَرَاضٍ وَمُدُنٍ وَاقِعَةٍ ضِمْنَ حُدُودِهِمَا.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فَرَمَّمَ أَبْنَاءُ سِبْطِ جَادٍ مُدُنَ دِيبُونَ وَعَطَاروُتَ وَعَرُوعِيرَ،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وَعَطْرُوتَ شُوفَانَ وَيَعَزِيرَ وَيَجْبَهَةَ،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وَبَيْتَ نِمْرَةَ وَبَيْتَ هَارَانَ، وَجَعَلُوهَا مُدُناً مُحَصَّنَةً وَبَنَوْا أَيْضاً حَظَائِرَ لِغَنَمِهِمْ.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وَبَنَى أَبْنَاءُ رَأُوبَيْنَ مُدُنَ حَشْبُونَ وَأَلِعَالَةَ وَقِرْيَتَايِمَ،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وَنَبُو وَبَعْلَ مَعُونَ اللَّتَيْنِ تَمَّ تَغْيِيرُ اسْمَيْهِمَا، وَسَبْمَةَ وَأَطْلَقُوا أَسْمَاءَ أُخْرَى عَلَى الْمُدُنِ الَّتِي بَنَوْهَا.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وَتَوَجَّهَ أَبْنَاءُ مَاكيِرَ مِنْ سِبْطِ مَنَسَّى نَحْوَ جِلْعَادَ وَاسْتَوْلَوْا عَلَيْهَا، وَطَرَدُوا الأَمُورِيِّينَ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فَوَهَبَ مُوسَى جِلْعَادَ لِنَسْلِ مَاكِيرَ بْنِ مَنَسَّى فَأَقَامُوا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وَاسْتَوْلَى يَائِيرُ مِنْ سِبْطِ مَنَسَّى عَلَى مَزَارِعِ جِلْعَادَ، وَدَعَاهَا حَوُّوثَ يَائِيرَ (وَمَعْنَاهَا قُرَى يَائِيرَ).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كَمَا انْطَلَقَ نُوبَحُ وَتَمَلَّكَ قَنَاةَ وَالْقُرَى الْمُحِيطَةَ بِها وَأَطْلَقَ عَلَيْهَا اسْمَهُ «نُوبَحَ».</w:t>
      </w:r>
      <w:r>
        <w:rPr>
          <w:lang w:val="ar_AE" w:bidi="ar_AE"/>
        </w:rPr>
      </w:r>
      <w:r>
        <w:rPr>
          <w:lang w:val="ar_AE" w:bidi="ar_AE"/>
        </w:rPr>
      </w:r>
    </w:p>
    <w:p>
      <w:pPr>
        <w:bidi/>
      </w:pPr>
      <w:r>
        <w:rPr>
          <w:lang w:val="ar_AE" w:bidi="ar_AE"/>
        </w:rPr>
      </w:r>
    </w:p>
    <w:p>
      <w:pPr>
        <w:pStyle w:val="Heading2"/>
        <w:bidi/>
      </w:pPr>
      <w:r>
        <w:rPr>
          <w:lang w:val="ar_AE" w:bidi="ar_AE"/>
        </w:rPr>
        <w:t>Numbers 33:1</w:t>
      </w:r>
      <w:r>
        <w:rPr>
          <w:lang w:val="ar_AE" w:bidi="ar_AE"/>
        </w:rPr>
      </w:r>
    </w:p>
    <w:p>
      <w:pPr>
        <w:bidi/>
      </w:pPr>
      <w:r>
        <w:rPr>
          <w:lang w:val="ar_AE" w:bidi="ar_AE"/>
        </w:rPr>
      </w:r>
      <w:r>
        <w:rPr>
          <w:vertAlign w:val="superscript"/>
          <w:lang w:val="ar_AE" w:bidi="ar_AE"/>
        </w:rPr>
        <w:t>1</w:t>
      </w:r>
      <w:r>
        <w:rPr>
          <w:lang w:val="ar_AE" w:bidi="ar_AE"/>
        </w:rPr>
        <w:t xml:space="preserve"> هَذَا هُوَ سِجِلُّ رِحْلاتِ بَنِي إِسْرَائِيلَ مُنْذُ خُرُوجِهِمْ مِنْ دِيَارِ مِصْرَ، بِقِيَادَةِ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فَقَدْ دَوَّنَ مُوسَى مَرَاحِلَ رِحْلاتِهِمْ، تَلْبِيَةً لأَمْرِ الرَّبِّ، حَسَبَ وُقُوعِهَا.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الْيَوْمِ الْخَامِسَ عَشَرَ مِنَ الشَّهْرِ الأَوَّلِ (الْعِبْرِيِّ)، فِي صَبَاحِ غَدِ الْفِصْحِ، ارْتَحَلَ الإِسْرَائِيلِيُّونَ مِنْ رَعَمْسِيسَ بِقُوَّةٍ أَمَامَ أَعْيُنِ جَمِيعِ الْمِصْرِيِّينَ،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الَّذِينَ كَانُوا يَدْفِنُونَ أَبْكَارَهُمُ الَّذِينَ أَهْلَكَهُمُ الرَّبُّ، وَبَعْدَ أَنْ أَنْزَلَ قَضَاءَهُ بِآلِهَتِهِمْ.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وَتَوَجَّهَ بَنُو إِسْرَائِيلَ مِنْ رَعَمْسِيسَ وَخَيَّمُوا فِي سُكُّوتَ.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ارْتَحَلُوا مِنْ سُكُّوتَ وَحَلُّوا فِي إِيثَامَ الْمُجَاوِرَةِ لِطَرَفِ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ارْتَدُّوا مِنْ إِيثَامَ إِلَى فَمِ الْحِيرُوثِ مُقَابِلَ بَعْلِ صَفُونَ، وَنَزَلُوا أَمَامَ مَجْدَلَ.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بَعْدَ ذَلِكَ انْطَلَقُوا مِنْ أَمَامِ الْحِيرُوثِ وَاجْتَازُوا فِي وَسَطِ الْبَحْرِ إِلَى الصَّحْرَاءِ، وَتَقَدَّمُوا مَسِيرَةَ ثَلاثَةِ أَيَّامٍ فِي صَحْرَاءِ إِيثَامَ، وَأَقَامُوا فِي مَارَّةَ.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ارْتَحَلُوا مِنْ مَارَّةَ وَأَقْبَلُوا عَلَى إِيلِيمَ، حَيْثُ وَجَدُوا فِيهَا اثْنَتَيْ عَشْرَةَ عَيْنَ مَاءٍ وَسَبْعِينَ نَخْلَةً، فَخَيَّمُوا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وَمَا لَبِثُوا أَنْ مَضَوْا مِنْ إِيلِيمَ وَنَزَلُوا عِنْدَ الْبَحْرِ الأَحْمَرِ.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وَانْطَلَقُوا مِنْ جُوَارِ الْبَحْرِ الأَحْمَرِ وَحَطُّوا رِحَالَهُمْ فِي صَحْرَاءِ 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تَوَجَّهُوا مِنْ صَحْرَاءِ سِينَ وَأَقَامُوا فِي دُفْقَةَ.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وَانْتَقَلُوا مِنْ دُفْقَةَ وَنَزَلُوا فِي أَلُوشَ.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وَتَقَدَّمُوا مِنْ أَلُوشَ وَنَصَبُوا خِيَامَهُمْ فِي رَفِيدِيمَ. وَلَمْ يَجِدِ الشَّعْبُ هُنَاكَ مَاءً لِيَشْرَبَ.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مَضَوْا مِنْ رَفِيدِيمَ وَأَقَامُوا فِي صَحْرَاءِ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وَانْطَلَقُوا مِنْ صَحْرَاءِ سِينَاءَ وَخَيَّمُوا فِي قَبْرُوتَ هَتَّأَوَةَ.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وَغَادَرُوا قَبْروُتَ هَتَّأَوَةَ وَنَزَلُوا فِي حَضَيْرُوتَ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وَانْتَقَلُوا مِنْ حَضَيْرُوتَ وَحَطُّوا رِحَالَهُمْ فِي رِثْمَةَ.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ارْتَحَلُوا مِنْ رِثْمَةَ وَتَوَقَّفُوا فِي رِمُّونَ فَارَصَ.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وَمَضَوْا مِنْ رِمُّونَ فَارَصَ وَخَيَّمُوا فِي لِبْنَةَ.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وَتَقَدَّمُوا مِنْ لِبْنَةَ وَأَقَامُوا فِي رِسَّةَ.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انْطَلَقُوا مِنْ رِسَّةَ وَنَصَبُوا خِيَامَهُمْ فِي قُهَيْلاتَةَ.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وَتَوَجَّهُوا مِنْ قُهَيْلاتَةَ وَنَزَلُوا فِي جَبَلِ شَافَرَ.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وَانْتَقَلُوا مِنْ جَبَلِ شَافَرَ وَحَطُّوا رِحَالَهُمْ فِي حَرَادَةَ.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ارْتَحَلُوا مِنْ حَرَادَةَ وَتَوَقَّفُوا فِي مَقْهَيْلُوتَ.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وَسَافَرُوا مِنْ مَقْهَيْلُوتَ وَخَيَّمُوا فِي تَاحَتَ.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وَمَضَوْا مِنْ تَاحَتَ وَأَقَامُوا فِي تَارَحَ.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وَانْطَلَقُوا مِنْ تَارَحَ وَنَزَلُوا فِي مِثْقَةَ.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وَتَوَجَّهُوا مِنْ مِثْقَةَ وَنَصَبُوا خِيَامَهُمْ فِي حَشْمُونَةَ.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انْتَقَلُوا مِنْ حَشْمُونَةَ وَتَوَقَّفُوا فِي مُسِيرُوتَ.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وَتَقَدَّمُوا مِنْ مُسِيرُوتَ وَحَطُّوا رِحَالَهُمْ فِي بَنِي يَعْقَانَ.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وَغَادَرُوا بَنِي يَعْقَانَ وَخَيَّمُوا فِي حُورِ الْجِدْجَادِ.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وَسَافَرُوا مِنْ حُورِ الْجِدْجَادِ وَأَقَامُوا فِي يُطْبَاتَ.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وَمَضَوْا مِنْ يُطْبَاتَ وَنَزَلُوا فِي عَبْرُونَةَ.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وَانْطَلَقُوا مِنْ عَبْرُونَةَ وَنَصَبُوا خِيَامَهُمْ فِي عِصْيُونَ جَابَرَ.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تَوَجَّهُوا مِنْ عِصْيُونَ جَابَرَ وَتَوَقَّفُوا فِي صَحْرَاءِ صِينَ، وَهِيَ قَادِشُ.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وَانْتَقَلُوا مِنْ قَادَشَ وَحَطُّوا رِحَالَهُمْ فِي جَبَلِ هُورٍ فِي طَرَفِ أَرْضِ أَدُومَ.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وَفِي الْيَوْمِ الأَوَّلِ مِنَ الشَّهْرِ الْخَامِسِ مِنَ السَّنَةِ الأَرْبَعِينَ لِخُرُوجِ بَنِي إِسْرَائِيلَ مِنْ دِيَارِ مِصْرَ، صَعِدَ هَرُونُ الْكَاهِنُ إِلَى جَبَلِ هُورٍ حَسَبَ أَمْرِ الرَّبِّ وَمَاتَ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وَكَانَ عُمْرُ هَرُونَ حِينَ مَاتَ فِي جَبَلِ هُورٍ مِئَةً وَثَلاثاً وَعِشْرِينَ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وَسَمِعَ آنَئِذٍ مَلِكُ عِرَادَ الْكَنْعَانِيُّ الْمُقِيمُ فِي جَنُوبِيِّ أَرْضِ كَنْعَانَ، بِزَحْفِ الإِسْرَائِيلِيِّينَ.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ثُمَّ تَقَدَّمَ الإِسْرَائِيلِيُّونَ مِنْ جَبَلِ هُورٍ وَعَسْكَرُوا فِي صَلْمُونَةَ.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وَغَادَرُوا صَلْمُونَةَ وَخَيَّمُوا فِي فُونُونَ.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وَسَافَرُوا مِنْ فُونُونَ وَأَقَامُوا فِي أُوبُوتَ،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وَارْتَحَلُوا مِنْ أُوبُوتَ وَنَزَلُوا فِي عَيِّيِ عَبَارِيمَ عَلَى حُدُودِ مُوآبَ.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وَانْطَلَقُوا مِنْ عَيِّيمَ وَنَصَبُوا خِيَامَهُمْ فِي دِيبُونَ جَادٍ.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ثُمَّ تَوَجَّهُوا مِنْ دِيبُونَ جَادٍ وَتَوَقَّفُوا فِي عَلْمُونَ دِبْلاتَايِمَ.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وَانْتَقَلُوا مِنْ عَلْمُونَ دِبْلاتَايِمَ وَحَطُّوا رِحَالَهُمْ فِي جِبَالِ عَبَارِيمَ مُقَابِلَ نَبُو،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ثُمَّ ارْتَحَلُوا مِنْ جِبَالِ عَبَارِيمَ وَنَزَلُوا فِي سُهُولِ مُوآبَ بِالْقُرْبِ مِنْ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وَنَصَبُوا خِيَامَهُمْ فِي سُهُولِ مُوآبَ عَلَى مُحَاذَاةِ نَهْرِ الأُرْدُنِّ، مِنْ بَيْتِ يَشِيمُوتَ إِلَى أَبَلِ شِطِّيمَ.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وَقَالَ الرَّبُّ لِمُوسَى فِي سُهُولِ مُوآبَ بِالْقُرْبِ مِنْ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«أَوْصِ بَنِي إِسْرَائِيلَ وَقُلْ لَهُمْ: إِنَّكُمْ لابُدَّ عَابِرُونَ نَهْرَ الأُرْدُنِّ نَحْوَ أَرْضِ كَنْعَانَ،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فَاطْرُدُوا جَميِعَ أَهْلِ الأَرْضِ مِنْ أَمَامِكُمْ، وَدَمِّرُوا تَمَاثِيلَهُمُ الْمَنْحُوتَةَ، وَأَبِيدُوا أَصْنَامَهُمُ الْمَسْبُوكَةَ، وَاهْدِمُوا كُلَّ مُرْتَفَعَاتِهِمْ.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وَامْلِكُوا الأَرْضَ وَاسْتَوْطِنُوا فِيهَا، لأَنِّي قَدْ وَهَبْتُكُمُ الأَرْضَ لِكَيْ تَرِثُوهَا.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اقْتَسِمُوا الأَرْضَ بِالْقُرْعَةِ حَسَبَ أَسْبَاطِكُمْ، فَالسِّبْطُ الْكَبِيرُ يَأْخُذُ نَصِيباً أَكْبَرَ، وَالسِّبْطُ الصَّغِيرُ يَنَالُ نَصِيباً أَقَلَّ. وَكُلٌّ يُقِيمُ حَيْثُ يَخْرُجُ لَهُ بِالْقُرْعَةِ، وَاقْتَسِمُوا الأَرْضَ حَسَبَ أَسْبَاطِكُمْ.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وَلَكِنْ إِنْ لَمْ تَطْرُدُوا أَهْلَ الأَرْضِ مِنْ أَمَامِكُمْ، يُصْبِحُ الْبَاقُونَ مِنْهُمْ أَشْوَاكاً فِي عُيُونِكُمْ، وَمَنَاخِسَ فِي جَوَانِبِكُمْ، ويُضَايِقُونَكُمْ فِي الأَرْضِ الَّتِي أَنْتُمْ مُقِيمُونَ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عِنْدَئِذٍ أُنْزِلُ بِكُمْ مَا أَنَا مُزْمِعٌ أَنْ أُنْزِلَهُ بِهِمْ».</w:t>
      </w:r>
      <w:r>
        <w:rPr>
          <w:lang w:val="ar_AE" w:bidi="ar_AE"/>
        </w:rPr>
      </w:r>
      <w:r>
        <w:rPr>
          <w:lang w:val="ar_AE" w:bidi="ar_AE"/>
        </w:rPr>
      </w:r>
    </w:p>
    <w:p>
      <w:pPr>
        <w:bidi/>
      </w:pPr>
      <w:r>
        <w:rPr>
          <w:lang w:val="ar_AE" w:bidi="ar_AE"/>
        </w:rPr>
      </w:r>
    </w:p>
    <w:p>
      <w:pPr>
        <w:pStyle w:val="Heading2"/>
        <w:bidi/>
      </w:pPr>
      <w:r>
        <w:rPr>
          <w:lang w:val="ar_AE" w:bidi="ar_AE"/>
        </w:rPr>
        <w:t>Numbers 34:1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وَقُلْ لَهُمْ: إِنَّكُمْ دَاخِلُونَ إِلَى أَرْضِ كَنْعَانَ، وَهَذِهِ هِيَ حُدُودُ الأَرْضِ الَّتِي تَكُونُ نَصِيباً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تُشَكِّلُ صَحْرَاءُ صِينَ الْمُتَاخِمَةُ لِبِلادِ آدُومَ الْجُزْءَ الْجَنُوبِيَّ مِنَ الأَرْضِ، وَتَبْدَأُ الْحُدُودُ الْجَنُوبِيَّةُ مِنْ طَرَفِ الْبَحْرِ الْمَيِّتِ إِلَى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وَتَمْتَدُّ نَحْوَ عَقَبَةِ الْعَقَارِبِ، مُرُوراً بِصَحْرَاءِ صِينَ حَتَّى تَبْلُغَ قَادَشَ بَرْنِيعَ جَنُوباً، ثُمَّ تَتَّجِهُ نَحْوَ حَصَرِ أَدَّارَ عُبُوراً إِلَى عَصْمُونَ.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تَلْتَفُّ الْحُدُودُ مِنْ عَصْمُونَ إِلَى وَادِي الْعَرِيشِ، حَيْثُ تَنْتَهِي عِنْدَ الْبَحْرِ الْمُتَوَسِّطِ.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الْحُدُودُ الْغَرْبِيَّةُ فَتَكُونُ بِمُحَاذَاةِ سَوَاحِلِ الْبَحْرِ الْمُتَوسِّطِ.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وَتَبْدَأُ الْحُدُودُ الشِّمَالِيَّةُ مِنَ الْبَحْرِ الْمُتَوَسِّطِ وَتَمْتَدُّ شَرْقاً حَتَّى جَبَلِ 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وَمِنْ جَبَلِ هُورٍ إِلَى مَدْخَلِ حَمَاةَ، ثُمَّ تَتَّجِهُ نَحْوَ صَدَدَ،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فَزِفْرُونَ وَتَنْتَهِي عِنْدَ حَصَرِ عِينَانَ. هَذَا يَكُونُ لَكُمُ الْحَدَّ الشِّمَالِيَّ.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الْحُدُودُ الشَّرْقِيَّةُ فَتَمْتَدُّ مِنْ حَصَرِ عِينَانَ جَنُوباً إِلَى شَفَامَ.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تَنْحَدِرُ مِنْ شَفَامَ إِلَى رِبْلَةَ شَرْقِيَّ عَيْنٍ، وَتَسْتَمِرُّ حَتَّى تَصِلَ إِلَى الْمُنْحَدَرَاتِ الْوَاقِعَةِ شَرْقِيَّ بَحْرِ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تَتَّجِهُ نَحْوَ نَهْرِ الأُرْدُنِّ، حَتَّى تَنْتَهِيَ عِنْدَ الْبَحْرِ المَيِّتِ. هَذِهِ هِيَ أَرْضُكُمُ الَّتِي تَشْتَمِلُ عَلَيْهَا حُدُودُكُمْ مِنْ جِهَاتِهَا الأَرْبَعِ».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وَأَوْصَى مُوسَى بَنِي إِسْرَائِيلَ قَائِلاً: «هَذِهِ هِيَ الأَرْضُ الَّتِي تَقْتَسِمُونَهَا بِالْقُرْعَةِ، الَّتِي أَمَرَ الرَّبُّ أَنْ تُوَزَّعَ عَلَى التِّسْعَةِ الأَسْبَاطِ وَنِصْفِ السِّبْطِ.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 سِبْطَيْ رَأُوبَيْنَ وَجَادٍ وَنِصْفَ سِبْطِ مَنَسَّى قَدْ حَصَلُوا عَلَى نَصِيبِهِمْ حَسَبَ عَدَدِ عَائِلاتِهِمْ،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مِنَ الأَرَاضِي الْوَاقِعَةِ فِي شَرْقِيِّ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«إِلَيْكَ اسْمَيِ الرَّجُلَيْنِ اللَّذَيْنِ يَتَوَلَّيَانِ تَقْسِيمَ الأَرْضِ: أَلِعَازَارُ الْكَاهِنُ وَيَشُوعُ بْنُ 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فَضْلاً عَنْ رَئِيسٍ وَاحِدٍ يُمَثِّلُ كُلَّ سِبْطٍ.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وَهِذهِ أَسْمَاءُ رُؤَسَاءِ الأَسْبَاطِ: كَالَبُ بْنُ يَفُنَّةَ عَنْ سِبْطِ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شَمُوئِيلُ بْنُ عَمِّيهُودَ عَنْ سِبْطِ شِمْعُونَ.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أَلِيدَادُ بْنُ كَسْلُونَ عَنْ سِبْطِ بِنْيَامِينَ.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الرَّئِيسُ بُقِّي بْنُ يُجْلِي عَنْ سِبْطِ 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الرَّئِيسُ حَنِّيئِيلُ بْنُ إِيفُودَ عَنْ سِبْطِ مَنَسَّى مِنْ بَنِي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الرَّئِيسُ قَمُوئِيلُ بْنُ شِفْطَانَ عَنْ سِبْطِ أَفْرَايِمَ مِنْ بَنِي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الرَّئِيسُ أَلِيصَافَانُ بْنُ فَرْنَاخَ عَنْ سِبْطِ زَبُولُونَ.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الرَّئِيسُ فَلْطِيئِيلُ بْنُ عَزَّانَ عَنْ سِبْطِ يَسَّاكَرَ.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الرَّئِيسُ أَخِيهُودُ بْنُ شَلُومِي عَنْ سِبْطِ أَشِيرَ.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الرَّئِيسُ فَدَهْئِيلُ بْنُ عَمِّيهُودَ عَنْ سِبْطِ نَفْتَالِي».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هَؤُلاءِ هُمُ الرِّجَالُ الَّذِينَ عَيَّنَهُمُ الرَّبُّ لِيَتَوَلَّوْا تَقْسِيمَ أَرْضِ كَنْعَانَ عَلَى بَنِي إِسْرَائِيلَ.</w:t>
      </w:r>
      <w:r>
        <w:rPr>
          <w:lang w:val="ar_AE" w:bidi="ar_AE"/>
        </w:rPr>
      </w:r>
      <w:r>
        <w:rPr>
          <w:lang w:val="ar_AE" w:bidi="ar_AE"/>
        </w:rPr>
      </w:r>
    </w:p>
    <w:p>
      <w:pPr>
        <w:bidi/>
      </w:pPr>
      <w:r>
        <w:rPr>
          <w:lang w:val="ar_AE" w:bidi="ar_AE"/>
        </w:rPr>
      </w:r>
    </w:p>
    <w:p>
      <w:pPr>
        <w:pStyle w:val="Heading2"/>
        <w:bidi/>
      </w:pPr>
      <w:r>
        <w:rPr>
          <w:lang w:val="ar_AE" w:bidi="ar_AE"/>
        </w:rPr>
        <w:t>Numbers 35:1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 فِي سُهُولِ مُوآبَ بِالْقُرْبِ مِنْ نَهْرِ الأُرْدُنِّ مُقَابِلَ أَرِيحَا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أَنْ يُعْطُوا اللّاوِيِّينَ مِمَّا يَرِثُونَ مُدُناً يَسْكُنُونَهَا، وَمَا حَوْلَهَا مِنْ مَرَاعٍ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فَتَكُونُ الْمُدُنُ لإِقَامَتِهِمْ فِيهَا، وَأَرَاضِيهَا الْمُحِيطَةُ مَرَاعِيَ لِبَهَائِمِهِمْ وَمَوَاشِيهِمْ وَسَائِرِ حَيَوَانَاتِهِمْ.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وَتَمْتَدُّ أَرْضُ الْمَرَاعِي الَّتِي تُعْطُونَهَا لِلّاوِيِّينَ مِنْ سُورِ الْمَدِينَةِ إِلَى الْخَارِجِ، أَلْفَ ذِرَاعٍ (نَحْوَ خَمْسِ مِئَةِ مِتْرٍ) فِي كُلِّ اتِّجَاهٍ.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فَقِيسُوا مِنْ خَارِجِ الْمَدِينَةِ فِي الْجَانِبِ الشَّرْقِيِّ أَلْفَيْ ذِرَاعٍ (نَحْوَ أَلْفِ مِتْرٍ). وَفِي الْجَانِبِ الْجَنُوبِيِّ أَلْفَيْ ذِرَاعٍ (نَحْوَ أَلْفِ مِتْرٍ). وَفِي الْجَانِبِ الْغَرْبِيِّ أَلْفَيْ ذِرَاعٍ (نَحْوَ أَلْفِ مِتْرٍ)، وَفِي الْجَانِبِ الشِّمَالِيِّ أَلْفَيْ ذِرَاعٍ (نَحْوَ أَلْفِ مِتْرٍ)، وَتَكُونُ الْمَدِينَةُ فِي الْوَسَطِ.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وَتُعْطُونَ اللّاوِيِّينَ سِتَّ مُدُنٍ لِلْمَلْجَأِ يَهْرُبُ إِلَيْهَا الْقَاتِلُ، وَأَيْضاً اثْنَتَيْنِ وَأَرْبَعِينَ 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وَهَكَذَا تَكُونُ جُمْلَةُ الْمُدُنِ الَّتِي تُعْطُونَهَا لِلّاوِيِّينَ ثَمَانِيَ وَأَرْبَعِينَ مَدِينَةً مَعَ مَرَاعِيهَا.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وَالْمُدُنُ الَّتِي تُعْطُونَهَا لِلّاوِيِّينَ مِمَّا يَمْلِكُهُ الإِسْرَائِيلِيُّونَ، تُعْطُونَهَا بِمَا يَتَنَاسَبُ مَعَ مِيرَاثِ كُلِّ سِبْطٍ: خُذُوا مُدُناً أَكْثَرَ مِنَ السِّبْطِ الَّذِي يَمْلِكُ عَدَداً أَكْبَرَ، وَخُذُوا مُدُناً أَقَلَّ مِنَ السِّبْطِ الَّذِي يَمْلِكُ الْقَلِيلَ، فَيُعْطِيَ كُلُّ سِبْطٍ مِنْ مُدُنِهِ بِمَا يَتَنَاسَبُ مَعَ مِيرَاثِهِ».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«أَوْصِ بَنِي إِسْرَائِيلَ وَقُلْ لَهُمْ: إِنَّكُمْ لابُدَّ عَابِرُونَ نَهْرَ الأُرْدُنِّ إِلَى أَرْضِ كَنْعَانَ،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فَعَيِّنُوا لأَنْفُسِكُمْ مُدُناً تَكُونُ مَلْجَأً لَكُمْ يَلُوذُ بِها مَنْ يَقْتُلُ أَحَداً عَنْ غَيْرِ عَمْدٍ،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فَتَكُونَ لَكُمُ الْمُدُنُ مَلْجَأً يَلُوذُ بِها الْقَاتِلُ مِنْ وَلِيِّ الْقَتِيلِ، لِئَلّا يَمُوتَ قَبْلَ أَنْ يَمْثُلَ أَمَامَ الْقَضَاءِ.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الْمُدُنُ الَّتِي تُعَيِّنُونَهَا لِتَكُونَ لَكُمْ مَلاجِئَ فَهِيَ سِتُّ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ثَلاثٌ مِنْهَا فِي شَرْقِيِّ نَهْرِ الأُرْدُنِّ، وَثَلاثٌ أُخْرَى فِي أَرْضِ كَنْعَانَ، وَجَمِيعُهَا تَكُونُ مُدُنَ مَلْجَإٍ،</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يَلُوذُ بِها كُلُّ مَنْ قَتَلَ نَفْساً عَنْ غَيْرِ عَمْدٍ، سَوَاءٌ كَانَ الْقَاتِلُ مِنْ بَنِي إِسْرَائِيلَ أَمْ مِنَ الْغُرَبَاءِ أَوِ الْمُسْتَوْطِنِينَ فِي وَسَطِهِمْ. فَتَكُونُ هَذِهِ الْمُدُنُ السِّتُّ لِلْمَلْجَإِ.</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ضَرَبَ أَحَدٌ إِنْسَاناً بِأَدَاةٍ حَدِيدِيَّةٍ وَمَاتَ الْمَضْرُوبُ فَهُوَ قَاتِلٌ، وَالْقَاتِلُ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وَإِنْ ضَرَبَهُ بِحَجَرٍ فِي يَدِهِ أَدَّى إِلَى مَوْتِهِ فَهُوَ قَاتِلٌ، وَالْقَاتِلُ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أَوْ ضَرَبَهُ بِقِطْعَةِ خَشَبٍ قَاتِلَةٍ فَهُوَ قَاتِلٌ، وَالْقَاتِلُ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وَمِنْ حَقِّ وَلِيِّ الدَّمِ أَنْ يَقْتُلَ الْقَاتِلَ إِذَا صَادَفَهُ.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دَفَعَ أَحَدٌ شَخْصاً مِنْ فَرْطِ كَرَاهِيَّتِهِ لَهُ أَوْ أَلْقَى عَلَيْهِ شَيْئاً عَمْداً أَفْضَى إِلَى مَوْتِهِ،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أَوْ ضَرَبَهُ بِيَدِهِ بِفِعْلِ عَدَاوَتِهِ لَهُ فَمَاتَ، فَالضَّارِبُ يُقْتَلُ لأَنَّهُ قَاتِلٌ. وَمِنْ حَقِّ وَلِيِّ الدَّمِ أَنْ يَقْتُلَ الْقَاتِلَ إِذَا صَادَفَهُ.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 إِنْ دَفَعَ أَحَدٌ شَخْصاً، لَا يَكِنُّ لَهُ عَدَاوَةً، أَوْ أَلْقَى عَلَيْهِ أَدَاةً مَا مِنْ غَيْرِ عَمْدٍ،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أَوْ أَسْقَطَ عَلَيْهِ حَجَراً قَاتِلاً مِنْ غَيْرِ أَنْ يَرَاهُ، فَمَاتَ، وَلَمْ يَكُنْ يُضْمِرُ لَهُ عَدَاوَةً أَوْ يَسْعَى إِلَى أَذِيَّتِهِ،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يَفْصِلُ آنَئِذٍ الْقَضَاءُ بَيْنَ الْقَاتِلِ وَطَالِبِ الثَّأْرِ، بِمُقْتَضَى هَذِهِ الأَحْكَامِ.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وَتُنْقِذُ الْجَمَاعَةُ الْقَاتِلَ مِنْ يَدِ وَلِيِّ الدَّمِ، وَتَرُدُّهُ إِلَى مَدِينَةِ الْمَلْجَإِ الَّتِي لاذَ بِها، فَيُقِيمُ فِيهَا إِلَى أَنْ يَمُوتَ رَئِيسُ الْكَهَنَةِ الْمَمْسُوحُ بِالدُّهْنِ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وَلَكِنْ إِنْ تَخَطَّى الْقَاتِلُ حُدُودَ مَدِينَةِ مَلْجَئِهِ الَّتِي لاذَ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وَالْتَقَاهُ وَلِيُّ الدَّمِ خَارِجَ حُدُودِ مَدِينَةِ مَلْجَئِهِ وَقَتَلَهُ، فَلا يُطَالَبُ بِدَمِهِ.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لأَنَّ عَلَيْهِ أَنْ يَظَلَّ مُقِيماً فِي مَدِينَةِ مَلْجَئِهِ إِلَى أَنْ يَمُوتَ رَئِيسُ الْكَهَنَةِ، وَبَعْدَهَا يَرْجِعُ الْقَاتِلُ إِلَى أَرْضِ مِيرَاثِهِ.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فَتَكُونُ لَكُمْ هَذِهِ فَرِيضَةَ قَضَاءٍ، جِيلاً بَعْدَ جِيلٍ، حَيْثُ تُقِيمُونَ.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كُلُّ مَنْ يَقْتُلُ نَفْساً يُحْكَمُ عَلَيْهِ بِالْمَوْتِ بِشَهَادَةِ شُهُودٍ، وَلَكِنْ لَا يُحْكَمُ عَلَى أَحَدٍ بِالْمَوْتِ بِشَهَادَةِ شَاهِدٍ وَاحِدٍ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لَا تَقْبَلُوا فِدْيَةً عَنْ نَفْسِ الْقَاتِلِ الَّذِي وَجَبَ عَلَيْهِ الْحُكْمُ بِالْمَوْتِ، بَلْ يَجِبُ أَنْ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وَلا تَقْبَلُوا فِدْيَةً مِنَ الْقَاتِلِ غَيْرِ الْمُتَعَمِّدِ الَّذِي لاذَ بِمَدِينَةِ مَلْجَئِهِ لِيَرْجِعَ لِلإِقَامَةِ فِي أَرْضِهِ قَبْلَ وَفَاةِ رَئِيسِ الْكَهَنَةِ.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لَا تُدَنِّسُوا الأَرْضَ الَّتِي أَنْتُمْ فِيهَا، لأَنَّ سَفْكَ الدَّمِ يُدَنِّسُ الأَرْضَ، وَلا يُكَفَّرُ عَنِ الأَرْضِ الَّتِي سُفِكَ عَلَيْهَا الدَّمُ إِلا بِدَمِ السَّافِكِ.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لَا تُنَجِّسُوا الأَرْضَ الَّتِي أَنْتُمْ مُقِيمُونَ فِيهَا وَحَيْثُ أَنَا سَاكِنٌ فِي وَسَطِهَا، لأَنِّي أَنَا الرَّبُّ سَاكِنٌ فِي وَسَطِ بَنِي إِسْرَائِيلَ».</w:t>
      </w:r>
      <w:r>
        <w:rPr>
          <w:lang w:val="ar_AE" w:bidi="ar_AE"/>
        </w:rPr>
      </w:r>
      <w:r>
        <w:rPr>
          <w:lang w:val="ar_AE" w:bidi="ar_AE"/>
        </w:rPr>
      </w:r>
    </w:p>
    <w:p>
      <w:pPr>
        <w:bidi/>
      </w:pPr>
      <w:r>
        <w:rPr>
          <w:lang w:val="ar_AE" w:bidi="ar_AE"/>
        </w:rPr>
      </w:r>
    </w:p>
    <w:p>
      <w:pPr>
        <w:pStyle w:val="Heading2"/>
        <w:bidi/>
      </w:pPr>
      <w:r>
        <w:rPr>
          <w:lang w:val="ar_AE" w:bidi="ar_AE"/>
        </w:rPr>
        <w:t>Numbers 36:1</w:t>
      </w:r>
      <w:r>
        <w:rPr>
          <w:lang w:val="ar_AE" w:bidi="ar_AE"/>
        </w:rPr>
      </w:r>
    </w:p>
    <w:p>
      <w:pPr>
        <w:bidi/>
      </w:pPr>
      <w:r>
        <w:rPr>
          <w:lang w:val="ar_AE" w:bidi="ar_AE"/>
        </w:rPr>
      </w:r>
      <w:r>
        <w:rPr>
          <w:vertAlign w:val="superscript"/>
          <w:lang w:val="ar_AE" w:bidi="ar_AE"/>
        </w:rPr>
        <w:t>1</w:t>
      </w:r>
      <w:r>
        <w:rPr>
          <w:lang w:val="ar_AE" w:bidi="ar_AE"/>
        </w:rPr>
        <w:t xml:space="preserve"> وَتَقَدَّمَ رُؤَسَاءُ عَشِيرَةِ جِلْعَادَ بْنِ مَاكِيرَ بْنِ مَنَسَّى مِنْ عَشَائِرِ سِبْطِ يُوسُفَ وَقَالُوا لِمُوسَى وَقَادَةِ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«أَمَرَ الرَّبُّ سَيِّدِي أَنْ تُوَزَّعَ الأَرْضُ بِالْقُرْعَةِ بَيْنَ بَنِي إِسْرَائِيلَ. كَمَا أَمَرَهُ الرَّبُّ أَنْ يُعْطِيَ نَصِيبَ صَلُفْحَادَ أَخِينَا لِبَنَاتِهِ.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فَإِذَا تَزَوَّجْنَ مِنْ غَيْرِ سِبْطِنَا فَإِنَّ نَصِيبَهُنَّ يُؤْخَذُ مِنْ مِيرَاثِ آبَائِنَا، وَيُضَافُ إِلَى نَصِيبِ السِّبْطِ الَّذِي تَزَوَّجْنَ مِنْهُ، فَيَنْقُصُ مِيرَاثُنَا.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وَمَتَى حَلَّ يُوبِيلُ بَنِي إِسْرَائِيلَ فَإِنَّ الْمِيرَاثَ يُضَافُ إِلَى نَصِيبِ السِّبْطِ الَّذِي تَزَوَّجْنَ مِنْهُ، وَبِالتَّالِي يُؤْخَذُ نِصِيبُهُنَّ مِنْ مِيرَاثِ سِبْطِنَا».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فَأَوْصَى مُوسَى بَنِي إِسْرَائِيلَ بِمُقْتَضَى أَمْرِ الرَّبِّ قَائِلاً: «بِحَقٍّ نَطَقَ رُؤَسَاءُ سِبْطِ بَنِي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وَهَذَا مَا أَمَرَ بِهِ الرَّبُّ بِشَأْنِ بَنَاتِ صَلُفْحَادَ: لِيَتَزَوَّجْنَ مَنْ حَسُنَ فِي أَعْيُنِهِنَّ، بِشَرْطِ أَنْ يَكُونَ مِنْ سِبْطِ آبَائِهِنَّ،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فَلا يَتَحَوَّلَ مِيرَاثُ بَنِي إِسْرَائِيلَ مِنْ سِبْطٍ إِلَى آخَرَ، بَلْ يَظَلُّ كُلُّ سِبْطٍ مُحْتَفِظاً بِمِيرَاثِ آبَائِهِ.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فَكُلُّ فَتَاةٍ وَرَثَتْ نَصِيباً مِنْ سِبْطِهَا، تَتَزَوَّجُ وَاحِداً مِنْ أَبْنَاءِ عَشِيرَةِ سِبْطِ أَبِيهَا، لِكَيْ يَرِثَ كُلُّ وَاحِدٍ مِنْ بَنِي إِسْرَائِيلَ نَصِيبَ آبَائِهِ.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فَلا يَنْتَقِلُ مِيرَاثُ سِبْطٍ إِلَى سِبْطٍ آخَرَ، بَلْ يَظَلُّ كُلُّ سِبْطٍ مُحْتَفِظاً بِمِيرَاثِهِ».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فَفَعَلَتْ بَنَاتُ صَلُفْحَادَ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فَتَزَوَّجَتْ كُلٌّ مِنْ مَحْلَةَ وَتِرْصَةَ وَحَجْلَةَ وَمِلْكَةَ وَنُوعَةَ بَنَاتِ صَلُفْحَادَ مِنْ أَبْنَاءِ عُمُومَتِهِنَّ،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وَهَكَذَا تَزَوَّجْنَ رِجَالاً مِنْ عَشَائِرِ نَسْلِ مَنَسَّى بْنِ يُوسُفَ فَبَقِيَ نَصِيبُهُنَّ فِي عَشِيرَةِ أَبِيهِنَّ وَسِبْطِهِ.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هَذِهِ هِيَ الْوَصَايَا وَالشَّرَائِعُ الَّتِي أَوْصَى بِها الرَّبُّ بَنِي إِسْرَائِيلَ عَلَى لِسَانِ مُوسَى، فِي سُهُولِ مُوآبَ بِجُوَارِ نَهْرِ الأُرْدُنِّ مُقَابِلَ أَرِيحَا.</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