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Resource: Biblica Open New Arabic Version 2012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Biblica Open New Arabic Version 2012</w:t>
      </w:r>
      <w:r>
        <w:rPr>
          <w:rtl/>
          <w:cs/>
          <w:lang w:val="ar_AE" w:bidi="ar_AE"/>
        </w:rPr>
        <w:t xml:space="preserve"> © </w:t>
      </w:r>
      <w:hyperlink r:id="rId13">
        <w:r>
          <w:rPr>
            <w:rtl/>
            <w:cs/>
            <w:lang w:val="ar_AE" w:bidi="ar_AE"/>
          </w:rPr>
          <w:rPr>
            <w:color w:val="0000EE"/>
            <w:u w:val="single"/>
          </w:rPr>
          <w:t>Biblica</w:t>
        </w:r>
      </w:hyperlink>
      <w:r>
        <w:rPr>
          <w:rtl/>
          <w:cs/>
          <w:lang w:val="ar_AE" w:bidi="ar_AE"/>
        </w:rPr>
        <w:t xml:space="preserve">, licensed under a </w:t>
      </w:r>
      <w:hyperlink r:id="rId14">
        <w:r>
          <w:rPr>
            <w:rtl/>
            <w:cs/>
            <w:lang w:val="ar_AE" w:bidi="ar_AE"/>
          </w:rPr>
          <w:rPr>
            <w:color w:val="0000EE"/>
            <w:u w:val="single"/>
          </w:rPr>
          <w:t>CC BY-SA 4.0 license</w:t>
        </w:r>
      </w:hyperlink>
      <w:r>
        <w:rPr>
          <w:rtl/>
          <w:cs/>
          <w:lang w:val="ar_AE" w:bidi="ar_AE"/>
        </w:rPr>
        <w:t>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pStyle w:val="Heading1"/>
        <w:bidi/>
      </w:pPr>
      <w:r>
        <w:rPr>
          <w:rtl/>
          <w:cs/>
          <w:lang w:val="ar_AE" w:bidi="ar_AE"/>
        </w:rPr>
        <w:t>Biblica Open New Arabic Version 2012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 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  <w:bidi/>
      </w:pPr>
      <w:r>
        <w:rPr>
          <w:rtl/>
          <w:cs/>
          <w:lang w:val="ar_AE" w:bidi="ar_AE"/>
        </w:rPr>
        <w:t>صفنيا 1:1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هَذِهِ كَلِمَةُ الرَّبِّ الَّتِي أَوْحَى بِها إِلَى صَفَنْيَا بْنِ كُوشِي بْنِ جَدَلْيَا بْنِ أَمَرِيَا بْنِ حَزَقِيَّا، فِي عَهْدِ حُكْمِ يُوشِيَّا بْنِ آمُونَ مَلِكِ يَهُوذَا.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يَقُولُ الرَّبُّ: «سَأَمْحُو مَحْواً كُلَّ شَيْءٍ عَنْ وَجْهِ الأَرْضِ.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أُبِيدُ الإِنْسَانَ وَالْحَيَوَانَ وَطُيُورَ السَّمَاءِ وَسَمَكَ الْبَحْرِ، وَأَقْضِي عَلَى الأَشْرَارِ وَمَعَاثِرِهِمْ، وَأَسْتَأْصِلُ الْبَشَرَ عَنْ وَجْهِ الأَرْضِ، يَقُولُ الرَّبُّ.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أَمُدُّ يَدِي لأُعَاقِبَ يَهُوذَا وَكُلَّ أَهْلِ أُورُشَلِيمَ، وَأُفْنِي مِنْ هَذَا الْمَوْضِعِ بَقِيَّةَ عَبَدَةِ الْبَعْلِ، وَكُلَّ كَهَنَةِ الْوَثَنِ.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وَالَّذِينَ يَصْعَدُونَ إِلَى السُّطُوحِ لِلسُّجُودِ لِكَوَاكِبِ السَّمَاءِ، وَالَّذِينَ يَجْثُونَ عَابِدِينَ الرَّبَّ حَالِفِينَ بِاسْمِهِ، وَبِاسْمِ مَلْكُومَ أَيْضاً.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وَالَّذِينَ ارْتَدُّوا عَنِ اتِّبَاعِ الرَّبِّ، وَالَّذِينَ كَفُّوا عَنْ طَلَبِهِ وَالْتِمَاسِهِ.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اصْمُتُوا فِي مَحْضَرِ السَّيِّدِ الرَّبِّ لأَنَّ يَوْمَ الرَّبِّ بَاتَ وَشِيكاً. قَدْ أَعَدَّ الرَّبُّ ذَبِيحَةً وَقَدَّسَ مَدْعُوِّيهِ.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فَيَكُونُ فِي يَوْمِ ذَبِيحَةِ الرَّبِّ أَنِّي أُعَاقِبُ الرُّؤَسَاءَ وَأَبْنَاءَ الْمَلِكِ وَكُلَّ مَنْ يَرْتَدِي ثِيَاباً غَرِيبَةً وَثَنِيَّةً.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وَأُعَاقِبُ فِي ذَلِكَ الْيَوْمِ كُلَّ الَّذِينَ يَقْفِزُونَ مِنْ فَوْقِ عَتَبَةِ الْهَيْكَلِ (عَلَى غِرَارِ كَهَنَةِ دَاجُونَ)، الَّذِينَ يَمْلأُونَ بَيْتَ سَيِّدِهِمْ جَوْراً وَنَهْباً.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وَيَقُولُ الرَّبُّ: فِي ذَلِكَ الْيَوْمِ تَتَرَدَّدُ صَرْخَةٌ مِنْ بَابِ السَّمَكِ وَوَلْوَلَةٌ مِنَ الْحَيِّ الثَّانِي، وَيُدَوِّي صَوْتُ تَحْطِيمٍ فِي التِّلالِ.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وَلْوِلُوا يَا سُكَّانَ دَائِرَةِ السُّوقِ، لأَنَّ تُجَّارَكُمْ يَبِيدُونَ، وَكُلَّ الْمُتَاجِرِينَ بِالْفِضَّةِ قَدِ اسْتُؤْصِلُوا.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فِي ذَلِكَ الْوَقْتِ أُفَتِّشُ أُورُشَلِيمَ بِمِصْبَاحٍ، وَأُعَاقِبُ النَّاسَ الْمُتَرَبِّعِينَ فَوْقَ قَاذُورَاتِهِمْ، الْقَائِلِينَ فِي قُلُوبِهِمْ: إِنَّ الرَّبَّ لَا يَضُرُّ وَلا يَنْفَعُ.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فَتُصْبِحُ ثَرْوَتُهُمْ غَنِيمَةً، وَبُيُوتُهُمْ خَرَاباً. يُشَيِّدُونَ بُيُوتاً وَلا يَسْكُنُونَ فِيهَا، وَيَغْرِسُونَ كُرُوماً وَلا يَشْرَبُونَ مِنْ خَمْرِهَا.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14</w:t>
      </w:r>
      <w:r>
        <w:rPr>
          <w:rtl/>
          <w:cs/>
          <w:lang w:val="ar_AE" w:bidi="ar_AE"/>
        </w:rPr>
        <w:t xml:space="preserve"> إِنَّ يَوْمَ الرَّبِّ الْعَظِيمِ قَرِيبٌ، وَشِيكٌ وَسَرِيعٌ جِدّاً. دَوِيُّ يَوْمِ الرَّبِّ مُخِيفٌ، فِيهِ يَصْرُخُ الْجَبَّارُ مُرْتَعِباً.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15</w:t>
      </w:r>
      <w:r>
        <w:rPr>
          <w:rtl/>
          <w:cs/>
          <w:lang w:val="ar_AE" w:bidi="ar_AE"/>
        </w:rPr>
        <w:t xml:space="preserve"> يَوْمُ غَضَبٍ هُوَ ذَلِكَ الْيَوْمُ، يَوْمُ ضِيقٍ وَعَذَابٍ، يَوْمُ خَرَابٍ وَدَمَارٍ، يَوْمُ ظُلْمَةٍ وَاكْتِئَابٍ، يَوْمُ غُيُومٍ وَقَتَامٍ.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16</w:t>
      </w:r>
      <w:r>
        <w:rPr>
          <w:rtl/>
          <w:cs/>
          <w:lang w:val="ar_AE" w:bidi="ar_AE"/>
        </w:rPr>
        <w:t xml:space="preserve"> يَوْمُ دَوِيِّ بُوقٍ وَصَيْحَةِ قِتَالٍ ضِدَّ الْمُدُنِ الْحَصِينَةِ وَالْبُرُوجِ الشَّامِخَةِ.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17</w:t>
      </w:r>
      <w:r>
        <w:rPr>
          <w:rtl/>
          <w:cs/>
          <w:lang w:val="ar_AE" w:bidi="ar_AE"/>
        </w:rPr>
        <w:t xml:space="preserve"> فِيهِ أُضَايِقُ النَّاسَ فَيَمْشُونَ كَالْعُمْيِ، لأَنَّهُمْ أَخْطَأُوا بِحَقِّ الرَّبِّ، فَتَنْسَكِبُ دِمَاؤُهُمْ كَالتُّرَابِ، وَلَحْمُهُمْ يَتَنَاثَرُ كَالْجِلَّةِ.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18</w:t>
      </w:r>
      <w:r>
        <w:rPr>
          <w:rtl/>
          <w:cs/>
          <w:lang w:val="ar_AE" w:bidi="ar_AE"/>
        </w:rPr>
        <w:t xml:space="preserve"> لَا يُنْقِذُهُمْ ذَهَبُهُمْ وَلا فِضَّتُهُمْ فِي يَوْمِ غَضَبِ الرَّبِّ، إِذْ بِنَارِ غَيْرَتِهِ تُلْتَهَمُ كُلُّ الأَرْضِ، وَفِيهِ يَضَعُ نِهَايَةً مُبَاغِتَةً كَامِلَةً سَرِيعَةً لِكُلِّ سُكَّانِ الْمَعْمُورَةِ».</w:t>
      </w:r>
    </w:p>
    <w:p>
      <w:pPr>
        <w:pStyle w:val="Heading2"/>
        <w:bidi/>
      </w:pPr>
      <w:r>
        <w:rPr>
          <w:rtl/>
          <w:cs/>
          <w:lang w:val="ar_AE" w:bidi="ar_AE"/>
        </w:rPr>
        <w:t>صفنيا 2:1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«اجْتَمِعِي، احْتَشِدِي أَيَّتُهَا الأُمَّةُ الْوَقِحَةُ.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قَبْلَ أَنْ يَحِينَ الْقَضَاءُ، فَيُطَوِّحُ بِكِ كَالْعُصَافَةِ أَمَامَ الرِّيحِ، قَبْلَ أَنْ يَحُلَّ بِكِ غَضَبُ الرَّبِّ الشَّدِيدُ، قَبْلَ أَنْ يَنْصَبَّ عَلَيْكِ سَخَطُ الرَّبِّ.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الْتَمِسُوا الرَّبَّ يَا وُدَعَاءَ الأَرْضِ الرَّاضِخِينَ لِحُكْمِهِ. اطْلُبُوا الْبِرَّ وَالتَّوَاضُعَ لَعَلَّكُمْ تَجِدُونَ مَلاذاً فِي يَوْمِ سَخَطِ الرَّبِّ.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فَإِنَّ غَزَّةَ تُصْبِحُ مَهْجُورَةً، وَأَشْقَلُونَ مُوْحِشَةً، وَأَهْلَ أَشْدُودَ يُطْرَدُونَ عِنْدَ الظَّهِيرَةِ، وَعَقْرُونَ تُسْتَأْصَلُ.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وَيْلٌ لَكُمْ يَا أَهْلَ سَاحِلِ الْبَحْرِ، أُمَّةَ الْكِرِيتِيِّينَ. إِنَّ قَضَاءَ الرَّبِّ مُنْصَبٌّ عَلَيْكُمْ يَا سُكَّانَ كَنْعَانَ أَرْضِ الْفِلِسْطِينِيِّينَ. سَأُدَمِّرُكِ حَتَّى لَا يَبْقَى فِيكِ مُقِيمٌ.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وَأَنْتِ يَا أَرْضَ سَاحِلِ الْبَحْرِ تُصْبِحِينَ مَرَاعِيَ وَمُرُوجاً لِلرُّعَاةِ وَحَظَائِرَ لِلْمَوَاشِي.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وَيُصْبِحُ سَاحِلُ الْبَحْرِ مِلْكاً لِبَقِيَّةِ بَيْتِ يَهُوذَا فَيَرْعَوْنَ فِيهِ قُطْعَانَهُمْ، وَيَرْقُدُونَ فِي الْمَسَاءِ فِي بُيُوتِ أَشْقَلُونَ، لأَنَّ الرَّبَّ إِلَهَهُمْ يَفْتَقِدُهُمْ وَيَرُدُّ سَبْيَهُمْ.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قَدْ سَمِعْتُ تَعْيِيرَ مُوآبَ وَتَجَادِيفَ بَنِي عَمُّونَ، وَكَيْفَ احْتَقَرُوا شَعْبِي وَهَدَّدُوا تُخْمَهُمْ.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لِذَلِكَ، كَمَا أَنَا حَيٌّ، يَقُولُ الرَّبُّ الْقَدِيرُ إِلَهُ إِسْرَائِيلَ، لَيُصْبِحَنَّ أَهْلُ مُوآبَ كَسَدُومَ، وَالْعَمُّونِيُّونَ كَعَمُورَةَ، مَنْبَتاً لِلْقَرِيصِ وَحُفْرَةً لِلْمِلْحِ وَخَرَاباً إِلَى الأَبَدِ، وَتَنْهَبُهُمْ بَقِيَّةُ شَعْبِي وَيَمْتَلِكُهُمُ النَّاجُونَ مِنْ أُمَّتِي.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هَذَا مَا يَجْنُونَهُ لِقَاءَ تَشَامُخِهِمْ، لأَنَّهُمُ احْتَقَرُوا وَتَبَاهَوْا عَلَى شَعْبِ الرَّبِّ الْقَدِيرِ.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سَيَكُونُ الرَّبُّ مَثَارَ رُعْبِهِمْ حِينَ يُحَطِّمُ جَمِيعَ آلِهَةِ الأَرْضِ، فَيَسْجُدُ لَهُ آنَئِذٍ جَمِيعُ النَّاسِ، كُلٌّ فِي مَوْضِعِهِ، فِي كُلِّ دِيَارِ الْمَسْكُونَةِ.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وَأَنْتُمْ أَيْضاً أَيُّهَا الْكُوشِيُّونَ سَتَسْقُطُونَ صَرْعَى سَيْفِي.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ثُمَّ يَبْسُطُ يَدَهُ نَحْوَ الشِّمَالِ وَيُبِيدُ أَشُّورَ وَيَجْعَلُ نِينَوَى قَفْراً مُوْحِشاً، أَرْضاً قَاحِلَةً كَالصَّحْرَاءِ.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14</w:t>
      </w:r>
      <w:r>
        <w:rPr>
          <w:rtl/>
          <w:cs/>
          <w:lang w:val="ar_AE" w:bidi="ar_AE"/>
        </w:rPr>
        <w:t xml:space="preserve"> تَرْبِضُ فِي وَسَطِهَا الْقُطْعَانُ وَسَائِرُ وُحُوشِ الْبَرِّ، وَيَأْوِي إِلَى تِيجَانِ أَعْمِدَتِهَا الْقُوقُ وَالْقُنْفُذُ وَيَنْعَبُ الْغُرَابُ عَلَى عَتَبَاتِهَا، لأَنَّ أَرْزَهَا قَدْ تَعَرَّى.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15</w:t>
      </w:r>
      <w:r>
        <w:rPr>
          <w:rtl/>
          <w:cs/>
          <w:lang w:val="ar_AE" w:bidi="ar_AE"/>
        </w:rPr>
        <w:t xml:space="preserve"> هَذِهِ هِيَ الْمَدِينَةُ الطَّرُوبُ الَّتِي سَكَنَتْ آمِنَةً قَائِلَةً لِنَفْسِهَا: أَنَا وَلَيْسَ لِي نَظِيرٌ! كَيْفَ صَارَتْ أَطْلالاً، وَمَأْوىً لِلْوُحُوشِ الْبَرِّيَّةِ؟ كُلُّ مَنْ يَجْتَازُ بِها يَصْفِرُ دَهْشَةً وَيَهُزُّ يَدَهُ».</w:t>
      </w:r>
    </w:p>
    <w:p>
      <w:pPr>
        <w:pStyle w:val="Heading2"/>
        <w:bidi/>
      </w:pPr>
      <w:r>
        <w:rPr>
          <w:rtl/>
          <w:cs/>
          <w:lang w:val="ar_AE" w:bidi="ar_AE"/>
        </w:rPr>
        <w:t>صفنيا 3:1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وَيْلٌ لِلْمَدِينَةِ الظَّالِمَةِ الْمُتَمَرِّدَةِ الدَّنِسَةِ،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الَّتِي لَا تُصْغِي لِصَوْتِ أَحَدٍ، وَتَأْبَى التَّقْوِيمَ، وَلا تَتَّكِلُ عَلَى الرَّبِّ، وَلا تَتَقَرَّبُ مِنْ إِلَهِهَا.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رُؤَسَاؤُهَا فِي دَاخِلِهَا أُسُودٌ زَائِرَةٌ، وَقُضَاتُهَا كَذِئَابِ الْمَسَاءِ الْجَائِعَةِ الَّتِي لَا تُبْقِي شَيْئاً مِنْ فَرَائِسِهَا إِلَى الصَّبَاحِ.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أَنْبِيَاؤُهَا مَغْرُورُونَ وَخَوَنَةٌ، وَكَهَنَتُهَا يُدَنِّسُونَ الْمَقْدِسَ وَيَتَعَدُّونَ عَلَى الشَّرِيعَةِ.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وَلَكِنَّ الرَّبَّ مَا بَرِحَ صِدِّيقاً فِي وَسَطِهَا، لَا يَرْتَكِبُ خَطَأً، وَيُبْدِي فِي كُلِّ صَبَاحٍ عَدْلَهُ وَفِي كُلِّ فَجْرٍ حَقَّهُ. لَا يُخْفِقُ قَطُّ؛ أَمَّا الأَثِيمُ فَلا يَعْرِفُ مَا هُوَ الْخِزْيُ.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اسْتَأْصَلْتُ أُمَماً فَغَدَتْ بُرُوجُهُمْ أَطْلالاً. أَقْفَرْتُ شَوَارِعَهُمْ فَلا يَعْبُرُ بِها أَحَدٌ. صَارَتْ مُدُنُهُمْ خَرَاباً لَا يُقِيمُ فِيهَا إِنْسَانٌ أَوْ سَاكِنٌ.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فَقُلْتُ: لَوْ إِنَّ أَهْلَهَا يَخَافُونَنِي وَيَقْبَلُونَ تَقْوِيمِي، فَلا تُسْتَأْصَلُ مَسَاكِنُهُمْ وَلا يَنْصَبُّ عَلَيْهِمْ كُلُّ غَضَبِي. وَلَكِنَّهُمْ جَدُّوا مُبَكِّرِينَ بِارْتِكَابِ الْفَسَادِ فِي كُلِّ عَمَلٍ أَقْدَمُوا عَلَيْهِ.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لِذَلِكَ يَقُولُ الرَّبُّ: انْتَظِرُونِي لأَنِّي عَزَمْتُ فِي الْيَوْمِ الَّذِي أَقُومُ فِيهِ كَشَاهِدٍ أَنْ أَجْمَعَ الأُمَمَ وَأَحْشُدَ الْمَمَالِكَ لأَسْكُبَ عَلَيْهِمْ سَخَطِي وَاحْتِدَامَ غَضَبِي، لأَنَّ الأَرْضَ بِكَامِلِهَا سَتُؤْكَلُ بِنَارِ غَيْرَةِ غَيْظِي.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عِنْدَئِذٍ أُنَقِّي شِفَاهَ الشَّعْبِ لِيَدْعُوا جَمِيعُهُمْ بِاسْمِ الرَّبِّ وَيَعْبُدُوهُ جَنْباً إِلَى جَنْبٍ.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فَيُقَرِّبُ إِلَيَّ شَعْبِي الْمُشَتَّتُ ذَبِيحَةً مِنْ وَرَاءِ أَنْهَارِ كُوشٍ حَيْثُ يُقِيمُ الْمُتَضَرِّعُونَ إِلَيَّ.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فِي ذَلِكَ الْيَوْمِ لَنْ يَلْحَقَكُمُ الْعَارُ مِنْ جَرَّاءِ مَا ارْتَكَبْتُمْ مِنْ أَعْمَالٍ تَمَرَّدْتُمْ بِها عَلَيَّ، لأَنِّي سَأُزِيلُ آنَئِذٍ مِنْ وَسَطِكُمُ الْمُسْتَخِفِّينَ الْمُتَكَبِّرِينَ، فَلا يَبْقَى مُتَشَامِخٌ فِي جَبَلِي الْمُقَدَّسِ.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إِنَّمَا أُبْقِي بَيْنَكُمْ شَعْباً مُتَوَاضِعاً فَقِيراً يَتَوَكَّلُونَ عَلَى اسْمِ الرَّبِّ.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وَلَنْ يَرْتَكِبَ بَقِيَّةُ إِسْرَائِيلَ الإِثْمَ، وَلا يَنْطِقُونَ بِالْكَذِبِ، وَلَيْسَ فِي أَفْوَاهِهِمْ غِشٌّ، بَلْ يَعِيشُونَ آمِنِينَ مِنْ غَيْرِ أَنْ يُهَدِّدَهُمْ أَحَدٌ.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14</w:t>
      </w:r>
      <w:r>
        <w:rPr>
          <w:rtl/>
          <w:cs/>
          <w:lang w:val="ar_AE" w:bidi="ar_AE"/>
        </w:rPr>
        <w:t xml:space="preserve"> اشْدِي يَا ابْنَةَ صِهْيَوْنَ وَاهْتُفْ يَا إِسْرَائِيلُ، ابْتَهِجِي وَتَهَلَّلِي يَا ابْنَةَ أُورُشَلِيمَ.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15</w:t>
      </w:r>
      <w:r>
        <w:rPr>
          <w:rtl/>
          <w:cs/>
          <w:lang w:val="ar_AE" w:bidi="ar_AE"/>
        </w:rPr>
        <w:t xml:space="preserve"> لأَنَّ الرَّبَّ قَدْ رَفَعَ عَنْكِ حُكْمَ قَضَائِهِ وَرَدَّ عَنْكِ أَعْدَاءَكِ. إِنَّ الرَّبَّ مَلِكَ إِسْرَائِيلَ هُوَ فِي وَسَطِكِ، فَلا تَخْشَيْ شَرّاً فِي مَا بَعْدُ.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16</w:t>
      </w:r>
      <w:r>
        <w:rPr>
          <w:rtl/>
          <w:cs/>
          <w:lang w:val="ar_AE" w:bidi="ar_AE"/>
        </w:rPr>
        <w:t xml:space="preserve"> وَيُقَالُ فِي ذَلِكَ الْيَوْمِ لأُورُشَلِيمَ: لَا تَخَافِي يَا صِهْيَوْنُ، وَلا تَرْتَخِ يَدَاكِ.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17</w:t>
      </w:r>
      <w:r>
        <w:rPr>
          <w:rtl/>
          <w:cs/>
          <w:lang w:val="ar_AE" w:bidi="ar_AE"/>
        </w:rPr>
        <w:t xml:space="preserve"> فَالرَّبُّ إِلَهُكِ فِي وَسَطِكِ، جَبَّارٌ يُخَلِّصُ. يُسَرُّ فَرَحاً بِكِ، وَيُجَدِّدُ بِمَحَبَّتِهِ حَيَاتَكِ، وَيَبْتَهِجُ بِكِ مُتَرَنِّماً.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18</w:t>
      </w:r>
      <w:r>
        <w:rPr>
          <w:rtl/>
          <w:cs/>
          <w:lang w:val="ar_AE" w:bidi="ar_AE"/>
        </w:rPr>
        <w:t xml:space="preserve"> وَكَمَا فِي يَوْمِ مَوْسِمِ عِيدٍ، أُزِيلُ عَنْكِ بَلايَاكِ، فَلا تَتَحَمَّلِينَ مِنْ أَجْلِهَا أَيَّ عَارٍ.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19</w:t>
      </w:r>
      <w:r>
        <w:rPr>
          <w:rtl/>
          <w:cs/>
          <w:lang w:val="ar_AE" w:bidi="ar_AE"/>
        </w:rPr>
        <w:t xml:space="preserve"> فِي ذَلِكَ الْوَقْتِ أُعَاقِبُ الَّذِينَ ضَايَقُوكِ، وَأُخَلِّصُ الأَعْرَجَ، وَأُعِيدُ الْمَسْبِيَّ، وَأُغْدِقُ عَلَيْهِمْ مَدْحاً وَشَرَفاً فِي كُلِّ أَرْضٍ تَعَرَّضُوا فِيهَا لِلْخِزْيِ.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20</w:t>
      </w:r>
      <w:r>
        <w:rPr>
          <w:rtl/>
          <w:cs/>
          <w:lang w:val="ar_AE" w:bidi="ar_AE"/>
        </w:rPr>
        <w:t xml:space="preserve"> فِي ذَلِكَ الْوَقْتِ أَجْمَعُكُمْ مِنَ الشَّتَاتِ وَأُعِيدُكُمْ إِلَى مَوْطِنِكُمْ، وَأَجْعَلُ لَكُمْ مَقَاماً شَرِيفاً مَحْمُوداً بَيْنَ جَمِيعِ شُعُوبِ الأَرْضِ، حِينَ أَرُدُّ لَكُمُ ازْدِهَارَكُمْ. هَكَذَا قَالَ الرَّبُّ.</w:t>
      </w:r>
    </w:p>
    <w:sectPr w:rsidR="00443E2A" w:rsidRPr="00443E2A" w:rsidSect="007E084E">
      <w:rtlGutter/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ar_AE" w:eastAsia="en-US" w:bidi="ar_AE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www.biblica.com/" TargetMode="External"/><Relationship Id="rId14" Type="http://schemas.openxmlformats.org/officeDocument/2006/relationships/hyperlink" Target="https://creativecommons.org/licenses/by-sa/4.0/legalcode.en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