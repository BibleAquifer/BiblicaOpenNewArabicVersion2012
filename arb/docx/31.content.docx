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Biblica Open New Arabic Version 2012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Biblica Open New Arabic Version 2012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Biblica Open New Arabic Version 2012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Obadiah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هَذِهِ نُبُوءَةُ عُوبَدْيَا: هَذَا مَا يَقُولُهُ السَّيِّدُ الرَّبُّ بِشَأْنِ أَدُومَ: قَدْ بَلَغَنَا خَبَرٌ مِنْ عِنْدِ الرَّبِّ أَنَّهُ أَرْسَلَ رَسُولاً إِلَى الأُمَمِ قَائِلاً: «تَأَهَّبُوا، وَلْنَنْهَضْ لِمُحَارَبَةِ أَدُومَ».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هَا أَنَا أَجْعَلُكَ صَغِيراً بَيْنَ الأُمَمِ وَأَشَدَّهَا احْتِقَاراً.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قَدْ غَرَّتْكَ كِبْرِيَاءُ قَلْبِكَ أَيُّهَا الْمُقِيمُ فِي شُقُوقِ الصُّخُورِ، وَمَسَاكِنُهُ فِي الْقِمَمِ، الْقَائِلُ فِي قَلْبِهِ: مَنْ يَهْوِي بِي إِلَى الأَرْضِ؟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وَلَكِنْ إِنْ كُنْتَ تُحَلِّقُ كَالنَّسْرِ وَوَكَانَتْ مَنَازِلُكَ مَبْنِيَّةً بَيْنَ الْكَوَاكِبِ، فَإِنِّي سَأَهْوِي بِكَ إِلَى الْحَضِيضِ يَقُولُ الرَّبُّ.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إِنِ اقْتَحَمَ اللُّصُوصُ بَيْتَكَ، وَهَاجَمَكَ النَّاهِبُونَ لَيْلاً، أَلا يَسْرِقُونَ مَا يَحْتَاجُونَ إِلَيْهِ فَقَطْ؟ وَإِنْ أَقْبَلَ إِلَيْكَ قَاطِفُو الْعِنَبِ، أَلا يُبْقُونَ خُصَاصَةً؟ وَلَكِنْ يَالَدَمَارِكَ!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إِذْ كَيْفَ تَمَّ تَفْتِيشُ عِيسُو وَنُقِبَتْ مَخَابِئُ كُنُوزِهِ؟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جَمِيعُ حُلَفَائِكَ طَرَدُوكَ إِلَى التُّخُومِ. خَدَعَكَ مُسَالِمُوكَ وَأَوْقَعُوا بِكَ الْهَزِيمَةَ، وَالَّذِينَ أَكَلُوا مِنْ خُبْزِكَ كَادُوا لَكَ وَأَنْتَ لَمْ تَفْهَمْ.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أَلا أَسْتَأْصِلُ فِي ذَلِكَ الْيَوْمِ حُكَمَاءَ أَدُومَ، يَقُولُ الرَّبُّ، وَأُزِيلُ الْفَهْمَ مِنْ جَبَلِ عِيسُو؟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فَيَرْتَعِبَ أَبْطَالُكَ يَا تَيْمَانُ حَتَّى يَنْقَرِضَ قَتْلًا كُلُّ رَجُلٍ مِنْ جَبَلِ عِيسُو.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فَمِنْ أَجْلِ مَا أَنْزَلْتَ بِأَخِيكَ يَعْقُوبَ مِنْ ظُلْمٍ، يَغْشَاكَ الْعَارُ وَتَنْقَرِضُ إِلَى الأَبَدِ.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فَفِي ذَلِكَ الْيَوْمِ الَّذِي وَقَفْتَ فِيهِ بَعِيداً، يَوْمَ غَنِمَ الْغُرَبَاءُ كُنُوزَهُ، وَاقْتَحَمَ الأَجَانِبُ أَبْوَابَهُ وَأَلْقَوْا الْقُرْعَةَ عَلَى أُورُشَلِيمَ، كُنْتَ أَنْتَ أَيْضاً كَوَاحِدٍ مِنْهُمْ.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مَا كَانَ يَجِبُ أَنْ تَشْمَتَ بِيَوْمِ مَصِيرِ أَخِيكَ، فِي يَوْمِ فَاجِعَتِهِ، وَمَا كَانَ يَجِبُ أَنْ تَبْتَهِجَ فِي يَوْمِ دَمَارِ شَعْبِ يَهُوذَا أَوْ تَتَبَاهَى فِي يَوْمِ الضِّيقِ.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وَمَا كَانَ يَجِبُ أَنْ تَقْتَحِمَ أَبْوَابَ شَعْبِي فِي يَوْمِ كَارِثَتِهِ، أَوْ تَشْمَتَ لِمُصِيبَتِهِ فِي يَوْمِ نَكْبَتِهِ، أَوْ تَنْهَبَ ثَرْوَتَهُ فِي يَوْمِ بَلِيَّتِهِ،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أَوْ تَقِفَ عِنْدَ مُفْتَرَقِ الطُّرُقِ لِتَقْضِيَ عَلَى النَّاجِينَ مِنْ قَوْمِهِ وَتُسَلِّمَ الْبَاقِينَ الأَحْيَاءَ مِنْهُمْ فِي يَوْمِ الضِّيقِ.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لأَنَّ يَوْمَ الرَّبِّ قَرِيبٌ آتٍ عَلَى كُلِّ الأُمَمِ، وَكَمَا فَعَلْتَ، لابُدَّ أَنْ يُفْعَلَ بِكَ أَيْضاً، فَيَرْتَدَّ عَمَلُكَ عَلَى رَأْسِكَ.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فَإِنَّهُ كَمَا شَرِبْتَ عَلَى جَبَلِ قُدْسِي فَإِنَّ جَمِيعَ الأُمَمِ تَشْرَبُ فِي كُلِّ حِينٍ. يَشْرَبُونَ وَيَجْرَعُونَ وَيَتَلاشَوْنَ كَمَنْ لَمْ يَكُونُوا.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أَمَّا جَبَلُ صِهْيَوْنَ فَيُصْبِحُ مَلاذَ النَّجَاةِ، وَيَكُونُ قُدْساً، وَيَرِثُ بَيْتُ يَعْقُوبَ نَصِيبَهُ.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وَيَصِيرُ بَيْتُ يَعْقُوبَ نَاراً، وَبَيْتُ يُوسُفَ لَهِيباً، وَبَيْتُ عِيسُو قَشّاً فَيُوْقِدُونَهُمْ وَيَلْتَهِمُونَهُمْ، وَلا يُفْلِتُ مِنْ بَيْتِ عِيسُو أَحَدٌ، يَقُولُ الرَّبُّ.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وَيَرِثُ أَهْلُ النَّقَبِ جَبَلَ عِيسُو، وَسُكَّانُ السُّهُولِ أَرْضَ الْفِلِسْطِينِيِّينَ، وَيَمْلِكُونَ أَرْضَ أَفْرَايِمَ وَبِلادَ السَّامِرَةِ، وَيَرِثُ بَنْيَامِينُ جِلْعَادَ.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وَيَسْتَوْلِي جَيْشُ مَسْبِيِّي بَنِي إِسْرَائِيلَ عَلَى أَرْضِ الْكَنْعَانِيِّينَ حَتَّى صِرْفَةَ، وَيَحْتَلُّ مَسْبِيُّو أُورُشَلِيمَ فِي صَفَارِدَ مُدُنَ جَنُوبِ يَهُوذَا.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وَيَصْعَدُ الْمُنْقِذُونَ إِلَى جَبَلِ صِهْيَوْنَ لِيَحْكُمُوا جَبَلَ عِيسُو، وَيُصْبِحُ الْمُلْكُ لِلرَّبِّ.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