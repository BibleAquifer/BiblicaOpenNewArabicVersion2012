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Malachi 1:1</w:t>
      </w:r>
      <w:r>
        <w:rPr>
          <w:lang w:val="ar_AE" w:bidi="ar_AE"/>
        </w:rPr>
      </w:r>
    </w:p>
    <w:p>
      <w:pPr>
        <w:bidi/>
      </w:pPr>
      <w:r>
        <w:rPr>
          <w:lang w:val="ar_AE" w:bidi="ar_AE"/>
        </w:rPr>
      </w:r>
      <w:r>
        <w:rPr>
          <w:vertAlign w:val="superscript"/>
          <w:lang w:val="ar_AE" w:bidi="ar_AE"/>
        </w:rPr>
        <w:t>1</w:t>
      </w:r>
      <w:r>
        <w:rPr>
          <w:lang w:val="ar_AE" w:bidi="ar_AE"/>
        </w:rPr>
        <w:t xml:space="preserve"> هَذِهِ كَلِمَةُ الرَّبِّ الَّتِي أَوْحَى بِها بِشَأْنِ إِسْرَائِيلَ عَلَى لِسَانِ مَلاخِي: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يَقُولُ الرَّبُّ: «إِنَّنِي أَحْبَبْتُكُمْ»، وَلَكِنَّكُمْ تَسْأَلُونَ: «كَيْفَ أَحْبَبْتَنَا؟» وَيُجِيبُ الرَّبُّ: «أَلَيْسَ عِيسُو أَخاً لِيَعْقُوبَ؟ وَمَعَ ذَلِكَ أَحْبَبْتُ 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وَأَبْغَضْتُ عِيسُو، وَحَوَّلْتُ جِبَالَهُ إِلَى أَرَاضٍ مُوْحِشَةٍ، وَجَعَلْتُ مِيرَاثَهُ لِبَنَاتِ آوَى الْبَرِّيَّةِ.»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وَإِنْ قَالَ الأَدُومِيُّونَ: «مَعَ إِنَّنَا تَحَطَّمْنَا فَإِنَّنَا نَبْنِي الْخِرَبَ»، فَإِنَّ الرَّبَّ الْقَدِيرَ يَقُولُ: «هُمْ يُعَمِّرُونَ وَأَنَا أَهْدِمُ، وَيَدْعُو النَّاسُ بِلادَهُمْ، ’أَرْضَ النِّفَاقِ‘، وَأَهْلَهَا بِالأُمَّةِ الَّتِي سَخَطَ الرَّبُّ عَلَيْهَا إِلَى الأَبَدِ.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وَتَشْهَدُ عُيُونُكُمْ هَذَا، وَتَقُولُونَ مَا أَعْظَمَ الرَّبَّ الَّذِي يَمْتَدُّ سُلْطَانُهُ إِلَى مَا وَرَاءِ تُخُومِ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«إِنَّ الابْنَ يُكْرِمُ أَبَاهُ وَالْعَبْدَ سَيِّدَهُ. فَإِنْ كُنْتُ أَنَا حَقّاً أَباً فَأَيْنَ كَرَامَتِي؟ وَإِنْ كُنْتُ حَقّاً سَيِّداً فَأَيْنَ مَهَابَتِي؟» إِنَّ الرَّبَّ الْقَدِيرَ يَقُولُ لَكُمْ: «أَيُّهَا الْكَهَنَةُ الْمُزْدَرُونَ بِاسْمِي»؛ فَتَسْأَلُونَ: «كَيْفَ ازْدَرَيْنَا بِاسْمِكَ؟»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فَيُجِيبُ: «لأَنَّكُمْ تُقَرِّبُونَ عَلَى مَذْبَحِي خُبْزاً نَجِساً». ثُمَّ تَتَسَاءَلُونَ: «بِمَ نَجَّسْنَاكَ؟» فَيَرُدُّ: «بِظَنِّكُمْ أَنَّ مَائِدَةَ الرَّبِّ مُزْدَرَاةٌ.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عِنْدَمَا تُقَرِّبُونَ الْحَيَوَانَ الأَعْمَى ذَبِيحَةً، أَلَيْسَ ذَلِكَ شَرّاً؟ أَوْ حِينَ تُقَدِّمُونَ الْحَيَوَانَ الأَعْرَجَ وَالْمَرِيضَ، أَلَيْسَ هَذَا شَرّاً؟ قَدِّمُوا مِثْلَ هَذَا الْقُرْبَانِ هَدِيَّةً لِحَاكِمِكُمْ، أَفَيَرْضَى عَنْكُمْ وَيُكْرِمُكُمْ؟»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«الآنَ الْتَمِسُوا رِضَى اللهِ لِيَرْأَفَ بِنَا، وَلَكِنْ هَلْ بِمِثْلِ هَذِهِ الْقَرَابِينِ الْمُعْتَلَّةِ يَرْضَى عَنْكُمْ؟»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«آهِ، يَا لَيْتَ بَيْنَكُمْ مَنْ يُغْلِقُ أَبْوَابَ الْهَيْكَلِ لِئَلّا تُوْقِدُوا نَاراً بَاطِلَةً عَلَى مَذْبَحِي»، يَقُولُ الرَّبُّ الْقَدِيرُ: «إِذْ لَا مَسَرَّةَ لِي بِكُمْ وَلا أَرْضَى بِتَقْدِمَةٍ مِنْ أَيْدِيكُمْ.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لأَنَّهُ مِنْ مَشْرِقِ الشَّمْسِ إِلَى مَغْرِبِهَا اسْمِي عَظِيمٌ بَيْنَ الأُمَمِ، وَفِي كُلِّ مَكَانٍ يُحْرَقُ لاِسْمِي بَخُورٌ وَذَبَائِحُ طَاهِرَةٌ، لأَنَّ اسْمِي عَظِيمٌ بَيْنَ الأُمَمِ،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أَمَّا أَنْتُمْ فَقَدْ دَنَّسْتُمُوهُ، إِذْ قُلْتُمْ إِنَّ مَائِدَةَ الرَّبِّ نَجِسَةٌ، وَإِنَّ طَعَامَهَا فَاسِدٌ وَمُزْدَرىً.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قُلْتُمْ: ’مَا هَذِهِ الْمَشَقَّةُ الَّتِي نَتَكَبَّدُهَا؟‘ وَتَأَفَّفْتُمْ عَلَيَّ»، يَقُولُ الرَّبُّ الْقَدِيرُ. «وَتُقَرِّبُونَ إِلَيَّ مَا اسْتَوْلَيْتُمْ عَلَيْهِ ظُلْماً وَمَا هُوَ أَعْرَجُ أَوْ مَرِيضٌ، فَيَكُونُ هَذَا تَقْدِمَةَ قُرْبَانِكُمْ، فَهَلْ أَقْبَلُ هَذَا مِنْ أَيْدِيكُمْ؟» يَقُولُ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«مَلْعُونٌ الْمُنَافِقُ الَّذِي يَنْذُرُ لِلرَّبِّ ذَكَراً سَلِيماً مِنْ قَطِيعِهِ، ثُمَّ يُقَرِّبُ لِلرَّبِّ مَا هُوَ مُصَابٌ بِعَيْبٍ، لأَنِّي مَلِكٌ عَظِيمٌ وَاسْمِي مَهُوبٌ بَيْنَ الأُمَمِ»، يَقُولُ الرَّبُّ الْقَدِيرُ.</w:t>
      </w:r>
      <w:r>
        <w:rPr>
          <w:lang w:val="ar_AE" w:bidi="ar_AE"/>
        </w:rPr>
      </w:r>
      <w:r>
        <w:rPr>
          <w:lang w:val="ar_AE" w:bidi="ar_AE"/>
        </w:rPr>
      </w:r>
    </w:p>
    <w:p>
      <w:pPr>
        <w:bidi/>
      </w:pPr>
      <w:r>
        <w:rPr>
          <w:lang w:val="ar_AE" w:bidi="ar_AE"/>
        </w:rPr>
      </w:r>
    </w:p>
    <w:p>
      <w:pPr>
        <w:pStyle w:val="Heading2"/>
        <w:bidi/>
      </w:pPr>
      <w:r>
        <w:rPr>
          <w:lang w:val="ar_AE" w:bidi="ar_AE"/>
        </w:rPr>
        <w:t>Malachi 2:1</w:t>
      </w:r>
      <w:r>
        <w:rPr>
          <w:lang w:val="ar_AE" w:bidi="ar_AE"/>
        </w:rPr>
      </w:r>
    </w:p>
    <w:p>
      <w:pPr>
        <w:bidi/>
      </w:pPr>
      <w:r>
        <w:rPr>
          <w:lang w:val="ar_AE" w:bidi="ar_AE"/>
        </w:rPr>
      </w:r>
      <w:r>
        <w:rPr>
          <w:vertAlign w:val="superscript"/>
          <w:lang w:val="ar_AE" w:bidi="ar_AE"/>
        </w:rPr>
        <w:t>1</w:t>
      </w:r>
      <w:r>
        <w:rPr>
          <w:lang w:val="ar_AE" w:bidi="ar_AE"/>
        </w:rPr>
        <w:t xml:space="preserve"> «وَالآنَ هَاكُمْ هَذِهِ الْوَصِيَّةُ أَيُّهَا الْكَهَنَةُ: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إِنْ أَبَيْتُمْ الاسْتِمَاعَ، وَلَمْ تَنْوُوا فِي قُلُوبِكُمْ أَنْ تُمَجِّدُوا اسْمِي، أَصُبُّ عَلَيْكُمُ اللَّعْنَةَ، وَأَلْعَنُ بَرَكَاتِكُمْ، بَلْ هَا أَنَا قَدْ حَوَّلْتُهَا إِلَى لَعْنَاتٍ لأَنَّكُمْ لَمْ تَجْعَلُوهَا فِي قُلُوبِكُمْ.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هَا أَنَا أُعَاقِبُ أَوْلادَكُمْ، وَأَنْثُرُ رَوْثَ الْحَيَوَانَاتِ الَّتِي تُقَدِّمُونَهَا لِي عَلَى وُجُوهِكُمْ، ثُم يَطْرَحُونَكُمْ مَعَهَا خَارِجاً فَوْقَ الْقُمَامَةِ الدَّنِسَةِ.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فَتُدْرِكُونَ أَنِّي أَرْسَلْتُ إِلَيْكُمْ هَذِهِ التَّحْذِيرَاتِ لِكَيْ يَظَلَّ عَهْدِي مَعَ أَبْنَاءِ لاوِي قَائِماً.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فَقَدْ كَانَ عَهْدِي مَعَ لاوِي وَنَسْلِهِ عَهْدَ حَيَاةٍ وَسَلامٍ، فَوَهَبْتُهُمَا لَهُمْ، وَمَنَحْتُهُمُ التَّقْوَى، فَاتَّقُونِي وَوَقَفُوا خَاشِعِينَ لاِسْمِي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نَطَقَ فَمُهُ بِشَرِيعَةِ الْحَقِّ، وَلَمْ يَكُنْ فِي شَفَتَيْهِ إِثْمٌ. وَسَلَكَ مَعِي سَبِيلَ السَّلامِ وَالاسْتِقَامَةِ وَرَدَّ كَثِيرِينَ عَنِ الْمَعْصِيَةِ.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شَفَتَيِ الْكَاهِنِ تَحْفَظَانِ الْعِلْمَ، وَمِنْ فَمِهِ يَطْلُبُ النَّاسُ الشَّرِيعَةَ، لأَنَّهُ رَسُولُ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وَلَكِنَّكُمُ انْحَرَفْتُمْ عَنِ الطَّرِيقِ الْمُسْتَقِيمِ، وَأَعْثَرْتُمْ بِتَعَالِيمِكُمْ كَثِيرِينَ، وَنَقَضْتُمْ عَهْدِي مَعَ النَّسْلِ الْكَهَنُوتِيِّ،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أُحَقِّرُكُمْ وَأُذِلُّكُمْ أَمَامَ جَمِيعِ النَّاسِ، لأَنَّكُمْ لَمْ تُطِيعُوا طُرُقِي، وَحَابَيْتُمْ فِي تَطْبِيقِ شَرِيعَتِي».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أَلَيْسَ لَنَا جَمِيعاً أَبٌ وَاحِدٌ؟ أَلَمْ يَخْلُقْنَا إِلَهٌ وَاحِدٌ، فَمَا بَالُنَا يَغْدُرُ أَحَدُنَا بِالآخَرِ وَنُدَنِّسُ عَهْدَ آبَائِنَا؟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لَقَدْ غَدَرَ يَهُوذَا وَارْتَكَبَ الرَّجَاسَةَ فِي إِسْرَائِيلَ وَفِي أُورُشَلِيمَ لأَنَّ يَهُوذَا قَدْ دَنَّسَ هَيْكَلَ الرَّبِّ الْمَحْبُوبَ، وَتَزَوَّجَ مِنْ بَنَاتٍ يَعْبُدْنَ آلِهَةً غَرِيبَةً.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لِيَسْتَأْصِلِ الرَّبُّ مِنْ شَعْبِ إِسْرَائِيلَ كُلَّ مَنْ فَعَلَ هَذَا، مِنْ غَيْرِ تَمْيِيزٍ، وَحَتَّى مِمَّنْ يُقَدِّمُونَ قَرَابِينَ لِلرَّبِّ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وَهَذَا أَيْضاً مَا ارْتَكَبْتُمْ: لَقَدْ أَغْرَقْتُمْ مَذْبَحَ الرَّبِّ بِالدُّمُوعِ، فَأَنْتُمْ تَبْكُونَ وَتَنُوحُونَ لأَنَّهْ لَمْ يَعُدْ يُعِيرُ تَقْدِمَاتِكُمُ انْتِبَاهاً أَوْ يَقْبَلُهَا مِنْكُمْ بِمَسَرَّةٍ.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وَتَتَسَاءَلُونَ: لِمَاذَا؟ لأَنَّ الرَّبَّ كَانَ شَاهِداً عَلَى الْعَهْدِ الْمَقْطُوعِ بَيْنَكَ وَبَيْنَ زَوْجَةِ صِبَاكَ الَّتِي غَدَرْتَ بِها، مَعَ أَنَّهَا شَرِيكَتُكَ وَامْرَأَةُ عَهْدِكَ.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وَلَكِنْ لَمْ يُقْدِمْ عَلَى ذَلِكَ أَيُّ وَاحِدٍ مَازَالَتْ فِيهِ بَقِيَّةٌ مِنَ الرُّوحِ. وَمَاذَا طَلَبَ هَذَا الْوَاحِدُ؟ ذُرِّيَّةَ اللهِ. لِهَذَا حَافِظُوا عَلَى أَرْوَاحِكُمْ، وَلا يَغْدُرْ أَحَدٌ بِزَوْجَةِ صِبَاهُ.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وَيَقُولُ الرَّبُّ إِلَهُ إِسْرَائِيلَ: إِنِّي أَمْقُتُ الطَّلاقَ وَأَمْقُتُ أَنْ يُغَطِّيَ الرَّجُلُ زَوْجَتَهُ بِجَوْرِهِ، كَمَا يَتَغَطَّى هُوَ بِثَوْبِهِ. لِذَلِكَ احْتَرِسُوا عَلَى أَنْفُسِكُمْ وَلا تَنْكُثُوا عَهْداً.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قَدْ أَتْعَبْتُمُ الرَّبَّ بِكَلامِكُمْ، وَمَابَرِحْتُمْ تَتَسَاءَلُونَ: «كَيْفَ أَتْعَبْنَاهُ؟» أَتْعَبْتُمُوهُ بِقَوْلِكُمْ: «كُلُّ مَنْ يَرْتَكِبُ الشَّرَّ هُوَ صَالِحٌ فِي عَيْنَيِ الرَّبِّ وَهُوَ يُسَرُّ بِهِمْ»، أَوْ بِسُؤَالِكُمْ: «أَيْنَ هُوَ إِلَهُ الْعَدْلِ؟»</w:t>
      </w:r>
      <w:r>
        <w:rPr>
          <w:lang w:val="ar_AE" w:bidi="ar_AE"/>
        </w:rPr>
      </w:r>
      <w:r>
        <w:rPr>
          <w:lang w:val="ar_AE" w:bidi="ar_AE"/>
        </w:rPr>
      </w:r>
    </w:p>
    <w:p>
      <w:pPr>
        <w:bidi/>
      </w:pPr>
      <w:r>
        <w:rPr>
          <w:lang w:val="ar_AE" w:bidi="ar_AE"/>
        </w:rPr>
      </w:r>
    </w:p>
    <w:p>
      <w:pPr>
        <w:pStyle w:val="Heading2"/>
        <w:bidi/>
      </w:pPr>
      <w:r>
        <w:rPr>
          <w:lang w:val="ar_AE" w:bidi="ar_AE"/>
        </w:rPr>
        <w:t>Malachi 3:1</w:t>
      </w:r>
      <w:r>
        <w:rPr>
          <w:lang w:val="ar_AE" w:bidi="ar_AE"/>
        </w:rPr>
      </w:r>
    </w:p>
    <w:p>
      <w:pPr>
        <w:bidi/>
      </w:pPr>
      <w:r>
        <w:rPr>
          <w:lang w:val="ar_AE" w:bidi="ar_AE"/>
        </w:rPr>
      </w:r>
      <w:r>
        <w:rPr>
          <w:vertAlign w:val="superscript"/>
          <w:lang w:val="ar_AE" w:bidi="ar_AE"/>
        </w:rPr>
        <w:t>1</w:t>
      </w:r>
      <w:r>
        <w:rPr>
          <w:lang w:val="ar_AE" w:bidi="ar_AE"/>
        </w:rPr>
        <w:t xml:space="preserve"> «هَا أَنَا أُرْسِلُ رَسُولِي فَيُمَهِّدُ الطَّرِيقَ أَمَامِي وَيَأْتِي الرَّبُّ الَّذِي تَطْلُبُونَهُ فَجْأَةً إِلَى هَيْكَلِهِ وَيُقْبِلُ أَيْضاً مَلاكُ الْعَهْدِ الَّذِي تُسَرُّونَ بِهِ»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وَلَكِنْ مَنْ يَحْتَمِلُ يَوْمَ مَجِيئِهِ؟ وَمَنْ يَثْبُتُ عِنْدَ ظُهُورِهِ؟ فَإِنَّهُ مِثْلُ نَارِ الْمُمَحِّصِ أَوْ أَشْنَانِ الْقَصَّارِينَ.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فَيَجْلِسُ مُمَحِّصاً وَمُنَقِّياً لِلْفِضَّةِ لِيُطَهِّرَ أَبْنَاءَ لاوِي وَيُمَحِّصَهُمْ كَالْفِضَّةِ وَالذَّهَبِ، حَتَّى يُقَرِّبُوا لِلرَّبِّ تَقْدِمَاتٍ بِقُلُوبٍ طَاهِرَةٍ.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عِنْدَئِذٍ تَكُونُ تَقْدِمَةُ يَهُوذَا وَشَعْبِ أُورُشَلِيمَ مَرْضِيَّةً عِنْدَ الرَّبِّ، كَالْعَهْدِ بِها فِي سَالِفِ الأَيَّامِ وَفِي السِّنِينَ الْغَابِرَةِ.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وَأَقْتَرِبُ مِنْكُمْ لأَكُونَ شَاهِداً سَرِيعاً ضِدَّ السَّحَرَةِ وَالزُّنَاةِ وَالْحَالِفِينَ بِالزُّورِ وَالْمُسْتَغِلِّينَ لأُجْرَةِ الْعَامِلِ وَمُضْطَهِدِي الأَرَامِلِ وَالأَيْتَامِ، وَالَّذِينَ يَظْلِمُونَ الْغُرَبَاءَ وَلا يَخَافُونَنِي.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فَإِنِّي أَنَا الرَّبُّ لَا أَتَغَيَّرُ، لِذَلِكَ أَنْتُمْ أَيْضاً لَمْ تَفْنَوْا يَا أَبْنَاءَ 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إِنَّ شَأْنَكُمْ كَشَأْنِ آبَائِكُمْ. ابْتَعَدْتُمْ عَنْ فَرَائِضِي وَلَمْ تُطِيعُوهَا. ارْجِعُوا إِلَيَّ فَأَرْجِعَ إِلَيْكُمْ، يَقُولُ الرَّبُّ الْقَدِيرُ، وَلَكِنَّكُمْ تَسْأَلُونَ كَيْفَ نَرْجِعُ؟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أَيَسْلُبُ الإِنْسَانُ اللهَ؟ لَقَدْ سَلَبْتُمُونِي! وَتَسْأَلُونَ: بِمَاذَا سَلَبْنَاكَ؟ فِي الْعُشُورِ وَالْقَرَابِينِ.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أَنْتُمْ، بَلِ الأُمَّةُ كُلُّهَا، تَحْتَ اللَّعْنَةِ لأَنَّكُمْ سَلَبْتُمُونِي.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هَاتُوا الْعُشُورَ جَمِيعَهَا إِلَى بَيْتِ الْخَزِينَةِ لِيَتَوافَرَ فِي هَيْكَلِي طَعَامٌ، وَاخْتَبِرُونِي لِتَرَوْا إِنْ كُنْتُ لَا أَفْتَحُ كُوَى السَّمَاءِ وَأَفِيضُ عَلَيْكُمْ بَرَكَةً وَفِيرَةً،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وَأَكُفُّ عَنْكُمْ أَذَى الْجَرَادِ الْمُلْتَهِمِ، فَلا يُتْلِفُ لَكُمْ غَلّاتِ الأَرْضِ، وَلا تُصَابُ كُرُومُكُمْ بِالْعُقْمِ،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عِنْدَئِذٍ تَدْعُوكُمْ جَمِيعُ الشُّعُوبِ «بِالأُمَّةِ الْمُبَارَكَةِ» لأَنَّ أَرْضَكُمْ تَكُونُ أَرْضَ بَهْجَةٍ،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لَقَدْ قَسَوْتُمْ فِي كَلامِكُمْ عَلَيَّ يَقُولُ الرَّبُّ، وَمَعَ ذَلِكَ تَقُولُونَ: بِمَاذَا تَكَلَّمْنَا ضِدَّكَ؟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لَقَدْ قُلْتُمْ: مِنَ الْعَبَثِ عِبَادَةُ اللهِ، وَأَيُّ جَدْوَى مِنْ حِفْظِنَا شَعَائِرَهُ، وَالنُّواحِ أَمَامَ حَضْرَةِ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وَهَا نَحْنُ الآنَ نَغْبِطُ الْمُسْتَكْبِرِينَ، وَنَرَى فَاعِلِي الشَّرِّ يَزْدَهِرُونَ، بَلْ إِنَّهُمْ تَحَدُّوا اللهَ وَنَجَوْا.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ثُمَّ حَدَّثَ خَائِفُو الرَّبِّ بَعْضُهُمْ بَعْضاً. فَأَصْغَى الرَّبُّ إِلَى كَلامِهِمْ وَسَمِعَهُمْ، فَتَمَّ تَدْوِينُ أَسْمَاءِ مُتَّقِيِّ الرَّبِّ وَالْمُتَأَمِّلِينَ بِاسْمِهِ أَمَامَهُ فِي كِتَابِ تَذْكِرَةٍ، وَرَدَ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«سَيَكُونُونَ لِي»، يَقُولُ الرَّبُّ الْقَدِيرُ، «فِي الْيَوْمِ الَّذِي أَصْنَعُ فِيهِ نَفَائِسِي، وَأُحَافِظُ عَلَيْهِمْ كَمَا يُحَافِظُ الْوَالِدُ عَلَى ابْنِهِ الَّذِي يَخْدُمُهُ.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فَتَشْرَعُونَ ثَانِيَةً فِي التَّمْيِيزِ بَيْنَ الصَّالِحِ وَالطَّالِحِ، بَيْنَ مَنْ يَعْبُدُ اللهَ وَمَنْ لَا يَعْبُدُهُ».</w:t>
      </w:r>
      <w:r>
        <w:rPr>
          <w:lang w:val="ar_AE" w:bidi="ar_AE"/>
        </w:rPr>
      </w:r>
      <w:r>
        <w:rPr>
          <w:lang w:val="ar_AE" w:bidi="ar_AE"/>
        </w:rPr>
      </w:r>
    </w:p>
    <w:p>
      <w:pPr>
        <w:bidi/>
      </w:pPr>
      <w:r>
        <w:rPr>
          <w:lang w:val="ar_AE" w:bidi="ar_AE"/>
        </w:rPr>
      </w:r>
    </w:p>
    <w:p>
      <w:pPr>
        <w:pStyle w:val="Heading2"/>
        <w:bidi/>
      </w:pPr>
      <w:r>
        <w:rPr>
          <w:lang w:val="ar_AE" w:bidi="ar_AE"/>
        </w:rPr>
        <w:t>Malachi 4:1</w:t>
      </w:r>
      <w:r>
        <w:rPr>
          <w:lang w:val="ar_AE" w:bidi="ar_AE"/>
        </w:rPr>
      </w:r>
    </w:p>
    <w:p>
      <w:pPr>
        <w:bidi/>
      </w:pPr>
      <w:r>
        <w:rPr>
          <w:lang w:val="ar_AE" w:bidi="ar_AE"/>
        </w:rPr>
      </w:r>
      <w:r>
        <w:rPr>
          <w:vertAlign w:val="superscript"/>
          <w:lang w:val="ar_AE" w:bidi="ar_AE"/>
        </w:rPr>
        <w:t>1</w:t>
      </w:r>
      <w:r>
        <w:rPr>
          <w:lang w:val="ar_AE" w:bidi="ar_AE"/>
        </w:rPr>
        <w:t xml:space="preserve"> «انْظُرُوا، هَا يَوْمُ الْقَضَاءِ مُقْبِلٌ، لاهِبٌ كَتَنُّورٍ يَكُونُ فِيهِ جَمِيعُ الْمُسْتَكْبِرِينَ وَفَاعِلِي الإِثْمِ عُصَافَةً، فَيُحْرِقُهُمْ ذَلِكَ الْيَوْمُ وَلا يُبْقِي لَهُمْ أَصْلاً وَلا فَرْعاً»،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«أَمَّا أَنْتُمْ أَيُّهَا الْمُتَّقُونَ اسْمِي فَتُشْرِقُ عَلَيْكُمْ شَمْسُ الْبِرِّ حَامِلَةً فِي أَجْنِحَتِهَا الشِّفَاءَ فَتَنْطَلِقُونَ مُتَوَاثِبِينَ كَعُجُولِ الْمَعْلَفِ،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وَتَطَأُونَ الأَشْرَارَ، إِذْ يَكُونُونَ رَمَاداً تَحْتَ بُطُونِ أَقْدَامِكُمْ، فِي الْيَوْمِ الَّذِي أُجْرِي فِيهِ أَعْمَالِي»،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«اذكُرُوا شَرِيعَةَ مُوسَى عَبْدِي وَسَائِرَ فَرَائِضِي وَأَحْكَامِي الَّتِي أَعْطَيْتُهَا فِي جَبَلِ حُورِيبَ لِجَمِيعِ شَعْبِ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هَا أَنَا أُرْسِلُ إِلَيْكُمْ إِيلِيَّا النَّبِيَّ قَبْلَ أَنْ يَجِيءَ يَوْمُ قَضَاءِ الرَّبِّ الرَّهِيبُ الْعَظِيمُ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فَيَعْطِفُ قَلْبَ الآبَاءِ عَلَى أَبْنَائِهِمِ وَقَلْبَ الأَبْنَاءِ عَلَى آبَائِهِمْ، لِئَلَّا آتِيَ، وَأُصِيبَ الأَرْضَ بِاللَّعْنَةِ».</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