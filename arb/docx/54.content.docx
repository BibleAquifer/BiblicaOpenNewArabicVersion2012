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تيموثاوس الأولى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مِنْ بُولُسَ، رَسُولِ الْمَسِيحِ يَسُوعَ وَفْقاً لأَمْرِ اللهِ مُخَلِّصِنَا وَالْمَسِيحِ يَسُوعَ رَجَائِنَا،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إِلَى تِيمُوثَاوُسَ وَلَدِي الْحَقِيقِيِّ فِي الإِيمَانِ. لِتَكُنْ لَكَ النِّعْمَةُ وَالرَّحْمَةُ وَالسَّلامُ مِنَ اللهِ أَبِينَا وَالْمَسِيحِ يَسُوعَ رَبِّنَا!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كَمَا أَوْصَيْتُكَ لَمَّا كُنْتُ مُنْطَلِقاً إِلَى مُقَاطَعَةِ مَقِدُونِيَّةَ، (أَطْلُبُ إِلَيْكَ) أَنْ تَبْقَى فِي مَدِينَةِ أَفَسُسَ، لِكَيْ تَمْنَعَ بَعْضَ الْمُعَلِّمِينَ مِنْ نَشْرِ التَّعَالِيمِ الْمُخَالِفَةِ لِلتَّعْلِيمِ الصَّحِيحِ،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وَتُوصِيَ الْمُؤْمِنِينَ أَلَّا يَنْشَغِلُوا بِالأَسَاطِيرِ وَسَلاسِلِ النَّسَبِ الْمُتَشَابِكَةِ. فَتِلْكَ الأُمُورُ تُثِيرُ الْمُجَادَلاتِ وَلا تَعْمَلُ عَلَى تَقَدُّمِ تَدْبِيرِ اللهِ الْقَائِمِ عَلَى الإِيمَانِ.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أَمَّا الْغَايَةُ مِمَّا أَوْصَيْتُكَ بِهِ، فَهِيَ الْمَحَبَّةُ النَّابِعَةُ مِنْ قَلْبٍ طَاهِرٍ وَضَمِيرٍ صَالِحٍ وَإِيمَانٍ خَالٍ مِنَ الرِّيَاءِ.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هَذِهِ الْفَضَائِلُ قَدْ زَاغَ عَنْهَا بَعْضُهُمْ، فَانْحَرَفُوا إِلَى الْمُجَادَلاتِ الْبَاطِلَةِ،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رَاغِبِينَ فِي أَنْ يَكُونُوا أَسَاتِذَةً فِي الشَّرِيعَةِ، وَهُمْ لَا يَفْهَمُونَ مَا يَقُولُونَ وَلا مَا يُقَرِّرُونَ!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إِنَّنَا نَعْلَمُ أَنَّ الشَّرِيعَةَ جَيِّدَةٌ فِي ذَاتِهَا، إِذَا اسْتُعْمِلَتِ اسْتِعْمَالاً شَرْعِيًّا.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إِذْ نُدْرِكُ أَنَّ الشَّرِيعَةَ لَا تُوضَعُ لِمَنْ كَانَ بَارّاً، بَلْ لِلأَشْرَارِ وَالْمُتَمَرِّدِينَ، وَالْفَاجِرِينَ وَالْخَاطِئِينَ، وَالنَّجِسِينَ وَالدَّنِسِينَ، وَقَاتِلِي آبَائِهِمْ وَأُمَّهَاتِهِمْ، وَقَاتِلِي النَّاسِ،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وَالزُّنَاةِ وَمُضَاجِعِي الذُّكُورِ، وَخَطَّافِي النَّاسِ وَالْكَذَّابِينَ وَشَاهِدِي الزُّورِ. وَذَوِي كُلِّ شَرٍّ آخَرَ يُخَالِفُ التَّعْلِيمَ الصَّحِيحَ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الْمُوَافِقَ لإِنْجِيلِ مَجْدِ اللهِ الْمُبَارَكِ، ذَلِكَ الإِنْجِيلِ الَّذِي وُضِعَ أَمَانَةً بَيْنَ يَدَيَّ.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وَكَمْ أَشْكُرُ الْمَسِيحَ يَسُوعَ رَبَّنَا الَّذِي أَعْطَانِي الْقُدْرَةَ وَعَيَّنَنِي خَادِماً لَهُ، إِذِ اعْتَبَرَنِي جَدِيراً بِثِقَتِهِ،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مَعَ أَنِّي كُنْتُ فِي الْمَاضِي مُجَدِّفاً عَلَيْهِ، وَمُضْطَهِداً وَمُهِيناً لَهُ! وَلَكِنِّي عُومِلْتُ بِالرَّحْمَةِ، لأَنِّي عَمِلْتُ مَا عَمِلْتُهُ عَنْ جَهْلٍ وَفِي عَدَمِ إِيمَانٍ.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إِلَّا أَنَّ نِعْمَةَ رَبِّنَا قَدْ فَاضَتْ عَلَيَّ فَوْقَ كُلِّ حَدٍّ، وَمَعَهَا الإِيمَانُ وَالْمَحَبَّةُ، وَذَلِكَ فِي الْمَسِيحِ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مَا أَصْدَقَ هَذَا الْقَوْلَ، وَمَا أَجْدَرَهُ بِالتَّصْدِيقِ الْكُلِّيِّ: إِنَّ الْمَسِيحَ يَسُوعَ قَدْ جَاءَ إِلَى الْعَالَمِ لِيُخَلِّصَ الْخَاطِئِينَ، وَأَنَا أَوَّلُهُمْ!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وَلَكِنْ لِهَذَا السَّبَبِ عُومِلْتُ بِالرَّحْمَةِ، لِيَجْعَلَ يَسُوعُ الْمَسِيحُ مِنِّي، أَنَا أَوَّلاً، مِثَالاً يُظْهِرُ صَبْرَهُ الطَّوِيلَ، لِجَمِيعِ الَّذِينَ سَيُؤْمِنُونَ بِهِ لِنَوَالِ الْحَيَاةِ الأَبَدِيَّةِ.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فَلِلْمَلِكِ الأَزَلِيِّ، اللهِ الْوَاحِدِ غَيْرِ الْمَنْظُورِ وَغَيْرِ الْفَانِي، الْكَرَامَةُ وَالْمَجْدُ إِلَى أَبَدِ الآبِدِينَ. آمِين!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هذِهِ التَّوْصِيَاتُ، يَا تِيمُوثَاوُسُ وَلَدِي، أُسَلِّمُهَا لَكَ، بِمُقْتَضَى النُّبُوآتِ السَّابِقَةِ الْمُخْتَصَّةِ بِكَ، وَغَايَتِي أَنْ تُحْسِنَ الْجِهَادَ فِي حَرْبِكَ الرُّوحِيَّةِ،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مُتَمَسِّكاً بِالإِيمَانِ، وَبِالضَّمِيرِ الصَّالِحِ، هَذَا الضَّمِيرِ الَّذِي تَخَلَّى عَنْهُ بَعْضُهُمْ، فَانْكَسَرَتْ بِهِمْ سَفِينَةُ الإِيمَانِ.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وَمِنْ هؤُلاءِ هِمِنَايُوسُ وَإِسْكَنْدَرُ، وَقَدْ سَلَّمْتُهُمَا إِلَى الشَّيْطَانِ لِيتَعَلَّمَا بِالتَّأْدِيبِ أَلَّا يُجَدِّفَا.</w:t>
      </w:r>
    </w:p>
    <w:p>
      <w:pPr>
        <w:pStyle w:val="Heading2"/>
        <w:bidi/>
      </w:pPr>
      <w:r>
        <w:rPr>
          <w:rtl/>
          <w:cs/>
          <w:lang w:val="ar_AE" w:bidi="ar_AE"/>
        </w:rPr>
        <w:t>تيموثاوس الأولى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فَأَطْلُبُ، قَبْلَ كُلِّ شَيْءٍ، أَنْ تُقِيمُوا الطِّلْبَاتِ الْحَارَّةَ وَالصَّلَوَاتِ وَالتَّضَرُّعَاتِ وَالتَّشَكُّرَاتِ لأَجْلِ جَمِيعِ النَّاسِ،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وَلأَجْلِ الْمُلُوكِ وَأَصْحَابِ السُّلْطَةِ، لِكَيْ نَعِيشَ حَيَاةً مُطْمَئِنَّةً هَادِئَةً كُلِّيَّةَ التَّقْوَى وَالْوَقَارِ.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فَإِنَّ هَذَا الأَمْرَ جَيِّدٌ وَمَقْبُولٌ فِي نَظَرِ اللهِ مُخَلِّصِنَا،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فَهُوَ يُرِيدُ لِجَمِيعِ النَّاسِ أَنْ يَخْلُصُوا، وَيُقْبِلُوا إِلَى مَعْرِفَةِ الْحَقِّ،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فَإِنَّ اللهَ وَاحِدٌ، وَالْوَسِيطُ بَيْنَ اللهِ وَالنَّاسِ وَاحِدٌ، وَهُوَ الإِنْسَانُ الْمَسِيحُ يَسُوعُ،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الَّذِي بَذَلَ نَفْسَهُ فِدْيَةً عِوَضاً عَنِ الْجَمِيعِ. هَذِهِ شَهَادَةٌ تُؤَدَّى فِي أَوْقَاتِهَا الْخَاصَّةِ،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وَلَهَا قَدْ عُيِّنْتُ أَنَا مُبَشِّراً وَرَسُولاً، الْحَقَّ أَقُولُ وَلَسْتُ أَكْذِبُ، مُعَلِّماً لِلأُمَمِ فِي الإِيمَانِ وَالْحَقِّ.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فَأُرِيدُ إِذَنْ، أَنْ يُصَلِّيَ الرِّجَالُ فِي كُلِّ مَكَانٍ، رَافِعِينَ أَيَادِيَ طَاهِرَةً، وَهُمْ لَا يُضْمِرُونَ أَيَّ حِقْدٍ أَوْ شُكُوكٍ.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كَمَا أُرِيدُ أَيْضاً، أَنْ تَظْهَرَ النِّسَاءُ بِمَظْهَرٍ لائِقٍ مُحْتَشِمِ الثِّيَابِ، مُتَزَيِّنَاتٍ بِالْحَيَاءِ وَالرَّزَانَةِ، غَيْرَ مُتَحَلِّيَاتٍ بِالضَّفَائِرِ وَالذَّهَبِ وَاللآلِئِ وَالْحُلَلِ الْغَالِيَةِ الثَّمَنِ،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بَلْ بِمَا يَلِيقُ بِنِسَاءٍ يَعْتَرِفْنَ عَلَناً بِأَنَّهُنَّ يَعِشْنَ فِي تَقْوَى اللهِ، بِالأَعْمَالِ الصَّالِحَةِ!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عَلَى الْمَرْأَةِ أَنْ تَتَلَقَّى التَّعْلِيمَ بِسُكُوتٍ وَبِكُلِّ خُضُوعٍ.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وَلَسْتُ أَسْمَحُ لِلْمَرْأَةِ أَنْ تُعَلِّمَ وَلا تَتَسَلَّطَ عَلَى الرَّجُلِ. بَلْ عَلَيْهَا أَنْ تَلْزَمَ السُّكُوتَ.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ذَلِكَ لأَنَّ آدَمَ كُوِّنَ أَوَّلاً، ثُمَّ حَوَّاءُ: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وَلَمْ يَكُنْ آدَمُ هُوَ الَّذِي انْخَدَعَ (بِمَكْرِ الشَّيْطَانِ)، بَلِ الْمَرْأَةُ انْخَدَعَتْ، فَوَقَعَتْ فِي الْمَعْصِيَةِ.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إِلا أَنَّهَا سَتَخْلُصُ بِوِلادَةِ الأَوْلادِ، عَلَى أَنْ يَثْبُتْنَ فِي الإِيمَانِ وَالْمَحَبَّةِ وَالْقَدَاسَةِ مَعَ الرَّزَانَةِ!</w:t>
      </w:r>
    </w:p>
    <w:p>
      <w:pPr>
        <w:pStyle w:val="Heading2"/>
        <w:bidi/>
      </w:pPr>
      <w:r>
        <w:rPr>
          <w:rtl/>
          <w:cs/>
          <w:lang w:val="ar_AE" w:bidi="ar_AE"/>
        </w:rPr>
        <w:t>تيموثاوس الأولى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مَا أَصْدَقَ الْقَوْلَ إِنَّ مَنْ يَرْغَبُ فِي أَنْ يَكُونَ رَاعِياً فَإِنَّمَا يَتُوقُ إِلَى عَمَلٍ صَالِحٍ.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إِذَنْ، يَجِبُ أَنْ يَكُونَ الرَّاعِي بِلا عَيْبٍ، زَوْجاً لامْرَأَةٍ وَاحِدَةٍ، يَقِظاً عَاقِلاً مُهَذَّباً مِضْيَافاً، قَادِراً عَلَى التَّعْلِيمِ؛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مُدْمِناً لِلْخَمْرِ وَلا عَنِيفاً؛ بَلْ لَطِيفاً، غَيْرَ مُتَعَوِّدِ الْخِصَامِ، غَيْرَ مُولَعٍ بِالْمَالِ،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يُحْسِنُ تَدْبِيرَ بَيْتِهِ، وَيُرَبِّي أَوْلادَهُ فِي الْخُضُوعِ بِكُلِّ احْتِرَامٍ.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فَإِنْ كَانَ أَحَدٌ لَا يُحْسِنُ تَدْبِيرَ بَيْتِهِ، فَكَيْفَ يَعْتَنِي بِكَنِيسَةِ اللهِ؟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وَيَجِبُ أَيْضاً أَنْ لَا يَكُونَ مُبْتَدِئاً فِي الإِيمَانِ، لِئَلَّا يَنْتَفِخَ تَكَبُّراً، فَيَقَعَ عَلَيْهِ عِقَابُ إِبْلِيسَ!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وَمِنَ الضَّرُورِيِّ أَنْ تَكُونَ لَهُ شَهَادَةٌ حَسَنَةٌ مِنَ الَّذِينَ فِي خَارِجِ الْكَنِيسَةِ، لِكَيْ لَا يَقَعَ فِي الْعَارِ وَفِي فَخِّ إِبْلِيسَ.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أَمَّا الْمُدَبِّرُونَ، فَيَجِبُ أَنْ يَكُونُوا أَيْضاً ذَوِي وَقَارٍ، لَا ذَوِي لِسَانَيْنِ، وَلا مُدْمِنِينَ لِلْخَمْرِ، لَا سَاعِينَ إِلَى الْمَكْسَبِ الْخَسِيسِ.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يَتَمَسَّكُونَ بِحَقَائِقِ الإِيمَانِ الْخَفِيَّةِ بِضَمِيرٍ نَقِيٍّ.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وَأَيْضاً يَجِبُ أَنْ يَتِمَّ اخْتِبَارُ الْمُدَبِّرِينَ أَوَّلاً، فَإِذَا تَبَيَّنَ أَنَّهُمْ بِلا لَوْمٍ، فَلْيُبَاشِرُوا خِدْمَةَ التَّدْبِيرِ.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كَذَلِكَ يَجِبُ أَنْ تَكُونَ النِّسَاءُ أَيْضاً رَزِينَاتٍ، غَيْرَ نَمَّامَاتٍ، يَقِظَاتٍ، أَمِينَاتٍ فِي كُلِّ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كَمَا يَجِبُ أَنْ يَكُونَ كُلُّ مُدَبِّرٍ زَوْجاً لامْرَأَةٍ وَاحِدَةٍ، يُحْسِنُ تَدْبِيرَ أَوْلادِهِ وَبَيْتِهِ.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فَإِنَّ الَّذِينَ يَقُومُونَ بِخِدْمَةِ التَّدْبِيرِ خَيْرَ قِيَامٍ، يَكْسِبُونَ لأَنْفُسِهِمْ مَكَانَةً جَيِّدَةً، وَجُرْأَةً كَبِيرَةً فِي الإِيمَانِ الثَّابِتِ فِي الْمَسِيحِ يَسُوعَ!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هَذِهِ التَّوْصِيَاتُ أَكْتُبُهَا إِلَيْكَ، وَأَنَا أَرْجُو أَنْ آتِيَ إِلَيْكَ بِأَكْثَرِ سُرْعَةٍ،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حَتَّى إِذَا تَأَخَّرْتُ تَعْلَمُ كَيْفَ يَجِبُ التَّصَرُّفُ فِي بَيْتِ اللهِ، أَيْ كَنِيسَةِ اللهِ الْحَيِّ، رُكْنِ الْحَقِّ وَدُعَامَتِهِ.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وَبِاعْتِرَافِ الْجَمِيعِ، إِنَّ سِرَّ التَّقْوَى عَظِيمٌ: اللهُ ظَهَرَ فِي الْجَسَدِ، شَهِدَ الرُّوحُ لِبِرِّهِ، شَاهَدَتْهُ الْمَلائِكَةُ، بُشِّرَ بِهِ بَيْنَ الأُمَمِ، أُومِنَ بِهِ فِي الْعَالَمِ، ثُمَّ رُفِعَ فِي الْمَجْدِ.</w:t>
      </w:r>
    </w:p>
    <w:p>
      <w:pPr>
        <w:pStyle w:val="Heading2"/>
        <w:bidi/>
      </w:pPr>
      <w:r>
        <w:rPr>
          <w:rtl/>
          <w:cs/>
          <w:lang w:val="ar_AE" w:bidi="ar_AE"/>
        </w:rPr>
        <w:t>تيموثاوس الأولى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إِلَّا أَنَّ الرُّوحَ يُعْلِنُ صَرَاحَةً أَنَّ قَوْماً فِي الأَزْمِنَةِ الأَخِيرَةِ سَوْفَ يَرْتَدُّونَ عَنِ الإِيمَانِ، مُنْسَاقِينَ وَرَاءَ أَرْوَاحٍ مُضَلِّلَةٍ وَتَعَالِيمَ شَيْطَانِيَّةٍ،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فِي مَوْجَةِ رِيَاءٍ يَنْشُرُهَا مُعَلِّمُونَ دَجَّالُونَ لَهُمْ ضَمَائِرُ كُوِيَتْ بِالنَّارِ.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يُحَرِّمُونَ الزَّوَاجَ، وَيَأْمُرُونَ بِالامْتِنَاعِ عَنْ أَطْعِمَةٍ خَلَقَهَا اللهُ لِيَتَنَاوَلَهَا الْمُؤْمِنُونَ وَعَارِفُو الْحَقِّ شَاكِرِينَ.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فَإِنَّ كُلَّ مَا خَلَقَهُ اللهُ جَيِّدٌ، وَلا شَيْءَ مِنْهُ يُرْفَضُ إِذَا تَنَاوَلَهُ الإِنْسَانُ شَاكِراً؛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لأَنَّهُ يَصِيرُ مُقَدَّساً بِكَلِمَةِ اللهِ وَالصَّلاةِ.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إِنْ بَسَطْتَ هَذِهِ الأُمُورَ أَمَامَ الإِخْوَةِ، كُنْتَ خَادِماً صَالِحاً لِلْمَسِيحِ يَسُوعَ، مُتَغَذِّياً بِكَلامِ الإِيمَانِ وَالتَّعْلِيمِ الصَّالِحِ الَّذِي اتَّبَعْتَهُ تَمَاماً.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أَمَّا أَسَاطِيرُ الْعَجَائِزِ الْمُبْتَذَلَةُ، فَتَجَنَّبْهَا. إِنَّمَا مَرِّنْ نَفْسَكَ فِي طَرِيقِ التَّقْوَى.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فَالرِّيَاضَةُ الْبَدَنِيَّةُ نَافِعَةٌ بَعْضَ الشَّيْءِ. أَمَّا التَّقْوَى فَنَافِعَةٌ لِكُلِّ شَيْءٍ، لأَنَّ فِيهَا وَعْداً بِالْحَيَاةِ الْحَاضِرَةِ وَالآتِيَةِ.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مَا أَصْدَقَ هَذَا الْقَوْلَ، وَمَا أَجْدَرَهُ بِالتَّصْدِيقِ!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فَإِنَّنَا لأَجْلِ هَذَا نَعْمَلُ بِاجْتِهَادٍ وَنُقَاسِي التَّعْيِيرَ، لأَنَّنَا وَضَعْنَا رَجَاءَنَا فِي اللهِ الْحَيِّ، حَافِظِ جَمِيعِ النَّاسِ، وَبِالأَخَصِّ الْمُؤْمِنِينَ.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أَوْصِ بِهذِهِ الأُمُورِ وَعَلِّمْ!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لَا يَسْتَخِفْ أَحَدٌ بِحَدَاثَةِ سِنِّكَ. وَإِنَّمَا كُنْ قُدْوَةً لِلْمُؤْمِنِينَ، فِي الْكَلامِ وَالسُّلُوكِ وَالْمَحَبَّةِ وَالإِيمَانِ وَالطَّهَارَةِ.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إِلَى حِينِ وُصُولِي، انْصَرِفْ إِلَى قِرَاءَةِ الْكِتَابِ، وَإِلَى الْوَعْظِ، وَإِلَى التَّعْلِيمِ.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لَا تُهْمِلِ الْمَوْهِبَةَ الْخَاصَّةَ الَّتِي فِيكَ، الَّتِي أُعْطِيَتْ لَكَ بِالتَّنَبُّوءِ وَوَضْعِ الشُّيُوخِ أَيْدِيَهُمْ عَلَيْكَ.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انْصَرِفْ إِلَى هذِهِ الأُمُورِ، وَانْشَغِلْ بِها كُلِّيًّا، لِيَكُونَ تَقَدُّمُكَ وَاضِحاً لِلْجَمِيعِ.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انْتَبِهْ جَيِّداً لِنَفْسِكَ وَلِلتَّعْلِيمِ. فَإِنَّكَ إِذْ تُوَاظِبُ عَلَى ذَلِكَ، تُنْقِذُ نَفْسَكَ وَسَامِعِيكَ أَيْضاً.</w:t>
      </w:r>
    </w:p>
    <w:p>
      <w:pPr>
        <w:pStyle w:val="Heading2"/>
        <w:bidi/>
      </w:pPr>
      <w:r>
        <w:rPr>
          <w:rtl/>
          <w:cs/>
          <w:lang w:val="ar_AE" w:bidi="ar_AE"/>
        </w:rPr>
        <w:t>تيموثاوس الأولى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لَا تُوَبِّخْ شَيْخاً تَوْبِيخاً قَاسِياً، بَلْ عِظْهُ كَأَنَّهُ أَبٌ لَكَ. وَعَامِلِ الشُّبَّانَ كَأَنَّهُمْ إِخْوَةٌ لَكَ؛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وَالعَجَائِزَ كَأَنَّهُنَّ أُمَّهَاتٌ؛ وَالشَّابَّاتِ كَأَنَّهُنَّ أَخَوَاتٌ، بِكُلِّ طَهَارَةٍ.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أَكْرِمِ الأَرَامِلَ اللَّوَاتِي لَا مُعِيلَ لَهُنَّ.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فَإِنْ كَانَ لِلأَرْمَلَةِ أَوْلادٌ أَوْ أَحْفَادٌ، فَمِنْ أَوَّلِ وَاجِبَاتِ هَؤُلاءِ أَنْ يَتَعَلَّمُوا تَوْقِيرَ أَهْلِهِمْ وَأَنْ يَفُوا حَقَّ وَالِدِيهِمْ. فَإِنَّ هَذَا الْعَمَلَ مَقْبُولٌ فِي نَظَرِ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وَلَكِنَّ الأَرْمَلَةَ الَّتِي تَعِيشُ وَحِيدَةً وَلا مُعِيلَ لَهَا، فَقَدْ وَضَعَتْ رَجَاءَهَا فِي اللهِ وَهِيَ تُدَاوِمُ عَلَى الأَدْعِيَةِ وَالصَّلَوَاتِ لَيْلاً وَنَهَاراً.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أَمَّا تِلْكَ الَّتِي تَعِيشُ مُنْغَمِسَةً فِي اللَّذَّاتِ، فَقَدْ مَاتَتْ، وَإِنْ كَانَتْ حَيَّةً.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وَعَلَيْكَ أَنْ تُوصِيَ بِهذِهِ الأُمُورِ، لِكَيْ يَكُونَ الْجَمِيعُ بِلا لَوْمٍ.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فَإِذَا كَانَ أَحَدٌ لَا يَهْتَمُّ بِذَوِيهِ، وَبِخَاصَّةٍ بِأَهْلِ بَيْتِهِ، فَقَدْ أَنْكَرَ الإِيمَانَ، وَهُوَ أَسْوَأُ مِنْ غَيْرِ الْمُؤْمِنِ.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لِتُقَيَّدْ فِي سِجِلِّ الأَرَامِلِ مَنْ بَلَغَتْ سِنَّ السِّتِّينَ عَلَى الأَقَلِّ، عَلَى أَنْ تَكُونَ قَدْ تَزَوَّجَتْ مِنْ رَجُلٍ وَاحِدٍ،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وَيَكُونَ مَشْهُوداً لَهَا بِالأَعْمَالِ الصَّالِحَةِ، كَأَنْ تَكُونَ قَدْ رَبَّتِ الأَوْلادَ، وَأَضَافَتِ الْغُرَبَاءَ، وَغَسَّلَتْ أَقْدَامَ الْقِدِّيسِينَ، وَأَسْعَفَتِ الْمُتَضَايِقِينَ، وَمَارَسَتْ كُلَّ عَمَلٍ صَالِحٍ!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أَمَّا الأَرَامِلُ الشَّابَّاتُ، فَلا تُقَيِّدْهُنَّ. إِذْ عِنْدَمَا يَنْشَغِلْنَ عَنْ الْمَسِيحِ، يَرْغَبْنَ فِي الزَّوَاجِ،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فَيَصِرْنَ أَهْلاً لِلْقَصَاصِ، لأَنَّهُنَّ قَدْ نَكَثْنَ عَهْدَهُنَّ الأَوَّلَ.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وَفِي الْوَقْتِ نَفْسِهِ يَتَعَوَّدْنَ الْبَطَالَةَ وَالتَّنَقُّلَ مِنْ بَيْتٍ إِلَى بَيْتٍ. وَلا تَكْفِيهِنَّ الْبَطَالَةُ، بَلْ يَنْصَرِفْنَ أَيْضاً إِلَى الثَّرْثَرَةِ وَالتَّشَاغُلِ بِمَا لَا يَعْنِيهِنَّ وَالتَّحَدُّثِ بِأُمُورٍ غَيْرِ لائِقَةٍ.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فَأُرِيدُ إِذَنْ أَنْ تَتَزَوَّجَ الأَرَامِلُ الشَّابَّاتُ، فَيَلِدْنَ الأَوْلادَ، وَيُدَبِّرْنَ بُيُوتَهُنَّ، وَلا يُفْسِحْنَ لِلْمُقَاوِمِ الْمَجَالَ لِلطَّعْنِ فِي سُلُوكِهِنَّ.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ذَلِكَ لأَنَّ بَعْضاً مِنْهُنَّ قَدِ انْحَرَفْنَ وَرَاءَ الشَّيْطَانِ فِعْلاً.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وَإِنْ كَانَ لأَحَدِ الْمُؤْمِنِينَ أَوِ الْمُؤْمِنَاتِ أَرَامِلُ مِنْ ذَوِيهِ، فَعَلَيْهِ أَنْ يُعِينَهُنَّ حَتَّى لَا تَتَحَمَّلَ الْكَنِيسَةُ الأَعْبَاءَ، فَتَتَفَرَّغَ لإِعَانَةِ الأَرَامِلِ الْمُحْتَاجَاتِ حَقّاً.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أَمَّا الشُّيُوخُ الَّذِينَ يُحْسِنُونَ الْقِيَادَةَ، فَلْيُعْتَبَرُوا أَهْلاً لِلإِكْرَامِ الْمُضَاعَفِ، وَبِخَاصَّةٍ الَّذِينَ يَبْذِلُونَ الْجَهْدَ فِي نَشْرِ الْكَلِمَةِ وَفِي التَّعْلِيمِ.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لأَنَّ الْكِتَابَ يَقُول: «لا تَضَعْ كِمَامَةً عَلَى فَمِ الثَّوْرِ وَهُوَ يَدْرُسُ الْحُبُوبَ»، وَأَيْضاً: «الْعَامِلُ يَسْتَحِقُّ أُجْرَتَهُ».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وَلا تَقْبَلْ تُهْمَةً مُوَجَّهَةً إِلَى أَحَدِ الشُّيُوخِ، إِلَّا إِذَا أَيَّدَهَا شَاهِدَانِ أَوْ ثَلاثَةٌ.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فَإِذَا ثَبَتَ أَنَّ الْمُتَّهَمَ مُخْطِئٌ، وَبِّخْهُ أَمَامَ الْجَمِيعِ، لِيَكُونَ عِنْدَ الْبَاقِينَ خَوْفٌ!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أَطْلُبُ مِنْكَ أَمَامَ اللهِ وَالْمَسِيحِ وَالْمَلائِكَةِ الْمُخْتَارِينَ أَنْ تَعْمَلَ بِهذِهِ التَّوْصِيَاتِ دُونَ مُحَابَاةِ أَشْخَاصٍ، فَلا تَعْمَلَ شَيْئاً بِتَحَيُّزٍ.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لَا تَتَسَرَّعْ فِي وَضْعِ يَدِكَ عَلَى أَحَدٍ. وَلا تَشْتَرِكْ فِي خَطَايَا الآخَرِينَ. وَاحْفَظْ نَفْسَكَ طَاهِراً.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لَا تَشْرَبِ الْمَاءَ فَقَطْ بَعْدَ الآنَ. وَإِنَّمَا خُذْ قَلِيلاً مِنَ الْخَمْرِ مُدَاوِياً مَعِدَتَكَ وَأَمْرَاضَكَ الَّتِي تُعَاوِدُكَ كَثِيراً.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مِنَ النَّاسِ مَنْ تَكُونُ خَطَايَاهُمْ وَاضِحَةً قَبْلَ الْمُحَاكَمَةِ؛ وَمِنَ النَّاسِ مَنْ لَا تَظْهَرُ خَطَايَاهُمْ إِلَّا بَعْدَ الْمُحَاكَمَةِ.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وَقِيَاساً عَلَى ذلِكَ، فَإِنَّ الأَعْمَالَ الصَّالِحَةَ تَكُونُ وَاضِحَةً مُسْبَقاً؛ وَالأَعْمَالَ الَّتِي لَيْسَتْ بِصَالِحَةٍ، لَا يُمْكِنُ أَنْ تَظَلَّ مَخْفِيَّةً.</w:t>
      </w:r>
    </w:p>
    <w:p>
      <w:pPr>
        <w:pStyle w:val="Heading2"/>
        <w:bidi/>
      </w:pPr>
      <w:r>
        <w:rPr>
          <w:rtl/>
          <w:cs/>
          <w:lang w:val="ar_AE" w:bidi="ar_AE"/>
        </w:rPr>
        <w:t>تيموثاوس الأولى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عَلَى جَمِيعِ مَنْ هُمْ تَحْتَ نِيرِ الْعُبُودِيَّةِ أَنْ يَعْتَبِرُوا سَادَتَهُمْ أَهْلاً لِكُلِّ إِكْرَامٍ، لِكَيْ لَا يَجْلِبُوا التَّجْدِيفَ عَلَى اسْمِ اللهِ وَعَلَى التَّعْلِيمِ.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وَعَلَى الَّذِينَ لَهُمْ سَادَةٌ مُؤْمِنُونَ أَنْ لَا يَسْتَخِفُّوا بِهِمْ لأَنَّهُمْ إِخْوَةٌ لَهُمْ، بَلْ بِالأَحْرَى أَنْ يَخْدِمُوهُمْ بِخُضُوعٍ، لأَنَّ الْمُسْتَفِيدِينَ مِنْ خِدْمَتِهِمِ الصَّالِحَةِ هُمْ مُؤْمِنُونَ مَحْبُوبُونَ. بِهَذِهِ الأُمُورِ عَلِّمْ وَعِظْ!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أَمَّا إِذَا كَانَ أَحَدٌ يُعَلِّمُ مَا يُخَالِفُهَا وَلا يُذْعِنُ لِلْكَلامِ الصَّحِيحِ، كَلامِ رَبِّنَا يَسُوعَ الْمَسِيحِ، وَلِلتَّعْلِيمِ الْمُوَافِقِ لِلتَّقْوَى،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فَهُوَ قَدِ انْتَفَخَ تَكَبُّراً، وَلا يَعْرِفُ شَيْئاً، وَإِنَّمَا هُوَ مَهْوُوسٌ بِالْمُجَادَلاتِ وَالمُنَازَعَاتِ الْكَلامِيَّةِ، وَمِنْهَا يَنْشَأُ الْحَسَدُ وَالْخِصَامُ وَالتَّجْرِيحُ وَالنِّيَّاتُ السَّيِّئَةُ،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وَشَتَّى أَنْوَاعِ النِّزَاعِ بَيْنَ أُنَاسٍ فَاسِدِي الْعُقُولِ مُجَرَّدِينَ مِنَ الْحَقِّ، يَعْتَبِرُونَ التَّقْوَى تِجَارَةً.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أَمَّا التَّقْوَى مَعَ الْقَنَاعَةِ فَهِيَ تِجَارَةٌ عَظِيمَةٌ.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فَنَحْنُ لَمْ نَدْخُلِ الْعَالَمَ حَامِلِينَ شَيْئاً، وَلا نَسْتَطِيعُ أَنْ نَخْرُجَ مِنْهُ حَامِلِينَ شَيْئاً.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إِنَّمَا، مَادَامَ لَنَا قُوتٌ وَلِبَاسٌ، فَلْنَكُنْ قَانِعِينَ بِهِمَا.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أَمَّا الَّذِينَ يَرْغَبُونَ فِي أَنْ يَصِيرُوا أَغْنِيَاءَ، فَيَسْقُطُونَ فِي التَّجْرِبَةِ وَالْفَخِّ وَيَتَوَرَّطُونَ فِي كَثِيرٍ مِنَ الشَّهَوَاتِ السَّفِيهَةِ الْمُضِرَّةِ الَّتِي تُغَرِّقُ النَّاسَ فِي الدَّمَارِ وَالْهَلاكِ.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فَإِنَّ حُبَّ الْمَالِ أَصْلٌ لِكُلِّ شَرٍّ؛ وَإِذْ سَعَى بَعْضُهُمْ إِلَيْهِ، ضَلُّوا عَنِ الإِيمَانِ، وَطَعَنُوا أَنْفُسَهُمْ بِأَوْجَاعٍ كَثِيرَةٍ.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وَأَمَّا أَنْتَ، يَا إِنْسَانَ اللهِ، فَاهْرُبْ مِنْ هَذِهِ الأُمُورِ، وَاسْعَ فِي إِثْرِ الْبِرِّ وَالتَّقْوَى وَالإِيمَانِ وَالْمَحَبَّةِ وَالصَّبْرِ وَالْوَدَاعَةِ.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أَحْسِنِ الْجِهَادَ فِي مَعْرَكَةِ الإِيمَانِ الْجَمِيلَةِ. تَمَسَّكْ بِالْحَيَاةِ الأَبَدِيَّةِ، الَّتِي إِلَيْهَا قَدْ دُعِيتَ، وَقَدِ اعْتَرَفْتَ الاعْتِرَافَ الْحَسَنَ (بِالإِيمَانِ) أَمَامَ شُهُودٍ كَثِيرِينَ.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وَأُوْصِيكَ، أَمَامَ اللهِ الَّذِي يُحْيِي كُلَّ شَيْءٍ، وَالْمَسِيحِ يَسُوعَ الَّذِي شَهِدَ أَمَامَ بِيلاطُسَ الْبُنْطِيِّ بِالاعْتِرَافِ الْحَسَنِ،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أَنْ تَحْفَظَ الْوَصِيَّةَ خَالِيَةً مِنَ الْعَيْبِ وَاللَّوْمِ إِلَى يَوْمِ ظُهُورِ رَبِّنَا يَسُوعَ الْمَسِيحِ عَلَناً.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هَذَا الظُّهُورُ سَوْفَ يُتَمِّمُهُ اللهُ فِي وَقْتِهِ الْخَاصِّ، هُوَ السَّيِّدُ الْمُبَارَكُ الأَوْحَدُ، مَلِكُ الْمُلُوكِ وَرَبُّ الأَرْبَابِ،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الَّذِي وَحْدَهُ لَا فَنَاءَ لَهُ، السَّاكِنُ فِي نُورٍ لَا يُدْنَى مِنْهُ، الَّذِي لَمْ يَرَهُ أَيُّ إِنْسَانٍ وَلا يَقْدِرُ أَنْ يَرَاهُ. لَهُ الْكَرَامَةُ وَالْقُدْرَةُ الأَبَدِيَّةُ. آمِين!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أَوْصِ أَغْنِيَاءَ هَذَا الزَّمَانِ أَنْ لَا يَتَكَبَّرُوا، وَلا يَتَّكِلُوا عَلَى الْغِنَى غَيْرِ الثَّابِتِ، بَلْ عَلَى اللهِ الَّذِي يَمْنَحُنَا كُلَّ شَيْءٍ بِوَفْرَةٍ لِنَتَمَتَّعَ بِهِ،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وَأَنْ يَفْعَلُوا خَيْراً، وَيَكُونُوا أَغْنِيَاءَ بِالأَعْمَالِ الصَّالِحَةِ، وَيُوَزِّعُوا بِسَخَاءٍ، وَيَكُونُوا عَلَى اسْتِعْدَادٍ دَائِمٍ لإِشْرَاكِ الآخَرِينَ فِي خَيْرَاتِهِمْ.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وَبِذلِكَ يُوَفِّرُونَ لأَنْفُسِهِمْ رَأْسَ مَالٍ لِلْمُسْتَقْبَلِ، حَتَّى يُمْسِكُوا بِالْحَيَاةِ الْحَقِيقِيَّةِ.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يَا تِيمُوثَاوُسُ، حَافِظْ عَلَى الأَمَانَةِ الْمُوْدَعَةِ لَدَيْكَ. تَجَنَّبِ الْكَلامَ الدَّنِسَ الْبَاطِلَ، وَمُنَاقَضَاتِ مَا يُسَمَّى زُوراً «مَعْرِفَة».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وَإِذِ ادَّعَى بَعْضُهُمْ هَذِهِ الْمَعْرِفَةَ الْمَزْعُومَةَ، زَاغُوا عَنِ الإِيمَانِ.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لِتَكُنِ النِّعْمَةُ مَعَكَ!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