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أفسس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بُولُسَ، وَهُوَ رَسُولٌ لِلْمَسِيحِ يَسُوعَ بِمَشِيئَةِ اللهِ، إِلَى الْقِدِّيسِينَ الأُمَنَاءِ فِي الْمَسِيحِ يَسُوعَ، [الْمُقِيمِينَ فِي أَفَسُسَ].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لِتَكُنْ لَكُمُ النِّعْمَةُ وَالسَّلامُ مِنَ اللهِ أَبِينَا وَالرَّبِّ يَسُوعَ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تَبَارَكَ اللهُ، أَبُو رَبِّنَا يَسُوعَ الْمَسِيحِ الَّذِي بَارَكَنَا بِكُلِّ بَرَكَةٍ رُوحِيَّةٍ فِي الأَمَاكِنِ السَّمَاوِيَّةِ.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كَمَا كَانَ قَدِ اخْتَارَنَا فِيهِ قَبْلَ تَأْسِيسِ الْعَالَمِ، لِنَكُونَ قِدِّيسِينَ بِلا لَوْمٍ أَمَامَهُ.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إِذْ سَبَقَ فَعَيَّنَنَا فِي الْمَحَبَّةِ لِيَتَّخِذَنَا أَبْنَاءً لَهُ بِيَسُوعَ الْمَسِيحِ. وَذَلِكَ مُوَافِقٌ لِلْقَصْدِ الَّذِي سُرَّتْ بِهِ مَشِيئَتُهُ،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بِغَرَضِ مَدْحِ مَجْدِ نِعْمَتِهِ الَّتِي بِها أَعْطَانَا حُظْوَةً لَدَيْهِ فِي الْمَحْبُوبِ: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فَفِيهِ لَنَا بِدَمِهِ الْفِدَاءُ، أَيْ غُفْرَانُ الْخَطَايَا؛ بِحَسَبِ غِنَى نِعْمَتِهِ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الَّتِي جَعَلَهَا تَفِيضُ عَلَيْنَا مَصْحُوبَةً بِكُلِّ حِكْمَةٍ وَفَهْمٍ.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إِذْ كَشَفَ لَنَا سِرَّ مَشِيئَتِهِ بِحَسَبِ مَرْضَاتِهِ الَّتِي قَصَدَهَا فِي نَفْسِهِ،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لأَجْلِ تَدْبِيرِ تَمَامِ الأَزْمِنَةِ، حِينَ يُوَحِّدُ كُلَّ شَيْءٍ تَحْتَ رَئَاسَةِ الْمَسِيحِ، سَوَاءٌ الأَشْيَاءُ الَّتِي فِي السَّمَاوَاتِ وَالَّتِي عَلَى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وَفِي الْمَسِيحِ أَيْضاً قَدْ حَصَلْنَا عَلَى الْمِيرَاثِ الَّذِي سَبَقَ أَنْ عُيِّنَّا لَهُ، وَفْقاً لِقَصْدِهِ، هُوَ الَّذِي يَعْمَلُ كُلَّ شَيْءٍ كَمَا تَقْضِي مَشِيئَتُهُ.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وَالْغَايَةُ أَنْ نَكُونَ سَبَباً لِمَدْحِ مَجْدِهِ بَعْدَمَا سَبَقَ لَنَا أَنْ وَضَعْنَا رَجَاءَنَا فِي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وَفِيهِ أَنْتُمْ أَيْضاً (وَضَعْتُمْ رَجَاءَكُمْ) إِذْ سَمِعْتُمْ كَلِمَةَ الْحَقِّ، أَيْ الإِنْجِيلَ الَّذِي فِيهِ خَلاصُكُمْ؛ كَذَلِكَ فِيهِ أَيْضاً خُتِمْتُمْ، إِذْ آمَنْتُمْ، بِالرُّوحِ الْقُدُسِ الْمَوْعُودِ،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هَذَا الرُّوحِ الَّذِي هُوَ عُرْبُونُ مِيرَاثِنَا إِلَى أَنْ يَتِمَّ فِدَاءُ شَعْبِهِ الَّذِي اقْتَنَاهُ بِغَرَضِ مَدْحِ مَجْدِهِ.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لِذَلِكَ أَنَا أَيْضاً، وَقَدْ سَمِعْتُ بِمَا فِيكُمْ مِنَ الإِيمَانِ بِالرَّبِّ يَسُوعَ وَالْمَحَبَّةِ لِجَمِيعِ الْقِدِّيسِينَ،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أَنْقَطِعُ عَنْ شُكْرِ اللهِ لأَجْلِكُمْ وَعَنْ ذِكْرِكُمْ فِي صَلَوَاتِي،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حَتَّى يَهَبَكُمْ إِلَهُ رَبِّنَا يَسُوعَ الْمَسِيحِ، أَبُو الْمَجْدِ، رُوحَ حِكْمَةٍ وَإِلْهَامٍ: لِتَعْرِفُوهُ مَعْرِفَةً كَامِلَةً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إِذْ تَسْتَنِيرُ بَصَائِرُ قُلُوبِكُمْ، فَتَعْلَمُوا مَا فِي دَعْوَتِهِ لَكُمْ مِنْ رَجَاءٍ، وَمَا هُوَ غِنَى مَجْدِ مِيرَاثِهِ فِي الْقِدِّيسِينَ،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وَمَا هِيَ عَظَمَةُ قُدْرَتِهِ الْفَائِقَةُ الْمُعْلَنَةُ لَنَا نَحْنُ الْمُؤْمِنِينَ، بِحَسَبِ عَمَلِ اقْتِدَارِ قُوَّتِهِ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الَّذِي عَمِلَهُ فِي الْمَسِيحِ، بِإِقَامَتِهِ لَهُ مِنْ بَيْنِ الأَمْوَاتِ. وَقَدْ أَجْلَسَهُ عَنْ يَمِينِهِ فِي السَّمَاوَاتِ،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أَرْفَعَ جِدّاً مِنْ كُلِّ رَئَاسَةٍ وَسُلْطَةٍ وَقُوَّةٍ وَسِيَادَةٍ، وَمِنْ كُلِّ اسْمٍ يُسَمَّى، لَا فِي هَذَا الْعَالَمِ وَحَسْبُ، بَلْ فِي ذَلِكَ الآتِي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وَأَخْضَعَ كُلَّ شَيْءٍ تَحْتَ قَدَمَيْهِ، وَإِيَّاهُ جَعَلَ فَوْقَ كُلِّ شَيْءٍ رَأْساً لِلْكَنِيسَةِ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الَّتِي هِيَ جَسَدُهُ وَكَمَالُهُ، هُوَ الَّذِي يُكَمِّلُ الْكُلَّ فِي الكُلِّ.</w:t>
      </w:r>
    </w:p>
    <w:p>
      <w:pPr>
        <w:pStyle w:val="Heading2"/>
        <w:bidi/>
      </w:pPr>
      <w:r>
        <w:rPr>
          <w:rtl/>
          <w:cs/>
          <w:lang w:val="ar_AE" w:bidi="ar_AE"/>
        </w:rPr>
        <w:t>أفسس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وَأَنْتُمْ كُنْتُمْ فِي السَّابِقِ أَمْوَاتاً بِذُنُوبِكُمْ وَخَطَايَاكُمْ،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الَّتِي كُنْتُمْ تَسْلُكُونَ فِيهَا حَسَبَ طُرُقِ هَذَا الْعَالَمِ، تَابِعِينَ رَئِيسَ قُوَّاتِ الْهَوَاءِ، ذَلِكَ الرُّوحَ الْعَامِلَ الآنَ فِي أَبْنَاءِ الْعِصْيَانِ،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الَّذِينَ بَيْنَهُمْ نَحْنُ أَيْضاً كُنَّا نَسْلُكُ سَابِقاً فِي شَهْوَاتِ جَسَدِنَا، عَامِلِينَ مَا يُرِيدُهُ الْجَسَدُ وَالأَفْكَارُ، وَكُنَّا بِالطَّبِيعَةِ أَوْلادَ الْغَضَبِ كَالآخَرِينَ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أَمَّا اللهُ، وَهُوَ غَنِيٌّ فِي الرَّحْمَةِ، فَبِسَبَبِ مَحَبَّتِهِ الْعَظِيمَةِ الَّتِي أَحَبَّنَا بِها،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وَإِذْ كُنَّا نَحْنُ أَيْضاً أَمْوَاتاً بِالذُّنُوبِ، أَحْيَانَا مَعَ الْمَسِيحِ، إِنَّمَا بِالنِّعْمَةِ أَنْتُمْ مُخَلَّصُونَ،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وَأَقَامَنَا مَعَهُ وَأَجْلَسَنَا مَعَهُ فِي السَّمَاوَاتِ فِي الْمَسِيحِ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وَذَلِكَ كَيْ يَعْرِضَ فِي الدُّهُورِ الْقَادِمَةِ غِنَى نِعْمَتِهِ الْفَائِقَ فِي لُطْفِهِ عَلَيْنَا فِي الْمَسِيحِ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فَإِنَّكُمْ بِالنِّعْمَةِ مُخَلَّصُونَ، بِالإِيمَانِ، وَهَذَا لَيْسَ مِنْكُمْ. إِنَّهُ هِبَةٌ مِنَ اللهِ،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عَلَى أَسَاسِ الأَعْمَالِ، حَتَّى لَا يَفْتَخِرَ أَحَدٌ.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فَإِنَّنَا نَحْنُ عَمَلُ اللهِ، وَقَدْ خَلَقَنَا فِي الْمَسِيحِ يَسُوعَ لأَعْمَالٍ صَالِحَةٍ أَعَدَّهَا سَلَفاً لِنَسْلُكَ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لِذَلِكَ اذْكُرُوا، أَنْتُمُ الأُمَمَ فِي الْجَسَدِ سَابِقاً، يَا مَنْ تُسَمَّوْنَ أَهْلَ عَدَمِ الْخِتَانِ مِنْ قِبَلِ مَنْ يُسَمَّوْنَ أَهْلَ الْخِتَانِ الَّذِي يَجْرِي فِي الْجَسَدِ بِالْيَدِ،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أَنَّكُمْ كُنْتُمْ فِي ذَلِكَ الْحِينِ بِلا مَسِيحٍ، أَجَانِبَ عَنْ جَمَاعَةِ إِسْرَائِيلَ، وَغُرَبَاءَ عَنِ الْعُهُودِ الْمَوْعُودَةِ، لَا رَجَاءَ لَكُمْ، وَمُنْكِرِينَ لِلهِ فِي الْعَالَمِ.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أَمَّا الآنَ، فَفِي الْمَسِيحِ يَسُوعَ، أَنْتُمُ الَّذِينَ كُنْتُمْ مِنْ قَبْلُ بَعِيدِينَ قَدْ صِرْتُمْ قَرِيبِينَ بِدَمِ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فَإِنَّهُ هُوَ سَلامُنَا، ذَاكَ الَّذِي جَعَلَ الْفَرِيقَيْنِ وَاحِداً وَهَدَمَ حَائِطَ الْحَاجِزِ الْفَاصِلَ بَيْنَهُمَا،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أَيِ الْعِدَاءَ: إِذْ أَبْطَلَ بِجَسَدِهِ شَرِيعَةَ الْوَصَايَا ذَاتَ الْفَرَائِضِ، لِكَيْ يُكَوِّنَ مِنَ الْفَرِيقَيْنِ إِنْسَاناً وَاحِداً جَدِيداً، إِذْ أَحَلَّ السَّلامَ بَيْنَهُمَا،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وَلِكَيْ يُصَالِحَهُمَا مَعاً فِي جَسَدٍ وَاحِدٍ مَعَ اللهِ بِالصَّلِيبِ الَّذِي بِهِ قَتَلَ الْعِدَاءَ.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ثُمَّ جَاءَ وَبَشَّرَكُمْ بِالسَّلامِ أَنْتُمُ الْبَعِيدِينَ، (كَمَا بَشَّرَ بِالسَّلامِ) أُولئِكَ الْقَرِيبِينَ.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فَبِهِ لَنَا كِلَيْنَا اقْتِرَابٌ إِلَى الآبِ بِرُوحٍ وَاحِدٍ.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إِذَنْ، لَسْتُمْ غُرَبَاءَ وَأَجَانِبَ بَعْدَ الآنَ، بَلْ أَنْتُمْ رَعِيَّةٌ مَعْ الْقِدِّيسِينَ وَأَعْضَاءٌ فِي عَائِلَةِ اللهِ،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وَقَدْ بُنِيتُمْ عَلَى أَسَاسِ الرُّسُلِ وَالأَنْبِيَاءِ، وَالْمَسِيحُ يَسُوعُ نَفْسُهُ هُوَ حَجَرُ الزَّاوِيَةِ الأَسَاسُ،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الَّذِي فِيهِ يَتَنَاسَقُ الْبِنَاءُ كُلُّهُ فَيَرْتَفِعُ لِيَصِيرَ هَيْكَلاً مُقَدَّساً فِي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وَفِيهِ أَنْتُمْ أَيْضاً قَدْ بُنِيتُمْ مَعاً فَصِرْتُمْ مَسْكَناً لِلهِ بِوُجُودِ الرُّوحِ.</w:t>
      </w:r>
    </w:p>
    <w:p>
      <w:pPr>
        <w:pStyle w:val="Heading2"/>
        <w:bidi/>
      </w:pPr>
      <w:r>
        <w:rPr>
          <w:rtl/>
          <w:cs/>
          <w:lang w:val="ar_AE" w:bidi="ar_AE"/>
        </w:rPr>
        <w:t>أفسس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لِهَذَا السَّبَبِ، أَنَا بُولُسَ سَجِينُ الْمَسِيحِ يَسُوعَ لأَجْلِكُمْ أَنْتُمُ الأُمَمَ،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عَلَى اعْتِبَارِ أَنَّكُمْ قَدْ سَمِعْتُمْ بِتَدْبِيرِ نِعْمَةِ اللهِ الْمَوْهُوبَةِ لِي لأَجْلِكُمْ: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كَيْفَ كُشِفَ لِيَ السِّرُّ عَنْ طَرِيقِ الْوَحْيِ، كَمَا كَتَبْتُ قَبْلاً بِإِيجَازٍ،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وَيُمْكِنُكُمْ، حِينَمَا تَقْرَأُونَ مَا كَتَبْتُهُ، أَنْ تُدْرِكُوا اطِّلاعِي الْعَمِيقَ عَلَى سِرِّ الْمَسِيحِ،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ذَلِكَ السِّرِّ الَّذِي لَمْ يُطْلَعْ عَلَيْهِ بَنُو الْبَشَرِ فِي الأَجْيَالِ الْمَاضِيَةِ مِثْلَمَا أُعْلِنَ الآنَ بِوَحْيِ الرُّوحِ لِرُسُلِهِ الْقِدِّيسِينَ وَأَنْبِيَائِهِ: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وَهُوَ أَنَّ غَيْرَ الْيَهُودِ هُمْ شُرَكَاءُ الْيَهُودِ فِي الْمِيرَاثِ، وَأَعْضَاءٌ فِي الْجَسَدِ مَعَهُمْ، وَلَهُمْ أَيْضاً حَقُّ الاسْتِفَادَةِ مِنَ الْوَعْدِ. وَذَلِكَ فِي الْمَسِيحِ يَسُوعَ وَبِفَضْلِ الإِنْجِيلِ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الَّذِي صِرْتُ أَنَا خَادِماً لَهُ بِحَسَبِ نِعْمَةِ اللهِ الْمَوْهُوبَةِ لِي وَفْقاً لِعَمَلِ قُدْرَتِهِ.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فَلِي، أَنَا الأَصْغَرَ مِنْ أَصْغَرِ الْقِدِّيسِينَ جَمِيعاً، وُهِبَتْ هَذِهِ النِّعْمَةُ: أَنْ أُذِيعَ بَيْنَ الأُمَمِ بِشَارَةَ غِنَى الْمَسِيحِ الَّذِي لَا يُحَدُّ،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وَأُنِيرَ الْجَمِيعَ بِمَعْرِفَةِ مَا هُوَ تَدْبِيرُ السِّرِّ الَّذِي أَبْقَاهُ اللهُ، خَالِقُ كُلِّ شَيْءٍ، مَكْتُوماً مَدَى الأَجْيَالِ.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وَالْغَايَةُ أَنْ يَتَجَلَّى الآنَ أَمَامَ الرِّئَاسَاتِ وَالسُّلُطَاتِ فِي السَّمَاوَاتِ مَا يَظْهَرُ فِي الْكَنِيسَةِ مِنْ حِكْمَةِ اللهِ الْمُتَعَدِّدَةِ الْوُجُوهِ،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وَفْقاً لِلْقَصْدِ الأَزَلِيِّ الَّذِي قَصَدَهُ اللهُ فِي الْمَسِيحِ يَسُوعَ رَبِّنَا،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الَّذِي بِهِ لَنَا جُرْأَةٌ وَاقْتِرَابٌ وَاثِقٌ مِنْ جَرَّاءِ الإِيمَانِ بِهِ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فَلِذَلِكَ أَطْلُبُ إِلَيْكُمْ أَلّا يَفْتُرَ عَزْمُكُمْ بِسَبَبِ الضِّيقَاتِ الَّتِي أُقَاسِيهَا لأَجْلِكُمْ، فَهِيَ مَفْخَرَةٌ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وَلِهَذَا السَّبَبِ أَحْنِي رُكْبَتَيَّ لِلآبِ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الَّذِي هُوَ أَصْلُ كُلِّ أُبُوَّةٍ فِي السَّمَاوَاتِ وَعَلَى الأَرْضِ،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لِكَيْ يَمْنَحَكُمْ، وَفْقاً لِغِنَى مَجْدِهِ، أَنْ يُمِدَّ الرُّوحُ الكِيَانَ الدَّاخِلِيَّ فِي كُلٍّ مِنْكُمْ بِالْقُوَّةِ الْمُؤَيِّدَةِ،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لِيَسْكُنَ الْمَسِيحُ فِي قُلُوبِكُمْ بِالإِيمَانِ؛ حَتَّى إِذَا تَأَصَّلْتُمْ وَتَأَسَّسْتُمْ فِي الْمَحَبَّةِ،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تَصِيرُونَ قَادِرِينَ تَمَاماً أَنْ تُدْرِكُوا، مَعَ الْقِدِّيسِينَ جَمِيعاً، مَا هُوَ الْعَرْضُ وَالطُّولُ وَالْعُلْوُ وَالْعُمْقُ،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وَتَعْرِفُوا مَحَبَّةَ الْمَسِيحِ الَّتِي تَفُوقُ الْمَعْرِفَةَ، فَتَمْتَلِئُوا حَتَّى تَبْلُغُوا مِلْءَ اللهِ كُلَّهُ.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وَالْقَادِرُ أَنْ يَفْعَلَ، وَفْقاً لِلْقُدْرَةِ الْعَامِلَةِ فِينَا، مَا يَفُوقُ بِلا حَصْرٍ كُلَّ مَا نَطْلُبُ أَوْ نَتَصَوَّرُ،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لَهُ الْمَجْدُ فِي الْكَنِيسَةِ، فِي الْمَسِيحِ يَسُوعَ، مَدَى الأَجْيَالِ وَالدُّهُورِ! آمِينَ.</w:t>
      </w:r>
    </w:p>
    <w:p>
      <w:pPr>
        <w:pStyle w:val="Heading2"/>
        <w:bidi/>
      </w:pPr>
      <w:r>
        <w:rPr>
          <w:rtl/>
          <w:cs/>
          <w:lang w:val="ar_AE" w:bidi="ar_AE"/>
        </w:rPr>
        <w:t>أفسس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إِذَنْ، أَنَا السَّجِينَ مِنْ أَجْلِ الرَّبِّ، أُنَاشِدُكُمْ أَنْ تَسْلُكُوا سُلُوكاً يَلِيقُ بِالدَّعْوَةِ الَّتِي إِلَيْهَا دُعِيتُمْ،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بِكُلِّ تَوَاضُعٍ وَوَدَاعَةٍ وَطُولِ بَالٍ، مُحْتَمِلِينَ بَعْضُكُمْ بَعْضاً فِي الْمَحَبَّةِ،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مُجْتَهِدِينَ أَنْ تُحَافِظُوا عَلَى وَحْدَةِ الرُّوحِ بِرَابِطَةِ الْوِفَاقِ. فَإِنَّمَا هُنَاكَ جَسَدٌ وَاحِدٌ وَرُوحٌ وَاحِدٌ،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مِثْلَمَا دُعِيتُمْ، جَمِيعُكُمْ، دَعْوَةً لَهَا رَجَاءٌ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وَلَكُمْ رَبٌّ وَاحِدٌ، وَإِيمَانٌ وَاحِدٌ، وَمَعْمُودِيَّةٌ وَاحِدَةٌ،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وَإِلَهٌ وَآبٌ وَاحِدٌ لِلْجَمِيعِ، وَهُوَ فَوْقَ الْجَمِيعِ وَبالْجَمِيعِ وَفِي الْجَمِيعِ.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عَلَى أَنَّ كُلَّ وَاحِدٍ مِنَّا قَدْ أُعْطِيَ نِعْمَةً تُوَافِقُ مِقْدَارَ مَا يَهَبُهُ الْمَسِيحُ.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لِذَلِكَ يَقُولُ الْوَحْيُ: «إِذْ صَعِدَ إِلَى الأَعَالِي، سَبَى أَسْرَى، وَوَهَبَ النَّاسَ مَوَاهِبَ!»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وَأَمَّا أَنَّهُ «صَعِدَ»، فَمَا مَعْنَى هَذَا سِوَى أَنَّهُ كَانَ قَدْ نَزَلَ أَيْضاً إِلَى الأَقْسَامِ السُّفْلَى فِي الأَرْضِ؟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إِنَّ الَّذِي نَزَلَ هُوَ نَفْسُهُ الَّذِي صَعِدَ إِلَى مَا فَوْقَ جَمِيعِ السَّمَاوَاتِ لِكَيْ يَمْلأَ كُلَّ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وَهُوَ قَدْ وَهَبَ الْبَعْضَ أَنْ يَكُونُوا رُسُلاً، وَالْبَعْضَ أَنْبِيَاءَ، وَالْبَعْضَ مُبَشِّرِينَ وَالْبَعْضَ رُعَاةً وَمُعَلِّمِينَ،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لِتَأْهِيلِ الْقِدِّيسِينَ مِنْ جِهَةِ عَمَلِ الْخِدْمَةِ، لِبُنْيَانِ جَسَدِ الْمَسِيحِ،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حَتَّى نَصِلَ جَمِيعاً إِلَى وَحْدَةِ الإِيمَانِ وَوَحْدَةِ الْمَعْرِفَةِ لابْنِ اللهِ، إِلَى إِنْسَانٍ تَامِّ الْبُلُوغِ، إِلَى مِقْدَارِ قَامَةِ مِلْءِ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وَذَلِكَ حَتَّى لَا نَكُونَ فِيمَا بَعْدُ أَطْفَالاً تَتَقَاذَفُنَا وَتَحْمِلُنَا كُلُّ رِيحِ تَعْلِيمٍ يَقُومُ عَلَى خِدَاعِ النَّاسِ وَالْمَكْرِ بِهِمْ لِجَرِّهِمْ إِلَى الضَّلالِ الْمُلَفَّقِ،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بَلْ نَتَمَسَّكَ بِالْحَقِّ فِي الْمَحَبَّةِ، فَنَنْمُوَ فِي كُلِّ شَيْءٍ نَحْوَ مَنْ هُوَ الرَّأْسُ، أَيِ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فَمِنْهُ يَسْتَمِدُّ الْجَسَدُ كُلُّهُ تَمَاسُكَهُ وَتَرَابُطَهُ بِمُسَانَدَةِ كُلِّ مَفْصِلٍ وَفْقاً لِمِقْدَارِ الْعَمَلِ الْمُخَصَّصِ لِكُلِّ جُزْءٍ، لِيُنْشِئَ نُمُوّاً يَؤُولُ إِلَى بُنْيَانِ الْجَسَدِ بُنْيَاناً ذَاتِيًّا فِي الْمَحَبَّةِ.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أَقُولُ هَذَا إِذَنْ، وَأَشْهَدُ فِي الرَّبِّ، رَاجِياً أَلّا تَسْلُكُوا فِيمَا بَعْدُ كَمَا يَسْلُكُ الأُمَمُ فِي عُقْمِ ذِهْنِهِمْ،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لِكَوْنِهِمْ مُظْلِمِي الْبَصيِرَةِ وَمُتَغَرِّبِينَ عَنْ حَيَاةِ اللهِ بِسَبَبِ مَا فِيهِمْ مِنْ جَهْلٍ وَقَسَاوَةِ قَلْبٍ.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فَهؤُلاءِ، إِذْ طَرَحُوا جَانِباً كُلَّ إِحْسَاسٍ، اسْتَسْلَمُوا لِلإِبَاحِيَّةِ لِيَرْتَكِبُوا كُلَّ نَجَاسَةٍ بِشَهْوَةٍ نَهِمَةٍ لَا تَرْتَوِي.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أَمَّا أَنْتُمْ، فَلَمْ تَتَعَلَّمُوا الْمَسِيحَ هكَذَا،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إِذَا كُنْتُمْ قَدْ سَمِعْتُمُوهُ حَقّاً وَتَلَقَّيْتُمْ فِيهِ التَّعْلِيمَ الْمُوَافِقَ لِلْحَقِّ الَّذِي فِي يَسُوعَ!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وَهَوَ أَنْ تَخْلَعُوا مَا يَتَعَلَّقُ بِسِيرَتِكُمُ الْمَاضِيَةِ: الإِنْسَانَ الْعَتِيقَ يَفْسَدُ بِالشَّهْوَاتِ الْخَدَّاعَةِ؛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وَتَتَجَدَّدُوا فِي رُوحِ ذِهْنِكُمْ؛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وَتَلْبَسُوا الإِنْسَانَ الْجَدِيدَ الْمَخْلُوقَ عَلَى مِثَالِ اللهِ فِي البِرِّ وَالْقَدَاسَةِ بِالْحَقِّ.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لِذَلِكَ اخْلَعُوا عَنْكُمُ الْكَذِبَ، وَتَكَلَّمُوا بِالصِّدْقِ كُلُّ وَاحِدٍ مَعَ قَرِيبِهِ، لأَنَّنَا أَعْضَاءُ بَعْضُنَا لِبَعْضٍ.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إِنْ غَضِبْتُمْ، فَلا تُخْطِئُوا؛ لَا تَدَعُوا الشَّمْسَ تَغِيبُ وَأَنْتُمْ غَاضِبُونَ،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وَلا تُتِيحُوا فُرْصَةً لإِبْلِيسَ!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وَمَنْ كَانَ سَارِقاً، فَلا يَسْرِقْ فِي مَا بَعْدُ، بَلْ بِالأَحْرَى لِيَكِدَّ وَيَسْتَخْدِمْ يَدَيْهِ فِي عَمَلٍ شَرِيفٍ لِيَكُونَ عِنْدَهُ مَا يُشَارِكُ فِيهِ الْمُحْتَاجِينَ.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لَا تَخْرُجْ مِنْ أَفْوَاهِكُمْ كَلِمَةٌ فَاسِدَةٌ، بَلِ الْكَلامُ الصَّالِحُ لِلْبُنْيَانِ الَّذِي تَدْعُو إِلَيْهِ الْحَاجَةُ، كَيْ يُعْطِيَ السَّامِعِينَ نِعْمَةً.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وَلا تُحْزِنُوا رُوحَ اللهِ، الرُّوحَ الْقُدُسَ الَّذِي بِهِ خُتِمْتُمْ لِيَوْمِ الْفِدَاءِ.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انْزِعُوا عَنْكُمْ كُلَّ حِقْدٍ وَنَقْمَةٍ وَغَضَبٍ وَصَخَبٍ وَسُبَابٍ وَكَلَّ شَرٍّ.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وَكُونُوا لُطَفَاءَ بَعْضُكُمْ نَحْوَ بَعْضٍ، شَفُوقِينَ، مُسَامِحِينَ بَعْضُكُمْ بَعْضاً كَمَا سَامَحَكُمُ اللهُ فِي الْمَسِيحِ.</w:t>
      </w:r>
    </w:p>
    <w:p>
      <w:pPr>
        <w:pStyle w:val="Heading2"/>
        <w:bidi/>
      </w:pPr>
      <w:r>
        <w:rPr>
          <w:rtl/>
          <w:cs/>
          <w:lang w:val="ar_AE" w:bidi="ar_AE"/>
        </w:rPr>
        <w:t>أفسس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فَاقْتَدُوا إِذَنْ بِاللهِ كَأَوْلادٍ أَحِبَّاءَ،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وَاسْلُكُوا فِي الْمَحَبَّةِ عَلَى مِثَالِ الْمَسِيحِ الَّذِي أَحَبَّنَا وَبَذَلَ نَفْسَهُ لأَجْلِنَا تَقْدِمَةً وَذَبِيحَةً لِلهِ طَيِّبَةَ الرَّائِحَةِ.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أَمَّا الزِّنَى، وَكُلُّ نَجَاسَةٍ أَوْ شَهْوَةٍ نَهِمَةٍ، فَلا يُذْكَرْ بَيْنَكُمْ حَتَّى اسْمُهَا، كَمَا يَلِيقُ بِالْقِدِّيسِينَ.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وَكَذَلِكَ الْبَذَاءَةُ وَالْكَلامُ السَّفِيهُ وَالْهَزْلُ، فَهِيَ غَيْرُ لائِقَةٍ. وَإِنَّمَا أَحْرَى بِكُمْ أَنْ تَلْهَجُوا بِالشُّكْرِ لِلهِ!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فَإِنَّكُمْ تَعْلَمُونَ هَذَا جَيِّداً: أَنَّ كُلَّ زَانٍ أَوْ نَجِسٍ أَوْ صَاحِبِ شَهْوَةٍ نَهِمَةٍ، مَا هُوَ إِلّا عَابِدُ أَصْنَامٍ لَيْسَ لَهُ مِيرَاثٌ فِي مَلَكُوتِ الْمَسِيحِ وَاللهِ.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يَخْدَعْكُمْ أَحَدٌ بِكَلامٍ بَاطِلٍ! فَبِسَبَبِ هَذِهِ الأُمُورِ يَحِلُّ غَضَبُ اللهِ عَلَى أَبْنَاءِ الْعِصْيَانِ.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إِذَنْ، لَا تَكُونُوا شُرَكَاءَ لَهُمْ: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فَقَدْ كُنْتُمْ فِي الْمَاضِي ظَلاماً، وَلَكِنَّكُمُ الآنَ نُورٌ فِي الرَّبِّ. فَاسْلُكُوا سُلُوكَ أَوْلادِ النُّورِ.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فَإِنَّ ثَمَرَ النُّورِ يَكُونُ فِي كُلِّ صَلاحٍ وَاسْتِقَامَةٍ وَحَقٍّ.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هَكَذَا تَخْتَبِرُونَ الأُمُورَ الَّتِي تُرْضِي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وَعَلَيْكُمْ أَلّا تَكْتَفُوا بِعَدَمِ الاشْتِرَاكِ فِي أَعْمَالِ الظَّلامِ الْعَقِيمَةِ، بَلْ بِالأَحْرَى أَنْ تَفْضَحُوهَا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فَالأُمُورُ الَّتِي يَفْعَلُونَهَا سِرّاً، قَبِيحٌ حَتَّى ذِكْرُهَا.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إِلّا أَنَّ كُلَّ شَيْءٍ، إِذَا مَا فَضَحَ النُّورُ أَمْرَهُ، يَصِيرُ مَكْشُوفاً: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لأَنَّ الَّذِي يَكْشِفُ كُلَّ شَيْءٍ هُوَ النُّورُ. لِذَلِكَ يُقَالُ: «اسْتَيْقِظْ أَيُّهَا النَّائِمُ، وَقُمْ مِنْ بَيْنِ الأَمْوَاتِ، فَيُشْرِقَ عَلَيْكَ نُورُ الْمَسِيحِ!»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فَانْتَبِهُوا تَمَاماً إِذَنْ كَيْفَ تَسْلُكُونَ بِتَدْقِيقٍ، لَا سُلُوكَ الْجُهَلاءِ بَلْ سُلُوكَ الْعُقَلاءِ،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مُسْتَغِلِّينَ الْوَقْتَ أَحْسَنَ اسْتِغْلالٍ، لأَنَّ الأَيَّامَ شِرِّيرَةٌ.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لِذَلِكَ لَا تَكُونُوا أَغْبِيَاءَ، بَلِ افْهَمُوا مَا هِيَ مَشِيئَةُ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تَسْكَرُوا بِالْخَمْرِ، فَفِيهَا الْخَلاعَةُ، وَإِنَّمَا امْتَلِئُوا بِالرُّوحِ،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مُحَدِّثِينَ بَعْضُكُمْ بَعْضاً بِمَزَامِيرَ وَتَسَابِيحَ وَأَنَاشِيدَ رُوحِيَّةٍ، مُرَنِّمِينَ وَمُرَتِّلِينَ بِقُلُوبِكُمْ لِلرَّبِّ؛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رَافِعِينَ الشُّكْرَ كُلَّ حِينٍ وَعَلَى كُلِّ شَيْءٍ لِلهِ وَالآبِ، بِاسْمِ رَبِّنَا يَسُوعَ الْمَسِيحِ؛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خَاضِعِينَ بَعْضُكُمْ لِبَعْضٍ فِي مَخَافَةِ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أَيَّتُهَا الزَّوْجَاتُ، اخْضَعْنَ لأَزْوَاجِكُنَّ، كَمَا لِلرَّبِّ.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فَإِنَّ الزَّوْجَ هُوَ رَأْسُ الزَّوْجَةِ كَمَا أَنَّ الْمَسِيحَ أَيْضاً هُوَ رَأْسُ الْكَنِيسَةِ (جَسَدِهِ)، وَهُوَ نَفْسُهُ مُخَلِّصُ الْجَسَدِ.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فَكَمَا أَنَّ الْكَنِيسَةَ قَدْ أُخْضِعَتْ لِلْمَسِيحِ، فَكَذلِكَ الزَّوْجَاتُ أَيْضاً لأَزْوَاجِهِنَّ، فِي كُلِّ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أَيُّهَا الأَزْوَاجُ، أَحِبُّوا زَوْجَاتِكُمْ مِثْلَمَا أَحَبَّ الْمَسِيحُ الْكَنِيسَةَ وَبَذَلَ نَفْسَهُ لأَجْلِهَا،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لِكَيْ يُقَدِّسَهَا مُطَهِّراً إِيَّاهَا بِغَسْلِ الْمَاءِ، بِالْكَلِمَةِ،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حَتَّى يَزُفَّهَا إِلَى نَفْسِهِ كَنِيسَةً بَهِيَّةً لَا يَشُوبُهَا عَيْبٌ أَوْ تَجَعُّدٌ أَوْ أَيَّةُ نَقِيصَةٍ مُشَابِهَةٍ بَلْ تَكُونُ مُقَدَّسَةً خَالِيَةً مِنَ الْعُيُوبِ.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عَلَى هَذَا الْمِثَالِ يَجِبُ عَلَى الأَزْوَاجِ أَنْ يُحِبُّوا زَوْجَاتِهِمْ كَأَجْسَادِهِمْ. إِنَّ مَنْ يُحِبُّ زَوْجَتَهُ، يُحِبُّ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فَلا أَحَدَ يُبْغِضُ جَسَدَهُ الْبَتَّةَ، بَلْ يُغَذِّيهِ وَيَعْتَنِي بِهِ، كَمَا يُعَامِلُ الْمَسِيحُ أَيْضاً الْكَنِيسَةَ.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فَإِنَّنَا نَحْنُ أَعْضَاءُ جَسَدِهِ.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لِذَلِكَ يَسْتَقِلُّ الزَّوْجُ عَنْ أَبِيهِ وَأُمِّهِ، وَيَتَّحِدُ بِزَوْجَتِهِ، فَيَصِيرُ الاثْنَانِ جَسَداً وَاحِداً.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هَذَا السِّرُّ عَظِيمٌ وَلَكِنَّنِي أُشِيرُ بِهِ إِلَى الْمَسِيحِ وَالْكَنِيسَةِ!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إِنَّمَا أَنْتُمْ أَيْضاً، كُلٌّ بِمُفْرَدِهِ، لِيُحِبْ كُلُّ وَاحِدٍ مِنْكُمْ زَوْجَتَهُ كَنَفْسِهِ. وَأَمَّا الزَّوْجَةُ، فَعَلَيْهَا أَنْ تَهَابَ زَوْجَهَا.</w:t>
      </w:r>
    </w:p>
    <w:p>
      <w:pPr>
        <w:pStyle w:val="Heading2"/>
        <w:bidi/>
      </w:pPr>
      <w:r>
        <w:rPr>
          <w:rtl/>
          <w:cs/>
          <w:lang w:val="ar_AE" w:bidi="ar_AE"/>
        </w:rPr>
        <w:t>أفسس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أَيُّهَا الأَوْلادُ، أَطِيعُوا وَالِدِيكُمْ فِي الرَّبِّ. فَهَذَا هُوَ الصَّوَابُ: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«أَكْرِمْ أَبَاكَ وَأُمَّكَ» وَهَذِهِ أَوَّلُ وَصِيَّةٍ مُرْتَبِطَةٍ بِوَعْدٍ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«لِكَيْ تُلاقِيَ الْخَيْرَ وَيَطُولَ عُمْرُكَ عَلَى الأَرْضِ!»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وَأَنْتُمْ، أَيُّهَا الآبَاءُ، لَا تُثِيرُوا غَضَبَ أَوْلادِكُمْ. وَإِنَّمَا رَبُّوهُمْ بِتَأْدِيبِ الرَّبِّ وَوَصَايَاهُ.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أَيُّهَا الْعَبِيدُ، أَطِيعُوا سَادَتَكُمُ الْبَشَرِيِّينَ بِخَوْفٍ وَارْتِعَادٍ، مِنْ قَلْبٍ صَادِقٍ، كَمَنْ يُطِيعُ الْمَسِيحَ،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غَيْرَ عَامِلِينَ بِجِدٍّ فَقَطْ حِينَ تَكُونُ عُيُونُهُمْ عَلَيْكُمْ كَمَنْ يُحَاوِلُ إِرْضَاءَ النَّاسِ، بَلِ انْطِلاقاً مِنْ كَوْنِكُمْ عَبِيداً لِلْمَسِيحِ،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عَامِلِينَ بِمَشِيئَةِ اللهِ مِنَ الْقَلْبِ، خَادِمِينَ بِنِيَّةٍ حَسَنَةٍ كَمَا لِلرَّبِّ، لَا لِلنَّاسِ.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فَأَنْتُمْ تَعْلَمُونَ أَنَّهُ مَهْمَا عَمِلَ كُلُّ وَاحِدٍ مِنَ الْخَيْرِ، فَسَوْفَ يَنَالُ الْمُكَافَأَةَ مِنَ الرَّبِّ، سَوَاءٌ أَكَانَ عَبْداً أَمْ حُرّاً.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وَأَنْتُمْ، أَيُّهَا السَّادَةُ، عَامِلُوهُمْ بِمِثْلِ هذِهِ الْمُعَامَلَةِ غَيْرَ لاجِئِينَ إِلَى التَّهْدِيدِ، عَالِمِينَ أَنَّ سَيِّدَكُمْ وَسَيِّدَهُمْ هُوَ فِي السَّمَاءِ، وَهُوَ لَا يُحَابِي أَحَداً.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وَخِتَاماً، تَشَدَّدُوا فِي الرَّبِّ وَفِي قُدْرَةِ قُوَّتِهِ.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الْبَسُوا سِلاحَ اللهِ الْكَامِلَ، لِتَتَمَكَّنُوا مِنَ الصُّمُودِ فِي وَجْهِ مَكَايِدِ إِبْلِيسَ.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فَإِنَّ حَرْبَنَا لَيْسَتْ ضِدَّ ذَوِي اللَّحْمِ وَالدَّمِ، بَلْ ضِدُّ الرِّئَاسَاتِ، ضِدُّ السُّلُطَاتِ، ضِدُّ أَسْيَادِ الْعَالَمِ حُكَّامِ هَذَا الظَّلامِ، ضِدُّ قِوَى الشَّرِّ الرُّوحِيَّةِ فِي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لِذَلِكَ اتَّخِذُوا سِلاحَ اللهِ الْكَامِلَ، لِتَتَمَكَّنُوا مِنَ الْمُقَاوَمَةِ فِي يَوْمِ الشَّرِّ، وَمِنَ الصُّمُودِ أَيْضاً بَعْدَ تَحْقِيقِ كُلِّ هَدَفٍ.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فَاصْمُدُوا إِذَنْ بَعْدَ أَنْ تَتَّخِذُوا الْحَقَّ حِزَاماً لأَوْسَاطِكُمْ، وَالصَّلاحَ دِرْعاً لِصُدُورِكُمْ،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وَالاسْتِعْدَادَ لِنَشْرِ بِشَارَةِ السَّلامِ حِذَاءً لأَقْدَامِكُمْ.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وَفَوْقَ هَذَا كُلِّهِ، احْمِلُوا الإِيمَانَ تُرْساً بِهِ تَقْدِرُونَ أَنْ تُطْفِئُوا جَمِيعَ سِهَامِ الشِّرِّيرِ الْمُشْتَعِلَةِ.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وَاتَّخِذُوا الْخَلاصَ خُوذَةً لِلرَّأْسِ، وَكَلِمَةَ اللهِ سَيْفَ الرُّوحِ.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صَلُّوا فِي كُلِّ حَالٍ، بِكُلِّ صَلاةٍ وَطِلْبَةٍ فِي الرُّوحِ، وَسَاهِرِينَ لِهَذَا الْغَرَضِ عَيْنِهِ مُوَاظِبِينَ تَمَاماً عَلَى جَمِيعِ الطِّلْبَاتِ لأَجْلِ الْقِدِّيسِينَ جَمِيعاً،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وَلأَجْلِي كَيْ أُلْهَمَ مَا أَنْطِقُ بِهِ كُلَّمَا فَتَحْتُ فَمِي لأُعْلِنَ بِجُرْأَةٍ سِرَّ الإِنْجِيلِ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الَّذِي أَنَا سَفِيرُهُ الْمُقَيَّدُ بِالسَّلاسِلِ، فَأَكُونُ جَرِيئاً فِي إِعْلانِهِ كَمَا يَجِبُ أَنْ أَتَكَلَّمَ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وَلِكَيْ تَعْرِفُوا أَحْوَالِي وَأَخْبَارَ عَمَلِي، فَإِنَّ تِيخِيكُسَ، الأَخَ الْحَبِيبَ وَالْخَادِمَ الأَمِينَ فِي الرَّبِّ، يُخْبِرُكُمْ بِها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وَقَدْ أَرْسَلْتُهُ إِلَيْكُمْ لِهَذَا الأَمْرِ بِعَيْنِهِ: لِتَعْرِفُوا أَحْوَالِي فَتَتَشَجَّعُ قُلُوبُكُمْ.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سَلامٌ إِلَى الإِخْوَةِ، وَمَحَبَّةٌ مَعَ إِيمَانٍ، مِنَ اللهِ الآبِ وَالرَّبِّ يَسُوعَ الْمَسِيحِ!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لِتَكُنِ النِّعْمَةُ مَعَ جَمِيعِ الَّذِينَ يُحِبُّونَ رَبَّنَا يَسُوعَ الْمَسِيحَ مَحَبَّةً لَا يَعْتَرِيهَا الْفَسَادُ!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