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Biblica Open New Arabic Version 2012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Biblica Open New Arabic Version 2012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Biblica Open New Arabic Version 2012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2 Thessalonians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مِنْ بُولُسَ وَسِلْوَانُسَ وَتِيمُوثَاوُسَ، إِلَى كَنِيسَةِ مُؤْمِنِي تَسَالُونِيكِي الَّذِينَ هُمْ فِي اللهِ أَبِينَا وَالرَّبِّ يَسُوعَ الْمَسِيحِ.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لِتَكُنْ لَكُمُ النِّعْمَةُ وَالسَّلامُ مِنَ اللهِ الآبِ وَالرَّبِّ يَسُوعَ الْمَسِيحِ.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مِنْ وَاجِبِنَا أَنْ نَشْكُرَ اللهَ عَلَى الدَّوَامِ لأَجْلِكُمْ أَيُّهَا الإِخْوَةُ. كَمَا أَنَّ هَذَا حَقٌّ: لأَنَّ إِيمَانَكُمْ يَنْمُو نُمُوّاً فَائِقاً، وَمَحَبَّةَ أَحَدِكُمْ لِلآخَرِ تَفِيضُ بَيْنَكُمْ جَمِيعاً.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حَتَّى إِنَّنَا، نَحْنُ أَنْفُسَنَا، نَفْتَخِرُ بِكُمْ فِي كَنَائِسِ اللهِ بِسَبَبِ ثَبَاتِكُمْ وَإِيمَانِكُمْ فِي وَسَطِ كُلِّ مَا تَحْتَمِلُونَهُ مِنِ اضْطِهَادَاتٍ وَضِيقَاتٍ.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وَفِي هَذَا دَلِيلٌ عَلَى حُكْمِ اللهِ الْعَادِلِ، بِقَصْدِ أَنْ تُعْتَبَرُوا مُؤَهَّلِينَ لِمَلَكُوتِ اللهِ الَّذِي مِنْ أَجْلِهِ تُلاقُونَ الآلامَ.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فَمِنَ الْعَدْلِ عِنْدَ اللهِ حَقّاً أَنْ يُجَازِيَ بِالضِّيقَةِ أُولئِكَ الَّذِينَ يُضَايِقُونَكُمْ،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وَأَنْ يُكَافِئَكُمْ، أَنْتُمُ الَّذِينَ تَتَضَايَقُونَ، كَمَا يُكَافِئُنَا نَحْنُ، بِالرَّاحَةِ لَدَى ظُهُورِ الرَّبِّ يَسُوعَ عَلَناً مِنَ السَّمَاءِ، وَمَعَهُ مَلائِكَةُ قُدْرَتِهِ،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وَسَطَ نَارٍ مُلْتَهِبَةٍ، مُنْتَقِماً إِلَى التَّمَامِ مِنْ الَّذِينَ لا يَعْرِفُونَ اللهَ وَغَيْرِ الْمُطِيعِينَ لإِنْجِيلِ رَبِّنَا يَسُوعَ.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فَهَؤُلاءِ سَيُكَابِدُونَ عِقَابَ الْهَلاكِ الأَبَدِيِّ، بَعِيداً عَنْ حَضْرَةِ الرَّبِّ وَعَنْ مَجْدِ قُوَّتِهِ،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عِنْدَمَا يَعُودُ فِي ذَلِكَ الْيَوْمِ لِيَتَمَجَّدَ فِي قِدِّيسِيهِ وَيَكُونَ مَوْضِعَ الْعَجَبِ عِنْدَ جَمِيعِ الَّذِينَ آمَنُوا، وَأَنْتُمْ قَدْ آمَنْتُمْ بِشَهَادَتِنَا لَكُمْ!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لأَجْلِ ذَلِكَ أَيْضاً نُصَلِّي مِنْ أَجْلِكُمْ عَلَى الدَّوَامِ، لِكَيْ يَجْعَلَكُمْ إِلهُنَا مُؤَهَّلِينَ لِلدَّعْوَةِ الإِلهِيَّةِ وَيُتِمَّ فِيكُمْ، بِقُدْرَتِهِ، كُلَّ مَا يُسِرُّهُ مِنَ الصَّلاحِ وَفَعَّالِيَّةِ الإِيمَانِ،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حَتَّى يَتَمَجَّدَ اسْمُ رَبِّنَا يَسُوعَ فِيكُمْ وَتَتَمَجَّدُوا أَنْتُمْ فِيهِ وَفْقاً لِنِعْمَةِ إِلهِنَا وَرَبِّنَا يَسُوعَ الْمَسِيحِ.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2 Thessalonians 2:1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وَلَكِنْ بِالنِّسْبَةِ إِلَى رُجُوعِ رَبِّنَا يَسُوعَ الْمَسِيحِ وَاجْتِمَاعِنَا إِلَيْهِ مَعاً، نَرْجُو مِنْكُمْ أَيُّهَا الإِخْوَةُ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أَلَّا تَضْطَرِبَ أَفْكَارُكُمْ سَرِيعاً وَلا تَقْلَقُوا، لَا مِنْ إِيحَاءٍ وَلا مِنْ خَبَرٍ وَلا مِنْ رِسَالَةٍ مَنْسُوبَةٍ إِلَيْنَا زُوراً، يُزْعَمُ فِيهَا أَنَّ يَوْمَ الرَّبِّ قَدْ حَلَّ فِعْلاً.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لَا تَدَعُوا أَحَداً يَخْدَعُكُمْ بِأَيَّةِ وَسِيلَةٍ! فَإِنَّ ذَلِكَ الْيَوْمَ لَا يَأْتِي دُونَ أَنْ يَسْبِقَهُ انْتِشَارُ الارْتِدَادِ وَظُهُورُ إِنْسَانِ الْعِصْيَانِ، ابْنِ الْهَلاكِ،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الَّذِي يَتَحَدَّى كُلَّ مَا يُدْعَى إِلَهاً أَوْ مَعْبُوداً، وَيُعَادِيهِ مُتَرَفِّعاً عَلَيْهِ. بَلْ إِنَّهُ أَيْضاً يَتَّخِذُ مِنْ هَيْكَلِ اللهِ مَقَرّاً لَهُ، مُحَاوِلاً أَنْ يُبَرْهِنَ أَنَّهُ إِلَهٌ.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أَلا تَذْكُرُونَ أَنِّي كَثِيراً مَا قُلْتُ لَكُمْ هَذَا عِنْدَمَا كُنْتُ عِنْدَكُمْ؟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وَأَنْتُمُ الآنَ تَعْرِفُونَ مَا الَّذِي يَحْتَجِزُهُ حَتَّى لَا يَظْهَرَ إِلَّا فِي الْوَقْتِ الْمُعَيَّنِ لَهُ.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فَإِنَّ الْعِصْيَانَ الآنَ يَعْمَلُ خُفْيَةً كَأَنَّهُ سِرٌّ. وَلَكِنْ فَقَطْ إِلَى أَنْ يُرْفَعَ مِنَ الْوَسَطِ ذَاكَ الَّذِي يَحْتَجِزُ الْمُتَمَرِّدَ.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عِنْدَئِذٍ سَيَظْهَرُ الإِنْسَانُ الْمُتَمَرِّدُ ظُهُوراً جَلِيًّا فَيُبِيدُهُ الرَّبُّ يَسُوعُ بِنَفْخَةِ فَمِهِ وَيُلاشِيهِ بِبَهَاءِ ظُهُورِهِ عِنْدَ عَوْدَتِهِ.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أَمَّا بُرُوزُ الْمُتَمَرِّدِ، فَسَوْفَ يَكُونُ بِقَدْرِ طَاقَةِ الشَّيْطَانِ عَلَى الْمُعْجِزَاتِ وَالْعَلامَاتِ وَالْعَجَائِبِ الْمُزَيَّفَةِ كُلِّهَا،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وَعَلَى جَمِيعِ أَنْوَاعِ التَّضْلِيلِ الَّذِي يَجْرُفُ الْهَالِكِينَ إِلَى الْعِصْيَانِ، لأَنَّهُمْ لَمْ يَقْبَلُوا مَحَبَّةَ الْحَقِّ حَتَّى يَخْلُصُوا.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وَلِهَذَا السَّبَبِ، سَيُرْسِلُ اللهُ إِلَيْهِمْ طَاقَةَ الضَّلالِ حَتَّى يُصَدِّقُوا مَا هُوَ دَجْلٌ،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فَتَقَعَ الدَّيْنُونَةُ عَلَى جَمِيعِ الَّذِينَ لَمْ يُؤْمِنُوا بِالْحَقِّ بَلْ سَرَّهُمُ الإِثْمُ.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أَمَّا نَحْنُ، فَمِنْ وَاجِبِنَا أَنْ نَشْكُرَ اللهَ عَلَى الدَّوَامِ مِنْ أَجْلِكُمْ، أَيُّهَا الإِخْوَةُ الَّذِينَ يُحِبُّهُمُ الرَّبُّ، لأَنَّ اللهَ اخْتَارَكُمْ مِنَ الْبَدْءِ لِلْخَلاصِ، بِتَقْدِيسِ الرُّوحِ لَكُمْ وَإِيمَانِكُمْ بِالْحَقِّ.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فَإِلَى هَذَا الأَمْرِ قَدْ دَعَاكُمْ بِبِشَارَتِنَا لَكُمْ، لِنَوَالِ مَجْدِ رَبِّنَا يَسُوعَ الْمَسِيحِ.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فَاثْبُتُوا إِذَنْ، أَيُّهَا الإِخْوَةُ، وَتَمَسَّكُوا بِالتَّعَالِيمِ الَّتِي تَلَقَّيْتُمُوهَا مِنَّا، سَوَاءٌ كَانَ بِالْكَلامِ أَمْ بِرِسَالَتِنَا.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وَلَيْتَ رَبَّنَا يَسُوعَ الْمَسِيحَ نَفْسَهُ، وَاللهَ أَبَانَا، الَّذِي أَحَبَّنَا وَوَهَبَنَا بِنِعْمَتِهِ رَاحَةً أَبَدِيَّةً وَرَجَاءً صَالِحاً،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يُشَجِّعُ قُلُوبَكُمْ وَيُرَسِّخُكُمْ في كُلِّ عَمَلٍ صَالِحٍ وَقَوْلٍ حَسَنٍ!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2 Thessalonians 3:1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وَبَعْدُ، أَيُّهَا الإِخْوَةُ، صَلُّوا لأَجْلِنَا، لِتَنْتَشِرَ كَلِمَةُ الرَّبِّ بِسُرْعَةٍ وَتَتَمَجَّدَ كَمَا هِيَ الْحَالُ عِنْدَكُمْ،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وَلِيُنْقِذَنَا اللهُ مِنَ النَّاسِ الأَرْدِيَاءِ الأَشْرَارِ، لأَنَّ الإِيمَانَ لَيْسَ مِنْ نَصِيبِ الْجَمِيعِ.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إِلَّا أَنَّ الرَّبَّ أَمِينٌ؛ فَهُوَ سَيُثَبِّتُكُمْ وَيَحْمِيكُمْ مِنَ الشَّرِّ.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وَلَنَا فِي الرَّبِّ مِلْءُ الثِّقَةِ مِنْ جِهَتِكُمْ بِأَنَّكُمْ عَامِلُونَ بِمَا نُوصِيكُمْ بِهِ، وَسَتَعْمَلُونَ بِهِ أَيْضاً.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وَلْيَهْدِ اللهُ قُلُوبَكُمْ إِلَى مَا لَدَى اللهِ مِنَ الْمَحَبَّةِ وَلَدَى الْمَسِيحِ مِنَ الصَّبْرِ!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ثُمَّ نُوصِيكُمْ، أَيُّهَا الإِخْوَةُ، بِاسْمِ رَبِّنَا يَسُوعَ الْمَسِيحِ، أَنْ تَعْتَزِلُوا عَنْ كُلِّ أَخٍ يَسْلُكُ سُلُوكاً فَوْضَوِيًّا، لَا يُوَافِقُ التَّعْلِيمَ الَّذِي تَلَقَّيْتُمُوهُ مِنَّا.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فَأَنْتُمْ أَنْفُسُكُمْ تَعْرِفُونَ كَيْفَ يَنْبَغِي أَنْ تَقْتَدُوا بِنَا، لأَنَّ سُلُوكَنَا بَيْنَكُمْ لَمْ يَكُنْ فَوْضَوِيًّا،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وَلا أَكَلْنَا الْخُبْزَ مِنْ عِنْدِ أَحَدٍ مَجَّاناً، بَلْ كُنَّا نَشْتَغِلُ بِتَعَبٍ وَكَدٍّ لَيْلَ نَهَارَ، لِكَيْ لَا نَكُونَ عِبْئاً ثَقِيلاً عَلَى أَيِّ وَاحِدٍ مِنْكُمْ.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وَذَلِكَ لَا يَعْنِي أَنَّهُ لَيْسَ لَنَا حَقٌّ، بَلْ لِنَجْعَلَ أَنْفُسَنَا مِثَالاً لَكُمْ لِتَقْتَدُوا بِنَا.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فَلَمَّا كُنَّا عِنْدَكُمْ، أَوْصَيْنَاكُمْ بِهَذَا الْمَبْدَأ: إِنْ كَانَ أَحَدٌ لَا يُرِيدُ أَنْ يَشْتَغِلَ، فَلا يَأْكُلْ!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وَقَدْ سَمِعْنَا أَنَّ بَيْنَكُمْ بَعْضَ الَّذِينَ يَسْلُكُونَ سُلُوكاً فَوْضَوِيًّا فَلا يَشْتَغِلُونَ شَيْئاً بَلْ يَتَلَهَّوْنَ بِشُؤُونِ غَيْرِهِمْ.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فَمِثْلُ هَؤُلاءِ نُوصِيهِمْ وَنُنَاشِدُهُمْ، فِي الرَّبِّ يَسُوعَ الْمَسِيحِ، أَنْ يَكْسِبُوا مَعِيشَتَهُمْ بِأَنْفُسِهِمْ، مُشْتَغِلِينَ بِهُدُوءٍ.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أَمَّا أَنْتُمْ، أَيُّهَا الإِخْوَةُ، فَلا تَمَلُّوا مِنْ عَمَلِ الْخَيْرِ.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وَإِنْ كَانَ أَحَدٌ لَا يُطِيعُ كَلِمَتَنَا فِي هذِهِ الرِّسَالَةِ، فَلاحِظُوهُ وَلا تَتَعَامَلُوا مَعَهُ، لِتَدْفَعُوهُ إِلَى الْخَجَلِ.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وَلكِنْ، لَا تَعْتَبِرُوهُ عَدُوّاً لَكُمْ، بَلْ أَرْشِدُوهُ بِاعْتِبَارِهِ أَخاً.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وَلْيُعْطِكُمْ رَبُّ السَّلامِ نَفْسُهُ السَّلامَ عَلَى الدَّوَامِ وَفِي كُلِّ حَالٍ! وَلْيَكُنِ الرَّبُّ مَعَكُمْ جَمِيعاً!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هَذَا سَلامِي، أَنَا بُولُسَ، بِخَطِّ يَدِي. وَهُوَ الْعَلامَةُ الْمُمَيِّزَةُ فِي كُلِّ رِسَالَةٍ لِي. فَهكَذَا أَنَا أَكْتُبُ.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لِتَكُنْ نِعْمَةُ رَبِّنَا يَسُوعَ الْمَسِيحِ مَعَكُمْ جَمِيعاً!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